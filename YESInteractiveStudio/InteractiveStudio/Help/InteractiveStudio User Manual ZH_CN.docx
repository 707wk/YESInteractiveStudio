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20087E2B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E231AB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C44385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20087E2B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E231AB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C44385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6FDEE971" w14:textId="0FE0D7AB" w:rsidR="00B01901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77764" w:history="1">
            <w:r w:rsidR="00B01901" w:rsidRPr="00723E8A">
              <w:rPr>
                <w:rStyle w:val="aff7"/>
                <w:noProof/>
              </w:rPr>
              <w:t xml:space="preserve">1. </w:t>
            </w:r>
            <w:r w:rsidR="00B01901" w:rsidRPr="00723E8A">
              <w:rPr>
                <w:rStyle w:val="aff7"/>
                <w:noProof/>
              </w:rPr>
              <w:t>概述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_Toc4577764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2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5AE84BE" w14:textId="1157D7D8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5" w:history="1">
            <w:r w:rsidR="00B01901" w:rsidRPr="00723E8A">
              <w:rPr>
                <w:rStyle w:val="aff7"/>
                <w:noProof/>
              </w:rPr>
              <w:t>1.1.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应用领域与使用对象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_Toc4577765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2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23274E0F" w14:textId="0044D421" w:rsidR="00B01901" w:rsidRDefault="00B66249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66" w:history="1">
            <w:r w:rsidR="00B01901" w:rsidRPr="00723E8A">
              <w:rPr>
                <w:rStyle w:val="aff7"/>
                <w:noProof/>
              </w:rPr>
              <w:t xml:space="preserve">2. </w:t>
            </w:r>
            <w:r w:rsidR="00B01901" w:rsidRPr="00723E8A">
              <w:rPr>
                <w:rStyle w:val="aff7"/>
                <w:noProof/>
              </w:rPr>
              <w:t>系统综述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_Toc4577766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5EA518B" w14:textId="6AFEF18F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7" w:history="1">
            <w:r w:rsidR="00B01901" w:rsidRPr="00723E8A">
              <w:rPr>
                <w:rStyle w:val="aff7"/>
                <w:noProof/>
              </w:rPr>
              <w:t>2.1.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系统功能简介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_Toc4577767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79470EE5" w14:textId="6C218E99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68" w:history="1">
            <w:r w:rsidR="00B01901" w:rsidRPr="00723E8A">
              <w:rPr>
                <w:rStyle w:val="aff7"/>
                <w:noProof/>
              </w:rPr>
              <w:t>2.2.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性能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_Toc4577768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6135962" w14:textId="54B8C48C" w:rsidR="00B01901" w:rsidRDefault="00B66249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69" w:history="1">
            <w:r w:rsidR="00B01901" w:rsidRPr="00723E8A">
              <w:rPr>
                <w:rStyle w:val="aff7"/>
                <w:noProof/>
              </w:rPr>
              <w:t xml:space="preserve">3. </w:t>
            </w:r>
            <w:r w:rsidR="00B01901" w:rsidRPr="00723E8A">
              <w:rPr>
                <w:rStyle w:val="aff7"/>
                <w:noProof/>
              </w:rPr>
              <w:t>运行环境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_Toc4577769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4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1F58D78D" w14:textId="43B1B3DF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0" w:history="1">
            <w:r w:rsidR="00B01901" w:rsidRPr="00723E8A">
              <w:rPr>
                <w:rStyle w:val="aff7"/>
                <w:noProof/>
              </w:rPr>
              <w:t>3.1.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硬件设备要求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_Toc4577770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4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2E51F29F" w14:textId="3831C014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1" w:history="1">
            <w:r w:rsidR="00B01901" w:rsidRPr="00723E8A">
              <w:rPr>
                <w:rStyle w:val="aff7"/>
                <w:noProof/>
              </w:rPr>
              <w:t>3.2.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软件系统要求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_Toc4577771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4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18D592A8" w14:textId="725FAD01" w:rsidR="00B01901" w:rsidRDefault="00B66249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72" w:history="1">
            <w:r w:rsidR="00B01901" w:rsidRPr="00723E8A">
              <w:rPr>
                <w:rStyle w:val="aff7"/>
                <w:noProof/>
              </w:rPr>
              <w:t xml:space="preserve">4. </w:t>
            </w:r>
            <w:r w:rsidR="00B01901" w:rsidRPr="00723E8A">
              <w:rPr>
                <w:rStyle w:val="aff7"/>
                <w:noProof/>
              </w:rPr>
              <w:t>系统操作说明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_Toc4577772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5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4680927" w14:textId="6B1CD789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3" w:history="1">
            <w:r w:rsidR="00B01901" w:rsidRPr="00723E8A">
              <w:rPr>
                <w:rStyle w:val="aff7"/>
                <w:noProof/>
              </w:rPr>
              <w:t>4.1.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安装与初始化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_Toc4577773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5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633FA01" w14:textId="05773371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4" w:history="1">
            <w:r w:rsidR="00B01901" w:rsidRPr="00723E8A">
              <w:rPr>
                <w:rStyle w:val="aff7"/>
                <w:noProof/>
              </w:rPr>
              <w:t>4.1.1.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软件安装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_Toc4577774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5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030AD43B" w14:textId="423D6B3C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5" w:history="1">
            <w:r w:rsidR="00B01901" w:rsidRPr="00723E8A">
              <w:rPr>
                <w:rStyle w:val="aff7"/>
                <w:noProof/>
              </w:rPr>
              <w:t>4.1.2.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设备连接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_Toc4577775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5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17C8312" w14:textId="13B950C7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6" w:history="1">
            <w:r w:rsidR="00B01901" w:rsidRPr="00723E8A">
              <w:rPr>
                <w:rStyle w:val="aff7"/>
                <w:noProof/>
              </w:rPr>
              <w:t>4.1.3.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配置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_Toc4577776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6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0BD26C1" w14:textId="5A62A72B" w:rsidR="00B01901" w:rsidRDefault="00B66249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577777" w:history="1">
            <w:r w:rsidR="00B01901" w:rsidRPr="00723E8A">
              <w:rPr>
                <w:rStyle w:val="aff7"/>
                <w:noProof/>
              </w:rPr>
              <w:t>4.2.</w:t>
            </w:r>
            <w:r w:rsidR="00B01901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界面及功能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_Toc4577777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7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63848317" w14:textId="690AE65B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8" w:history="1">
            <w:r w:rsidR="00B01901" w:rsidRPr="00723E8A">
              <w:rPr>
                <w:rStyle w:val="aff7"/>
                <w:noProof/>
              </w:rPr>
              <w:t>4.2.1.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主界面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_Toc4577778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7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6DA60669" w14:textId="5580D4A3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79" w:history="1">
            <w:r w:rsidR="00B01901" w:rsidRPr="00723E8A">
              <w:rPr>
                <w:rStyle w:val="aff7"/>
                <w:noProof/>
              </w:rPr>
              <w:t>4.2.2.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功能区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_Toc4577779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7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1550CA0E" w14:textId="7FA3375F" w:rsidR="00B01901" w:rsidRDefault="00B66249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0" w:history="1">
            <w:r w:rsidR="00B01901" w:rsidRPr="00723E8A">
              <w:rPr>
                <w:rStyle w:val="aff7"/>
                <w:noProof/>
              </w:rPr>
              <w:t>4.2.3.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播放方案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_Toc4577780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11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76441BE" w14:textId="1912ECBE" w:rsidR="00B01901" w:rsidRDefault="00B66249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81" w:history="1">
            <w:r w:rsidR="00B01901" w:rsidRPr="00723E8A">
              <w:rPr>
                <w:rStyle w:val="aff7"/>
                <w:noProof/>
              </w:rPr>
              <w:t xml:space="preserve">5. </w:t>
            </w:r>
            <w:r w:rsidR="00B01901" w:rsidRPr="00723E8A">
              <w:rPr>
                <w:rStyle w:val="aff7"/>
                <w:noProof/>
              </w:rPr>
              <w:t>使用范例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_Toc4577781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13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C3AFAE1" w14:textId="00EAE13F" w:rsidR="00B01901" w:rsidRDefault="00B66249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2" w:history="1">
            <w:r w:rsidR="00B01901" w:rsidRPr="00723E8A">
              <w:rPr>
                <w:rStyle w:val="aff7"/>
                <w:noProof/>
              </w:rPr>
              <w:t>5.1.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范例描述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_Toc4577782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13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DB74FF2" w14:textId="4AD0358E" w:rsidR="00B01901" w:rsidRDefault="00B66249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4577783" w:history="1">
            <w:r w:rsidR="00B01901" w:rsidRPr="00723E8A">
              <w:rPr>
                <w:rStyle w:val="aff7"/>
                <w:noProof/>
              </w:rPr>
              <w:t>5.2.</w:t>
            </w:r>
            <w:r w:rsidR="00B01901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B01901" w:rsidRPr="00723E8A">
              <w:rPr>
                <w:rStyle w:val="aff7"/>
                <w:noProof/>
              </w:rPr>
              <w:t>设置详情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_Toc4577783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13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3C82D852" w14:textId="55832775" w:rsidR="00B01901" w:rsidRDefault="00B66249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4577784" w:history="1">
            <w:r w:rsidR="00B01901" w:rsidRPr="00723E8A">
              <w:rPr>
                <w:rStyle w:val="aff7"/>
                <w:noProof/>
              </w:rPr>
              <w:t xml:space="preserve">6. </w:t>
            </w:r>
            <w:r w:rsidR="00B01901" w:rsidRPr="00723E8A">
              <w:rPr>
                <w:rStyle w:val="aff7"/>
                <w:noProof/>
              </w:rPr>
              <w:t>常见问题及解决方法</w:t>
            </w:r>
            <w:r w:rsidR="00B01901">
              <w:rPr>
                <w:noProof/>
                <w:webHidden/>
              </w:rPr>
              <w:tab/>
            </w:r>
            <w:r w:rsidR="00B01901">
              <w:rPr>
                <w:noProof/>
                <w:webHidden/>
              </w:rPr>
              <w:fldChar w:fldCharType="begin"/>
            </w:r>
            <w:r w:rsidR="00B01901">
              <w:rPr>
                <w:noProof/>
                <w:webHidden/>
              </w:rPr>
              <w:instrText xml:space="preserve"> PAGEREF _Toc4577784 \h </w:instrText>
            </w:r>
            <w:r w:rsidR="00B01901">
              <w:rPr>
                <w:noProof/>
                <w:webHidden/>
              </w:rPr>
            </w:r>
            <w:r w:rsidR="00B01901">
              <w:rPr>
                <w:noProof/>
                <w:webHidden/>
              </w:rPr>
              <w:fldChar w:fldCharType="separate"/>
            </w:r>
            <w:r w:rsidR="00B01901">
              <w:rPr>
                <w:noProof/>
                <w:webHidden/>
              </w:rPr>
              <w:t>18</w:t>
            </w:r>
            <w:r w:rsidR="00B01901">
              <w:rPr>
                <w:noProof/>
                <w:webHidden/>
              </w:rPr>
              <w:fldChar w:fldCharType="end"/>
            </w:r>
          </w:hyperlink>
        </w:p>
        <w:p w14:paraId="592225C1" w14:textId="06AE82DC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0" w:name="_Toc523931413"/>
      <w:bookmarkStart w:id="1" w:name="_Toc4577764"/>
      <w:r w:rsidRPr="00746AAC">
        <w:lastRenderedPageBreak/>
        <w:t>概述</w:t>
      </w:r>
      <w:bookmarkEnd w:id="0"/>
      <w:bookmarkEnd w:id="1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2" w:name="_Toc523931414"/>
      <w:bookmarkStart w:id="3" w:name="_Toc4577765"/>
      <w:r>
        <w:rPr>
          <w:rFonts w:hint="eastAsia"/>
        </w:rPr>
        <w:t>应用领域与使用对象</w:t>
      </w:r>
      <w:bookmarkEnd w:id="2"/>
      <w:bookmarkEnd w:id="3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</w:t>
      </w:r>
      <w:proofErr w:type="gramStart"/>
      <w:r>
        <w:rPr>
          <w:rFonts w:hint="eastAsia"/>
        </w:rPr>
        <w:t>亚胜互动</w:t>
      </w:r>
      <w:proofErr w:type="gramEnd"/>
      <w:r>
        <w:rPr>
          <w:rFonts w:hint="eastAsia"/>
        </w:rPr>
        <w:t>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4" w:name="_Toc523931415"/>
      <w:bookmarkStart w:id="5" w:name="_Toc4577766"/>
      <w:r w:rsidRPr="00757E92">
        <w:rPr>
          <w:rFonts w:hint="eastAsia"/>
        </w:rPr>
        <w:lastRenderedPageBreak/>
        <w:t>系统综述</w:t>
      </w:r>
      <w:bookmarkEnd w:id="4"/>
      <w:bookmarkEnd w:id="5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6" w:name="_Toc523931416"/>
      <w:bookmarkStart w:id="7" w:name="_Toc4577767"/>
      <w:r w:rsidRPr="00B66E89">
        <w:rPr>
          <w:rFonts w:hint="eastAsia"/>
        </w:rPr>
        <w:t>系统功能简介</w:t>
      </w:r>
      <w:bookmarkEnd w:id="6"/>
      <w:bookmarkEnd w:id="7"/>
    </w:p>
    <w:p w14:paraId="3CB132B9" w14:textId="4B22E2C0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1823C8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1823C8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8" w:name="_Toc523931417"/>
      <w:bookmarkStart w:id="9" w:name="_Toc4577768"/>
      <w:r>
        <w:rPr>
          <w:rFonts w:hint="eastAsia"/>
        </w:rPr>
        <w:t>性能</w:t>
      </w:r>
      <w:bookmarkEnd w:id="8"/>
      <w:bookmarkEnd w:id="9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0" w:name="_Toc523931418"/>
      <w:bookmarkStart w:id="11" w:name="_Toc4577769"/>
      <w:r w:rsidRPr="00757E92">
        <w:rPr>
          <w:rFonts w:hint="eastAsia"/>
        </w:rPr>
        <w:lastRenderedPageBreak/>
        <w:t>运行环境</w:t>
      </w:r>
      <w:bookmarkEnd w:id="10"/>
      <w:bookmarkEnd w:id="11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2" w:name="_Toc523931419"/>
      <w:bookmarkStart w:id="13" w:name="_Toc4577770"/>
      <w:r w:rsidRPr="00923A1A">
        <w:rPr>
          <w:rFonts w:hint="eastAsia"/>
        </w:rPr>
        <w:t>硬件设备要求</w:t>
      </w:r>
      <w:bookmarkEnd w:id="12"/>
      <w:bookmarkEnd w:id="13"/>
    </w:p>
    <w:p w14:paraId="1C35CBCC" w14:textId="466AC52C" w:rsidR="00BF0E7E" w:rsidRDefault="00D67CC2" w:rsidP="00BF0E7E">
      <w:r>
        <w:rPr>
          <w:rFonts w:hint="eastAsia"/>
        </w:rPr>
        <w:t>电脑基础</w:t>
      </w:r>
      <w:r w:rsidR="00BF0E7E">
        <w:rPr>
          <w:rFonts w:hint="eastAsia"/>
        </w:rPr>
        <w:t>硬件要求</w:t>
      </w:r>
      <w:r w:rsidR="00BF0E7E"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2CFB4261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proofErr w:type="gramStart"/>
            <w:r w:rsidRPr="00BF0E7E">
              <w:rPr>
                <w:rFonts w:hint="eastAsia"/>
              </w:rPr>
              <w:t>标压</w:t>
            </w:r>
            <w:proofErr w:type="gramEnd"/>
            <w:r w:rsidRPr="00BF0E7E">
              <w:rPr>
                <w:rFonts w:cs="Times New Roman"/>
              </w:rPr>
              <w:t>i5</w:t>
            </w:r>
          </w:p>
        </w:tc>
      </w:tr>
      <w:tr w:rsidR="00D67CC2" w14:paraId="6C28E276" w14:textId="77777777" w:rsidTr="008F6CBC">
        <w:tc>
          <w:tcPr>
            <w:tcW w:w="1275" w:type="dxa"/>
          </w:tcPr>
          <w:p w14:paraId="0399AF38" w14:textId="3D69A886" w:rsidR="00D67CC2" w:rsidRDefault="00D67CC2" w:rsidP="00BF0E7E">
            <w:pPr>
              <w:rPr>
                <w:rFonts w:hint="eastAsia"/>
              </w:rPr>
            </w:pPr>
            <w:r>
              <w:rPr>
                <w:rFonts w:hint="eastAsia"/>
              </w:rPr>
              <w:t>显卡</w:t>
            </w:r>
          </w:p>
        </w:tc>
        <w:tc>
          <w:tcPr>
            <w:tcW w:w="3093" w:type="dxa"/>
          </w:tcPr>
          <w:p w14:paraId="39E39DC8" w14:textId="61670507" w:rsidR="00D67CC2" w:rsidRPr="00BF0E7E" w:rsidRDefault="00D67CC2" w:rsidP="00BF0E7E">
            <w:pPr>
              <w:rPr>
                <w:rFonts w:hint="eastAsia"/>
              </w:rPr>
            </w:pPr>
            <w:r w:rsidRPr="00D67CC2">
              <w:t>GTX</w:t>
            </w:r>
            <w:r>
              <w:t xml:space="preserve"> </w:t>
            </w:r>
            <w:r w:rsidRPr="00D67CC2">
              <w:t>1050</w:t>
            </w:r>
            <w:r>
              <w:t xml:space="preserve"> </w:t>
            </w:r>
            <w:proofErr w:type="spellStart"/>
            <w:r w:rsidRPr="00D67CC2">
              <w:t>Ti</w:t>
            </w:r>
            <w:proofErr w:type="spellEnd"/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32464A4F" w:rsidR="00BF0E7E" w:rsidRDefault="00BF0E7E" w:rsidP="00BF0E7E">
            <w:r>
              <w:rPr>
                <w:rFonts w:hint="eastAsia"/>
              </w:rPr>
              <w:t>8G</w:t>
            </w:r>
            <w:bookmarkStart w:id="14" w:name="_GoBack"/>
            <w:bookmarkEnd w:id="14"/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0C5ACF9E" w:rsidR="00BF0E7E" w:rsidRDefault="001823C8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</w:t>
            </w:r>
            <w:proofErr w:type="gramStart"/>
            <w:r w:rsidRPr="006752F0">
              <w:rPr>
                <w:rFonts w:hint="eastAsia"/>
              </w:rPr>
              <w:t>亚胜互动</w:t>
            </w:r>
            <w:proofErr w:type="gramEnd"/>
            <w:r w:rsidRPr="006752F0">
              <w:rPr>
                <w:rFonts w:hint="eastAsia"/>
              </w:rPr>
              <w:t>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4577771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4577772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4577773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4577774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4F6BCC4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5A6250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5A6250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5A6250" w:rsidRPr="00AB2CF3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4577775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4577776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57F6AB9A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C6823">
        <w:rPr>
          <w:rFonts w:cs="Times New Roman" w:hint="eastAsia"/>
        </w:rPr>
        <w:t>控制器</w:t>
      </w:r>
      <w:r w:rsidRPr="003A254F">
        <w:rPr>
          <w:rFonts w:cs="Times New Roman"/>
        </w:rPr>
        <w:t>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445630DE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399D7B4E" w14:textId="3D01FEBB" w:rsidR="0011355C" w:rsidRPr="003A254F" w:rsidRDefault="0011355C" w:rsidP="0011355C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09632AA" wp14:editId="645B1F2F">
            <wp:extent cx="5476875" cy="31670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928" cy="31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4577777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4577778"/>
      <w:r>
        <w:rPr>
          <w:rFonts w:hint="eastAsia"/>
        </w:rPr>
        <w:t>主界面</w:t>
      </w:r>
      <w:bookmarkEnd w:id="29"/>
      <w:bookmarkEnd w:id="30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4577779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054E90B7" w:rsidR="00EF5155" w:rsidRDefault="002C682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3C4119F" wp14:editId="3928062D">
            <wp:extent cx="3714750" cy="2971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4548E019" w:rsidR="00FC4E6D" w:rsidRDefault="00C209D4" w:rsidP="002A7B16">
      <w:pPr>
        <w:jc w:val="center"/>
      </w:pPr>
      <w:r>
        <w:rPr>
          <w:noProof/>
        </w:rPr>
        <w:drawing>
          <wp:inline distT="0" distB="0" distL="0" distR="0" wp14:anchorId="2DFCF38E" wp14:editId="7748F76C">
            <wp:extent cx="4572000" cy="10058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F964554" w14:textId="7C86EE2C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rPr>
          <w:rFonts w:hint="eastAsia"/>
        </w:rPr>
        <w:t>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1845D4FA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lastRenderedPageBreak/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21954EA3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3D21FE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4577780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0C5D11A8" w:rsidR="002B6099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97B0B42" wp14:editId="23EC754F">
            <wp:extent cx="5732145" cy="3372485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6F7F" w14:textId="5B38E4A3" w:rsidR="00C46F8D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</w:t>
      </w:r>
      <w:proofErr w:type="gramStart"/>
      <w:r w:rsidR="00C46F8D">
        <w:rPr>
          <w:rFonts w:hint="eastAsia"/>
        </w:rPr>
        <w:t>窗口窗口</w:t>
      </w:r>
      <w:proofErr w:type="gramEnd"/>
      <w:r w:rsidR="00C46F8D">
        <w:rPr>
          <w:rFonts w:hint="eastAsia"/>
        </w:rPr>
        <w:t>属性：可以设置播放窗口的备注、位置</w:t>
      </w:r>
      <w:r w:rsidR="00D60A6A">
        <w:rPr>
          <w:rFonts w:hint="eastAsia"/>
        </w:rPr>
        <w:t>及</w:t>
      </w:r>
      <w:r w:rsidR="00C46F8D">
        <w:rPr>
          <w:rFonts w:hint="eastAsia"/>
        </w:rPr>
        <w:t>缩放比例</w:t>
      </w:r>
    </w:p>
    <w:p w14:paraId="6BDB0CEA" w14:textId="66D4A0F7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  <w:bookmarkStart w:id="33" w:name="_Hlk1563650"/>
      <w:r w:rsidR="00AF189D">
        <w:rPr>
          <w:rFonts w:hint="eastAsia"/>
        </w:rPr>
        <w:t>，以及箱体的旋转角度</w:t>
      </w:r>
    </w:p>
    <w:bookmarkEnd w:id="33"/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01CA670F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3D6F3F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487C41D9" w14:textId="759FEE9C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1391C798" w14:textId="7923AD58" w:rsidR="00EE1D04" w:rsidRDefault="00EE1D04" w:rsidP="00EE1D04">
      <w:pPr>
        <w:pStyle w:val="4"/>
      </w:pPr>
      <w:r>
        <w:rPr>
          <w:rFonts w:hint="eastAsia"/>
        </w:rPr>
        <w:t>节目添加</w:t>
      </w:r>
    </w:p>
    <w:p w14:paraId="68BE0B7E" w14:textId="77777777" w:rsidR="00EE1D04" w:rsidRPr="00EE1D04" w:rsidRDefault="00EE1D04" w:rsidP="00EE1D04"/>
    <w:p w14:paraId="6A2D2012" w14:textId="44E962B3" w:rsidR="009F2EEA" w:rsidRDefault="009F2EEA" w:rsidP="004F512D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4" w:name="_Toc4577781"/>
      <w:r w:rsidRPr="00453610">
        <w:rPr>
          <w:rFonts w:hint="eastAsia"/>
        </w:rPr>
        <w:lastRenderedPageBreak/>
        <w:t>使用范例</w:t>
      </w:r>
      <w:bookmarkEnd w:id="34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5" w:name="_Toc4577782"/>
      <w:r>
        <w:rPr>
          <w:rFonts w:hint="eastAsia"/>
        </w:rPr>
        <w:t>范例描述</w:t>
      </w:r>
      <w:bookmarkEnd w:id="35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6" w:name="_Toc4577783"/>
      <w:r>
        <w:rPr>
          <w:rFonts w:hint="eastAsia"/>
        </w:rPr>
        <w:t>设置详情</w:t>
      </w:r>
      <w:bookmarkEnd w:id="36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4EA51455" w:rsidR="00CB7463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E09D506" wp14:editId="13CCC617">
            <wp:extent cx="5153025" cy="3034045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9593" cy="3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53EF4615" w:rsidR="006E4B99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D607975" wp14:editId="4F7F51AD">
            <wp:extent cx="5732145" cy="3370580"/>
            <wp:effectExtent l="0" t="0" r="1905" b="127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1E204A3B" w:rsidR="00CB7463" w:rsidRDefault="00675E1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CC833D" wp14:editId="447C5B7B">
            <wp:extent cx="5732145" cy="3368675"/>
            <wp:effectExtent l="0" t="0" r="1905" b="317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7" w:name="_Toc523931428"/>
      <w:bookmarkStart w:id="38" w:name="_Toc4577784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7"/>
      <w:bookmarkEnd w:id="38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</w:pPr>
    </w:p>
    <w:sectPr w:rsidR="00597160" w:rsidRPr="00B5142F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2A13B" w14:textId="77777777" w:rsidR="00B66249" w:rsidRDefault="00B66249">
      <w:pPr>
        <w:spacing w:after="0" w:line="240" w:lineRule="auto"/>
      </w:pPr>
      <w:r>
        <w:separator/>
      </w:r>
    </w:p>
  </w:endnote>
  <w:endnote w:type="continuationSeparator" w:id="0">
    <w:p w14:paraId="6C28B794" w14:textId="77777777" w:rsidR="00B66249" w:rsidRDefault="00B6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06A03" w14:textId="77777777" w:rsidR="00B66249" w:rsidRDefault="00B66249">
      <w:pPr>
        <w:spacing w:after="0" w:line="240" w:lineRule="auto"/>
      </w:pPr>
      <w:r>
        <w:separator/>
      </w:r>
    </w:p>
  </w:footnote>
  <w:footnote w:type="continuationSeparator" w:id="0">
    <w:p w14:paraId="4BA3B6B7" w14:textId="77777777" w:rsidR="00B66249" w:rsidRDefault="00B66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424EA" w14:textId="2EC45C41" w:rsidR="00C44385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  <w:r w:rsidR="00C44385">
      <w:rPr>
        <w:rFonts w:hint="eastAsia"/>
      </w:rPr>
      <w:t>软件</w:t>
    </w:r>
  </w:p>
  <w:p w14:paraId="03DA59BB" w14:textId="3AA19B95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D67CC2">
      <w:fldChar w:fldCharType="separate"/>
    </w:r>
    <w:r w:rsidR="00D67CC2">
      <w:rPr>
        <w:rFonts w:hint="eastAsia"/>
        <w:noProof/>
      </w:rPr>
      <w:t>常见问题及解决方法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2341"/>
    <w:rsid w:val="00034A3D"/>
    <w:rsid w:val="00036E31"/>
    <w:rsid w:val="00036E67"/>
    <w:rsid w:val="00047FFC"/>
    <w:rsid w:val="00050241"/>
    <w:rsid w:val="00086DA1"/>
    <w:rsid w:val="00090E91"/>
    <w:rsid w:val="000932DB"/>
    <w:rsid w:val="00095382"/>
    <w:rsid w:val="000D0D67"/>
    <w:rsid w:val="000D72A3"/>
    <w:rsid w:val="000E2E51"/>
    <w:rsid w:val="0011355C"/>
    <w:rsid w:val="001364B3"/>
    <w:rsid w:val="0014508F"/>
    <w:rsid w:val="0014744C"/>
    <w:rsid w:val="001515B1"/>
    <w:rsid w:val="00171022"/>
    <w:rsid w:val="001823C8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1FE4"/>
    <w:rsid w:val="00235CC7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C6823"/>
    <w:rsid w:val="002D720F"/>
    <w:rsid w:val="002E0C65"/>
    <w:rsid w:val="002E4E0F"/>
    <w:rsid w:val="00303DC6"/>
    <w:rsid w:val="00324881"/>
    <w:rsid w:val="00326EF2"/>
    <w:rsid w:val="0034546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D21FE"/>
    <w:rsid w:val="003D6F3F"/>
    <w:rsid w:val="003E22A9"/>
    <w:rsid w:val="003E5E10"/>
    <w:rsid w:val="003F0B67"/>
    <w:rsid w:val="003F328F"/>
    <w:rsid w:val="00451C82"/>
    <w:rsid w:val="00453610"/>
    <w:rsid w:val="00460C7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4F512D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A6250"/>
    <w:rsid w:val="005C12A5"/>
    <w:rsid w:val="005D0599"/>
    <w:rsid w:val="005E4459"/>
    <w:rsid w:val="0060756C"/>
    <w:rsid w:val="00607BB4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75E19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3FD4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2E53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068F"/>
    <w:rsid w:val="009D5471"/>
    <w:rsid w:val="009D5B02"/>
    <w:rsid w:val="009F2EEA"/>
    <w:rsid w:val="009F4ADE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B2CF3"/>
    <w:rsid w:val="00AC3C42"/>
    <w:rsid w:val="00AD069B"/>
    <w:rsid w:val="00AE07CD"/>
    <w:rsid w:val="00AE7079"/>
    <w:rsid w:val="00AF189D"/>
    <w:rsid w:val="00B01901"/>
    <w:rsid w:val="00B075A1"/>
    <w:rsid w:val="00B122A3"/>
    <w:rsid w:val="00B34127"/>
    <w:rsid w:val="00B35AEC"/>
    <w:rsid w:val="00B47A47"/>
    <w:rsid w:val="00B5142F"/>
    <w:rsid w:val="00B66249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11E7D"/>
    <w:rsid w:val="00C209D4"/>
    <w:rsid w:val="00C215DA"/>
    <w:rsid w:val="00C33E71"/>
    <w:rsid w:val="00C37901"/>
    <w:rsid w:val="00C44385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67CC2"/>
    <w:rsid w:val="00D9653C"/>
    <w:rsid w:val="00DA215F"/>
    <w:rsid w:val="00DD7D89"/>
    <w:rsid w:val="00E000CA"/>
    <w:rsid w:val="00E04059"/>
    <w:rsid w:val="00E231AB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A90"/>
    <w:rsid w:val="00EC7C28"/>
    <w:rsid w:val="00ED55CB"/>
    <w:rsid w:val="00ED7D50"/>
    <w:rsid w:val="00EE1D04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869E0"/>
    <w:rsid w:val="00F90D16"/>
    <w:rsid w:val="00FA7784"/>
    <w:rsid w:val="00FB4326"/>
    <w:rsid w:val="00FC4E6D"/>
    <w:rsid w:val="00FD030A"/>
    <w:rsid w:val="00FD44A9"/>
    <w:rsid w:val="00FE0B35"/>
    <w:rsid w:val="00FE5E3B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  <w:style w:type="character" w:styleId="affa">
    <w:name w:val="Unresolved Mention"/>
    <w:basedOn w:val="a0"/>
    <w:uiPriority w:val="99"/>
    <w:semiHidden/>
    <w:unhideWhenUsed/>
    <w:rsid w:val="0080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0C28E0-8C20-409B-81C6-E8A5E121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917</TotalTime>
  <Pages>19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195</cp:revision>
  <cp:lastPrinted>2018-09-07T06:30:00Z</cp:lastPrinted>
  <dcterms:created xsi:type="dcterms:W3CDTF">2018-09-05T01:36:00Z</dcterms:created>
  <dcterms:modified xsi:type="dcterms:W3CDTF">2019-04-19T05:26:00Z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