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187EC3" w14:textId="4FC3B41D" w:rsidR="005F0876" w:rsidRDefault="005F0876">
      <w:pPr>
        <w:pStyle w:val="aff5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sdt>
      <w:sdtPr>
        <w:rPr>
          <w:rFonts w:ascii="Times New Roman" w:hAnsi="Times New Roman"/>
        </w:rPr>
        <w:id w:val="-73670232"/>
        <w:docPartObj>
          <w:docPartGallery w:val="Cover Pages"/>
          <w:docPartUnique/>
        </w:docPartObj>
      </w:sdtPr>
      <w:sdtEndPr/>
      <w:sdtContent>
        <w:p w14:paraId="5933CD90" w14:textId="6AD8E00F" w:rsidR="0067197C" w:rsidRDefault="00171022">
          <w:pPr>
            <w:pStyle w:val="aff5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37760" behindDoc="1" locked="0" layoutInCell="1" allowOverlap="1" wp14:anchorId="7EBAC048" wp14:editId="08EC389F">
                    <wp:simplePos x="0" y="0"/>
                    <wp:positionH relativeFrom="column">
                      <wp:posOffset>-609600</wp:posOffset>
                    </wp:positionH>
                    <wp:positionV relativeFrom="paragraph">
                      <wp:posOffset>-647700</wp:posOffset>
                    </wp:positionV>
                    <wp:extent cx="194535" cy="9125712"/>
                    <wp:effectExtent l="0" t="0" r="0" b="0"/>
                    <wp:wrapNone/>
                    <wp:docPr id="3" name="矩形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94535" cy="9125712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48BEBF07" id="矩形 3" o:spid="_x0000_s1026" style="position:absolute;left:0;text-align:left;margin-left:-48pt;margin-top:-51pt;width:15.3pt;height:718.55pt;z-index:-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" fillcolor="#099bdd [3215]" stroked="f" strokeweight="1pt"/>
                </w:pict>
              </mc:Fallback>
            </mc:AlternateContent>
          </w:r>
        </w:p>
        <w:p w14:paraId="3361F11E" w14:textId="77777777" w:rsidR="0067197C" w:rsidRDefault="00F90D16">
          <w:pPr>
            <w:rPr>
              <w:rFonts w:asciiTheme="majorHAnsi" w:eastAsiaTheme="majorEastAsia" w:hAnsiTheme="majorHAnsi" w:cstheme="majorBidi"/>
              <w:caps/>
              <w:color w:val="0673A5" w:themeColor="text2" w:themeShade="BF"/>
              <w:spacing w:val="10"/>
              <w:sz w:val="52"/>
              <w:szCs w:val="5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0832" behindDoc="0" locked="0" layoutInCell="1" allowOverlap="1" wp14:anchorId="17C323B6" wp14:editId="6944F45E">
                    <wp:simplePos x="0" y="0"/>
                    <wp:positionH relativeFrom="page">
                      <wp:posOffset>2590800</wp:posOffset>
                    </wp:positionH>
                    <wp:positionV relativeFrom="page">
                      <wp:posOffset>7210425</wp:posOffset>
                    </wp:positionV>
                    <wp:extent cx="4124325" cy="2390775"/>
                    <wp:effectExtent l="0" t="0" r="9525" b="9525"/>
                    <wp:wrapNone/>
                    <wp:docPr id="1" name="文本框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24325" cy="2390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a3"/>
                                  <w:tblW w:w="0" w:type="auto"/>
                                  <w:tblInd w:w="-30" w:type="dxa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015"/>
                                  <w:gridCol w:w="4364"/>
                                </w:tblGrid>
                                <w:tr w:rsidR="004E5087" w14:paraId="0A226C9E" w14:textId="77777777" w:rsidTr="00F524B6">
                                  <w:trPr>
                                    <w:trHeight w:val="503"/>
                                  </w:trPr>
                                  <w:tc>
                                    <w:tcPr>
                                      <w:tcW w:w="6379" w:type="dxa"/>
                                      <w:gridSpan w:val="2"/>
                                    </w:tcPr>
                                    <w:p w14:paraId="2E08293A" w14:textId="0A017A58" w:rsidR="004E5087" w:rsidRPr="00F524B6" w:rsidRDefault="004E5087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F524B6"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72"/>
                                          <w:szCs w:val="72"/>
                                        </w:rPr>
                                        <w:t>Interactive Studio</w:t>
                                      </w:r>
                                    </w:p>
                                  </w:tc>
                                </w:tr>
                                <w:tr w:rsidR="004E5087" w14:paraId="60EDF4B2" w14:textId="77777777" w:rsidTr="00F524B6">
                                  <w:tc>
                                    <w:tcPr>
                                      <w:tcW w:w="6379" w:type="dxa"/>
                                      <w:gridSpan w:val="2"/>
                                    </w:tcPr>
                                    <w:p w14:paraId="3A7CCDBF" w14:textId="30F32DCE" w:rsidR="004E5087" w:rsidRPr="00F01D1B" w:rsidRDefault="004E5087" w:rsidP="00F524B6">
                                      <w:pPr>
                                        <w:jc w:val="right"/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  <w:r w:rsidRPr="00F524B6"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4B4B4B" w:themeColor="text1" w:themeTint="D9"/>
                                          <w:sz w:val="72"/>
                                          <w:szCs w:val="72"/>
                                        </w:rPr>
                                        <w:t>互动</w:t>
                                      </w:r>
                                      <w:r w:rsidR="000A5E94"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4B4B4B" w:themeColor="text1" w:themeTint="D9"/>
                                          <w:sz w:val="72"/>
                                          <w:szCs w:val="72"/>
                                        </w:rPr>
                                        <w:t>演播室</w:t>
                                      </w:r>
                                      <w:r w:rsidR="00D53019"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4B4B4B" w:themeColor="text1" w:themeTint="D9"/>
                                          <w:sz w:val="72"/>
                                          <w:szCs w:val="72"/>
                                        </w:rPr>
                                        <w:t>软件</w:t>
                                      </w:r>
                                    </w:p>
                                  </w:tc>
                                </w:tr>
                                <w:tr w:rsidR="004E5087" w14:paraId="0D3B75B6" w14:textId="77777777" w:rsidTr="0033240E">
                                  <w:tc>
                                    <w:tcPr>
                                      <w:tcW w:w="2015" w:type="dxa"/>
                                    </w:tcPr>
                                    <w:p w14:paraId="65319820" w14:textId="5246CD0D" w:rsidR="004E5087" w:rsidRPr="00F524B6" w:rsidRDefault="0033240E">
                                      <w:pPr>
                                        <w:rPr>
                                          <w:rFonts w:asciiTheme="majorEastAsia" w:eastAsiaTheme="majorEastAsia" w:hAnsiTheme="majorEastAsia"/>
                                          <w:b/>
                                          <w:color w:val="606060" w:themeColor="text1" w:themeTint="BF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33240E">
                                        <w:rPr>
                                          <w:rFonts w:asciiTheme="majorEastAsia" w:eastAsiaTheme="majorEastAsia" w:hAnsiTheme="majorEastAsia"/>
                                          <w:b/>
                                          <w:color w:val="606060" w:themeColor="text1" w:themeTint="BF"/>
                                          <w:sz w:val="32"/>
                                          <w:szCs w:val="32"/>
                                        </w:rPr>
                                        <w:t>User Manual</w:t>
                                      </w:r>
                                    </w:p>
                                  </w:tc>
                                  <w:tc>
                                    <w:tcPr>
                                      <w:tcW w:w="4364" w:type="dxa"/>
                                    </w:tcPr>
                                    <w:p w14:paraId="3AA5FF2F" w14:textId="77777777" w:rsidR="004E5087" w:rsidRPr="00F01D1B" w:rsidRDefault="004E5087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</w:p>
                                  </w:tc>
                                </w:tr>
                                <w:tr w:rsidR="004E5087" w14:paraId="75C44573" w14:textId="77777777" w:rsidTr="0033240E">
                                  <w:tc>
                                    <w:tcPr>
                                      <w:tcW w:w="2015" w:type="dxa"/>
                                    </w:tcPr>
                                    <w:p w14:paraId="18540592" w14:textId="18A89A87" w:rsidR="004E5087" w:rsidRPr="00F01D1B" w:rsidRDefault="0033240E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  <w:proofErr w:type="gramStart"/>
                                      <w:r w:rsidRPr="0033240E"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>Version</w:t>
                                      </w:r>
                                      <w:r w:rsidR="004E5087">
                                        <w:rPr>
                                          <w:rFonts w:ascii="微软雅黑" w:eastAsia="微软雅黑" w:hAnsi="微软雅黑" w:hint="eastAsia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 xml:space="preserve"> </w:t>
                                      </w:r>
                                      <w:r w:rsidR="004E5087"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>:</w:t>
                                      </w:r>
                                      <w:proofErr w:type="gramEnd"/>
                                    </w:p>
                                  </w:tc>
                                  <w:tc>
                                    <w:tcPr>
                                      <w:tcW w:w="4364" w:type="dxa"/>
                                    </w:tcPr>
                                    <w:p w14:paraId="6A666882" w14:textId="77777777" w:rsidR="004E5087" w:rsidRPr="00F01D1B" w:rsidRDefault="004E5087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  <w:r w:rsidRPr="00F01D1B"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>V1.0.0</w:t>
                                      </w:r>
                                    </w:p>
                                  </w:tc>
                                </w:tr>
                              </w:tbl>
                              <w:p w14:paraId="05A94125" w14:textId="77777777" w:rsidR="004E5087" w:rsidRDefault="004E5087">
                                <w:pPr>
                                  <w:rPr>
                                    <w:color w:val="60606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7C323B6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" o:spid="_x0000_s1026" type="#_x0000_t202" style="position:absolute;margin-left:204pt;margin-top:567.75pt;width:324.75pt;height:188.25pt;z-index: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" filled="f" stroked="f" strokeweight=".5pt">
                    <v:textbox inset="0,0,0,0">
                      <w:txbxContent>
                        <w:tbl>
                          <w:tblPr>
                            <w:tblStyle w:val="a3"/>
                            <w:tblW w:w="0" w:type="auto"/>
                            <w:tblInd w:w="-30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2015"/>
                            <w:gridCol w:w="4364"/>
                          </w:tblGrid>
                          <w:tr w:rsidR="004E5087" w14:paraId="0A226C9E" w14:textId="77777777" w:rsidTr="00F524B6">
                            <w:trPr>
                              <w:trHeight w:val="503"/>
                            </w:trPr>
                            <w:tc>
                              <w:tcPr>
                                <w:tcW w:w="6379" w:type="dxa"/>
                                <w:gridSpan w:val="2"/>
                              </w:tcPr>
                              <w:p w14:paraId="2E08293A" w14:textId="0A017A58" w:rsidR="004E5087" w:rsidRPr="00F524B6" w:rsidRDefault="004E5087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72"/>
                                    <w:szCs w:val="72"/>
                                  </w:rPr>
                                </w:pPr>
                                <w:r w:rsidRPr="00F524B6"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72"/>
                                    <w:szCs w:val="72"/>
                                  </w:rPr>
                                  <w:t>Interactive Studio</w:t>
                                </w:r>
                              </w:p>
                            </w:tc>
                          </w:tr>
                          <w:tr w:rsidR="004E5087" w14:paraId="60EDF4B2" w14:textId="77777777" w:rsidTr="00F524B6">
                            <w:tc>
                              <w:tcPr>
                                <w:tcW w:w="6379" w:type="dxa"/>
                                <w:gridSpan w:val="2"/>
                              </w:tcPr>
                              <w:p w14:paraId="3A7CCDBF" w14:textId="30F32DCE" w:rsidR="004E5087" w:rsidRPr="00F01D1B" w:rsidRDefault="004E5087" w:rsidP="00F524B6">
                                <w:pPr>
                                  <w:jc w:val="right"/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  <w:r w:rsidRPr="00F524B6">
                                  <w:rPr>
                                    <w:rFonts w:asciiTheme="majorHAnsi" w:eastAsiaTheme="majorEastAsia" w:hAnsiTheme="majorHAnsi" w:cstheme="majorBidi" w:hint="eastAsia"/>
                                    <w:color w:val="4B4B4B" w:themeColor="text1" w:themeTint="D9"/>
                                    <w:sz w:val="72"/>
                                    <w:szCs w:val="72"/>
                                  </w:rPr>
                                  <w:t>互动</w:t>
                                </w:r>
                                <w:r w:rsidR="000A5E94">
                                  <w:rPr>
                                    <w:rFonts w:asciiTheme="majorHAnsi" w:eastAsiaTheme="majorEastAsia" w:hAnsiTheme="majorHAnsi" w:cstheme="majorBidi" w:hint="eastAsia"/>
                                    <w:color w:val="4B4B4B" w:themeColor="text1" w:themeTint="D9"/>
                                    <w:sz w:val="72"/>
                                    <w:szCs w:val="72"/>
                                  </w:rPr>
                                  <w:t>演播室</w:t>
                                </w:r>
                                <w:r w:rsidR="00D53019">
                                  <w:rPr>
                                    <w:rFonts w:asciiTheme="majorHAnsi" w:eastAsiaTheme="majorEastAsia" w:hAnsiTheme="majorHAnsi" w:cstheme="majorBidi" w:hint="eastAsia"/>
                                    <w:color w:val="4B4B4B" w:themeColor="text1" w:themeTint="D9"/>
                                    <w:sz w:val="72"/>
                                    <w:szCs w:val="72"/>
                                  </w:rPr>
                                  <w:t>软件</w:t>
                                </w:r>
                              </w:p>
                            </w:tc>
                          </w:tr>
                          <w:tr w:rsidR="004E5087" w14:paraId="0D3B75B6" w14:textId="77777777" w:rsidTr="0033240E">
                            <w:tc>
                              <w:tcPr>
                                <w:tcW w:w="2015" w:type="dxa"/>
                              </w:tcPr>
                              <w:p w14:paraId="65319820" w14:textId="5246CD0D" w:rsidR="004E5087" w:rsidRPr="00F524B6" w:rsidRDefault="0033240E">
                                <w:pPr>
                                  <w:rPr>
                                    <w:rFonts w:asciiTheme="majorEastAsia" w:eastAsiaTheme="majorEastAsia" w:hAnsiTheme="majorEastAsia"/>
                                    <w:b/>
                                    <w:color w:val="606060" w:themeColor="text1" w:themeTint="BF"/>
                                    <w:sz w:val="32"/>
                                    <w:szCs w:val="32"/>
                                  </w:rPr>
                                </w:pPr>
                                <w:r w:rsidRPr="0033240E">
                                  <w:rPr>
                                    <w:rFonts w:asciiTheme="majorEastAsia" w:eastAsiaTheme="majorEastAsia" w:hAnsiTheme="majorEastAsia"/>
                                    <w:b/>
                                    <w:color w:val="606060" w:themeColor="text1" w:themeTint="BF"/>
                                    <w:sz w:val="32"/>
                                    <w:szCs w:val="32"/>
                                  </w:rPr>
                                  <w:t>User Manual</w:t>
                                </w:r>
                              </w:p>
                            </w:tc>
                            <w:tc>
                              <w:tcPr>
                                <w:tcW w:w="4364" w:type="dxa"/>
                              </w:tcPr>
                              <w:p w14:paraId="3AA5FF2F" w14:textId="77777777" w:rsidR="004E5087" w:rsidRPr="00F01D1B" w:rsidRDefault="004E5087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</w:p>
                            </w:tc>
                          </w:tr>
                          <w:tr w:rsidR="004E5087" w14:paraId="75C44573" w14:textId="77777777" w:rsidTr="0033240E">
                            <w:tc>
                              <w:tcPr>
                                <w:tcW w:w="2015" w:type="dxa"/>
                              </w:tcPr>
                              <w:p w14:paraId="18540592" w14:textId="18A89A87" w:rsidR="004E5087" w:rsidRPr="00F01D1B" w:rsidRDefault="0033240E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  <w:proofErr w:type="gramStart"/>
                                <w:r w:rsidRPr="0033240E"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>Version</w:t>
                                </w:r>
                                <w:r w:rsidR="004E5087">
                                  <w:rPr>
                                    <w:rFonts w:ascii="微软雅黑" w:eastAsia="微软雅黑" w:hAnsi="微软雅黑" w:hint="eastAsia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 xml:space="preserve"> </w:t>
                                </w:r>
                                <w:r w:rsidR="004E5087"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>:</w:t>
                                </w:r>
                                <w:proofErr w:type="gramEnd"/>
                              </w:p>
                            </w:tc>
                            <w:tc>
                              <w:tcPr>
                                <w:tcW w:w="4364" w:type="dxa"/>
                              </w:tcPr>
                              <w:p w14:paraId="6A666882" w14:textId="77777777" w:rsidR="004E5087" w:rsidRPr="00F01D1B" w:rsidRDefault="004E5087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  <w:r w:rsidRPr="00F01D1B"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>V1.0.0</w:t>
                                </w:r>
                              </w:p>
                            </w:tc>
                          </w:tr>
                        </w:tbl>
                        <w:p w14:paraId="05A94125" w14:textId="77777777" w:rsidR="004E5087" w:rsidRDefault="004E5087">
                          <w:pPr>
                            <w:rPr>
                              <w:color w:val="60606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41856" behindDoc="0" locked="0" layoutInCell="1" allowOverlap="1" wp14:anchorId="3EB7DCDD" wp14:editId="155FAB5C">
                <wp:simplePos x="0" y="0"/>
                <wp:positionH relativeFrom="column">
                  <wp:posOffset>-4856</wp:posOffset>
                </wp:positionH>
                <wp:positionV relativeFrom="paragraph">
                  <wp:posOffset>50108</wp:posOffset>
                </wp:positionV>
                <wp:extent cx="2895600" cy="457200"/>
                <wp:effectExtent l="0" t="0" r="0" b="0"/>
                <wp:wrapNone/>
                <wp:docPr id="11" name="图片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yestech低像素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95600" cy="45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71022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39808" behindDoc="1" locked="0" layoutInCell="1" allowOverlap="1" wp14:anchorId="6D59916C" wp14:editId="123D9E39">
                    <wp:simplePos x="0" y="0"/>
                    <wp:positionH relativeFrom="column">
                      <wp:posOffset>-533400</wp:posOffset>
                    </wp:positionH>
                    <wp:positionV relativeFrom="paragraph">
                      <wp:posOffset>3391535</wp:posOffset>
                    </wp:positionV>
                    <wp:extent cx="2057400" cy="4910328"/>
                    <wp:effectExtent l="0" t="0" r="19050" b="24130"/>
                    <wp:wrapNone/>
                    <wp:docPr id="5" name="组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057400" cy="4910328"/>
                              <a:chOff x="80645" y="4211812"/>
                              <a:chExt cx="1306273" cy="3121026"/>
                            </a:xfrm>
                          </wpg:grpSpPr>
                          <wpg:grpSp>
                            <wpg:cNvPr id="6" name="组 6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141062" y="4211812"/>
                                <a:ext cx="1047750" cy="3121026"/>
                                <a:chOff x="141062" y="4211812"/>
                                <a:chExt cx="1047750" cy="3121026"/>
                              </a:xfrm>
                            </wpg:grpSpPr>
                            <wps:wsp>
                              <wps:cNvPr id="20" name="任意多边形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9662" y="6216825"/>
                                  <a:ext cx="193675" cy="698500"/>
                                </a:xfrm>
                                <a:custGeom>
                                  <a:avLst/>
                                  <a:gdLst>
                                    <a:gd name="T0" fmla="*/ 0 w 122"/>
                                    <a:gd name="T1" fmla="*/ 0 h 440"/>
                                    <a:gd name="T2" fmla="*/ 39 w 122"/>
                                    <a:gd name="T3" fmla="*/ 152 h 440"/>
                                    <a:gd name="T4" fmla="*/ 84 w 122"/>
                                    <a:gd name="T5" fmla="*/ 304 h 440"/>
                                    <a:gd name="T6" fmla="*/ 122 w 122"/>
                                    <a:gd name="T7" fmla="*/ 417 h 440"/>
                                    <a:gd name="T8" fmla="*/ 122 w 122"/>
                                    <a:gd name="T9" fmla="*/ 440 h 440"/>
                                    <a:gd name="T10" fmla="*/ 76 w 122"/>
                                    <a:gd name="T11" fmla="*/ 306 h 440"/>
                                    <a:gd name="T12" fmla="*/ 39 w 122"/>
                                    <a:gd name="T13" fmla="*/ 180 h 440"/>
                                    <a:gd name="T14" fmla="*/ 6 w 122"/>
                                    <a:gd name="T15" fmla="*/ 53 h 440"/>
                                    <a:gd name="T16" fmla="*/ 0 w 122"/>
                                    <a:gd name="T17" fmla="*/ 0 h 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2" h="440">
                                      <a:moveTo>
                                        <a:pt x="0" y="0"/>
                                      </a:moveTo>
                                      <a:lnTo>
                                        <a:pt x="39" y="152"/>
                                      </a:lnTo>
                                      <a:lnTo>
                                        <a:pt x="84" y="304"/>
                                      </a:lnTo>
                                      <a:lnTo>
                                        <a:pt x="122" y="417"/>
                                      </a:lnTo>
                                      <a:lnTo>
                                        <a:pt x="122" y="440"/>
                                      </a:lnTo>
                                      <a:lnTo>
                                        <a:pt x="76" y="306"/>
                                      </a:lnTo>
                                      <a:lnTo>
                                        <a:pt x="39" y="180"/>
                                      </a:lnTo>
                                      <a:lnTo>
                                        <a:pt x="6" y="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1" name="任意多边形 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2862" y="6905800"/>
                                  <a:ext cx="184150" cy="427038"/>
                                </a:xfrm>
                                <a:custGeom>
                                  <a:avLst/>
                                  <a:gdLst>
                                    <a:gd name="T0" fmla="*/ 0 w 116"/>
                                    <a:gd name="T1" fmla="*/ 0 h 269"/>
                                    <a:gd name="T2" fmla="*/ 8 w 116"/>
                                    <a:gd name="T3" fmla="*/ 19 h 269"/>
                                    <a:gd name="T4" fmla="*/ 37 w 116"/>
                                    <a:gd name="T5" fmla="*/ 93 h 269"/>
                                    <a:gd name="T6" fmla="*/ 67 w 116"/>
                                    <a:gd name="T7" fmla="*/ 167 h 269"/>
                                    <a:gd name="T8" fmla="*/ 116 w 116"/>
                                    <a:gd name="T9" fmla="*/ 269 h 269"/>
                                    <a:gd name="T10" fmla="*/ 108 w 116"/>
                                    <a:gd name="T11" fmla="*/ 269 h 269"/>
                                    <a:gd name="T12" fmla="*/ 60 w 116"/>
                                    <a:gd name="T13" fmla="*/ 169 h 269"/>
                                    <a:gd name="T14" fmla="*/ 30 w 116"/>
                                    <a:gd name="T15" fmla="*/ 98 h 269"/>
                                    <a:gd name="T16" fmla="*/ 1 w 116"/>
                                    <a:gd name="T17" fmla="*/ 25 h 269"/>
                                    <a:gd name="T18" fmla="*/ 0 w 116"/>
                                    <a:gd name="T19" fmla="*/ 0 h 2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6" h="269">
                                      <a:moveTo>
                                        <a:pt x="0" y="0"/>
                                      </a:moveTo>
                                      <a:lnTo>
                                        <a:pt x="8" y="19"/>
                                      </a:lnTo>
                                      <a:lnTo>
                                        <a:pt x="37" y="93"/>
                                      </a:lnTo>
                                      <a:lnTo>
                                        <a:pt x="67" y="167"/>
                                      </a:lnTo>
                                      <a:lnTo>
                                        <a:pt x="116" y="269"/>
                                      </a:lnTo>
                                      <a:lnTo>
                                        <a:pt x="108" y="269"/>
                                      </a:lnTo>
                                      <a:lnTo>
                                        <a:pt x="60" y="169"/>
                                      </a:lnTo>
                                      <a:lnTo>
                                        <a:pt x="30" y="98"/>
                                      </a:lnTo>
                                      <a:lnTo>
                                        <a:pt x="1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2" name="任意多边形 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1062" y="4211812"/>
                                  <a:ext cx="222250" cy="2019300"/>
                                </a:xfrm>
                                <a:custGeom>
                                  <a:avLst/>
                                  <a:gdLst>
                                    <a:gd name="T0" fmla="*/ 0 w 140"/>
                                    <a:gd name="T1" fmla="*/ 0 h 1272"/>
                                    <a:gd name="T2" fmla="*/ 0 w 140"/>
                                    <a:gd name="T3" fmla="*/ 0 h 1272"/>
                                    <a:gd name="T4" fmla="*/ 1 w 140"/>
                                    <a:gd name="T5" fmla="*/ 79 h 1272"/>
                                    <a:gd name="T6" fmla="*/ 3 w 140"/>
                                    <a:gd name="T7" fmla="*/ 159 h 1272"/>
                                    <a:gd name="T8" fmla="*/ 12 w 140"/>
                                    <a:gd name="T9" fmla="*/ 317 h 1272"/>
                                    <a:gd name="T10" fmla="*/ 23 w 140"/>
                                    <a:gd name="T11" fmla="*/ 476 h 1272"/>
                                    <a:gd name="T12" fmla="*/ 39 w 140"/>
                                    <a:gd name="T13" fmla="*/ 634 h 1272"/>
                                    <a:gd name="T14" fmla="*/ 58 w 140"/>
                                    <a:gd name="T15" fmla="*/ 792 h 1272"/>
                                    <a:gd name="T16" fmla="*/ 83 w 140"/>
                                    <a:gd name="T17" fmla="*/ 948 h 1272"/>
                                    <a:gd name="T18" fmla="*/ 107 w 140"/>
                                    <a:gd name="T19" fmla="*/ 1086 h 1272"/>
                                    <a:gd name="T20" fmla="*/ 135 w 140"/>
                                    <a:gd name="T21" fmla="*/ 1223 h 1272"/>
                                    <a:gd name="T22" fmla="*/ 140 w 140"/>
                                    <a:gd name="T23" fmla="*/ 1272 h 1272"/>
                                    <a:gd name="T24" fmla="*/ 138 w 140"/>
                                    <a:gd name="T25" fmla="*/ 1262 h 1272"/>
                                    <a:gd name="T26" fmla="*/ 105 w 140"/>
                                    <a:gd name="T27" fmla="*/ 1106 h 1272"/>
                                    <a:gd name="T28" fmla="*/ 77 w 140"/>
                                    <a:gd name="T29" fmla="*/ 949 h 1272"/>
                                    <a:gd name="T30" fmla="*/ 53 w 140"/>
                                    <a:gd name="T31" fmla="*/ 792 h 1272"/>
                                    <a:gd name="T32" fmla="*/ 35 w 140"/>
                                    <a:gd name="T33" fmla="*/ 634 h 1272"/>
                                    <a:gd name="T34" fmla="*/ 20 w 140"/>
                                    <a:gd name="T35" fmla="*/ 476 h 1272"/>
                                    <a:gd name="T36" fmla="*/ 9 w 140"/>
                                    <a:gd name="T37" fmla="*/ 317 h 1272"/>
                                    <a:gd name="T38" fmla="*/ 2 w 140"/>
                                    <a:gd name="T39" fmla="*/ 159 h 1272"/>
                                    <a:gd name="T40" fmla="*/ 0 w 140"/>
                                    <a:gd name="T41" fmla="*/ 79 h 1272"/>
                                    <a:gd name="T42" fmla="*/ 0 w 140"/>
                                    <a:gd name="T43" fmla="*/ 0 h 127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</a:cxnLst>
                                  <a:rect l="0" t="0" r="r" b="b"/>
                                  <a:pathLst>
                                    <a:path w="140" h="1272"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" y="79"/>
                                      </a:lnTo>
                                      <a:lnTo>
                                        <a:pt x="3" y="159"/>
                                      </a:lnTo>
                                      <a:lnTo>
                                        <a:pt x="12" y="317"/>
                                      </a:lnTo>
                                      <a:lnTo>
                                        <a:pt x="23" y="476"/>
                                      </a:lnTo>
                                      <a:lnTo>
                                        <a:pt x="39" y="634"/>
                                      </a:lnTo>
                                      <a:lnTo>
                                        <a:pt x="58" y="792"/>
                                      </a:lnTo>
                                      <a:lnTo>
                                        <a:pt x="83" y="948"/>
                                      </a:lnTo>
                                      <a:lnTo>
                                        <a:pt x="107" y="1086"/>
                                      </a:lnTo>
                                      <a:lnTo>
                                        <a:pt x="135" y="1223"/>
                                      </a:lnTo>
                                      <a:lnTo>
                                        <a:pt x="140" y="1272"/>
                                      </a:lnTo>
                                      <a:lnTo>
                                        <a:pt x="138" y="1262"/>
                                      </a:lnTo>
                                      <a:lnTo>
                                        <a:pt x="105" y="1106"/>
                                      </a:lnTo>
                                      <a:lnTo>
                                        <a:pt x="77" y="949"/>
                                      </a:lnTo>
                                      <a:lnTo>
                                        <a:pt x="53" y="792"/>
                                      </a:lnTo>
                                      <a:lnTo>
                                        <a:pt x="35" y="634"/>
                                      </a:lnTo>
                                      <a:lnTo>
                                        <a:pt x="20" y="476"/>
                                      </a:lnTo>
                                      <a:lnTo>
                                        <a:pt x="9" y="317"/>
                                      </a:lnTo>
                                      <a:lnTo>
                                        <a:pt x="2" y="159"/>
                                      </a:lnTo>
                                      <a:lnTo>
                                        <a:pt x="0" y="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3" name="任意多边形 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1087" y="4861100"/>
                                  <a:ext cx="71438" cy="1355725"/>
                                </a:xfrm>
                                <a:custGeom>
                                  <a:avLst/>
                                  <a:gdLst>
                                    <a:gd name="T0" fmla="*/ 45 w 45"/>
                                    <a:gd name="T1" fmla="*/ 0 h 854"/>
                                    <a:gd name="T2" fmla="*/ 45 w 45"/>
                                    <a:gd name="T3" fmla="*/ 0 h 854"/>
                                    <a:gd name="T4" fmla="*/ 35 w 45"/>
                                    <a:gd name="T5" fmla="*/ 66 h 854"/>
                                    <a:gd name="T6" fmla="*/ 26 w 45"/>
                                    <a:gd name="T7" fmla="*/ 133 h 854"/>
                                    <a:gd name="T8" fmla="*/ 14 w 45"/>
                                    <a:gd name="T9" fmla="*/ 267 h 854"/>
                                    <a:gd name="T10" fmla="*/ 6 w 45"/>
                                    <a:gd name="T11" fmla="*/ 401 h 854"/>
                                    <a:gd name="T12" fmla="*/ 3 w 45"/>
                                    <a:gd name="T13" fmla="*/ 534 h 854"/>
                                    <a:gd name="T14" fmla="*/ 6 w 45"/>
                                    <a:gd name="T15" fmla="*/ 669 h 854"/>
                                    <a:gd name="T16" fmla="*/ 14 w 45"/>
                                    <a:gd name="T17" fmla="*/ 803 h 854"/>
                                    <a:gd name="T18" fmla="*/ 18 w 45"/>
                                    <a:gd name="T19" fmla="*/ 854 h 854"/>
                                    <a:gd name="T20" fmla="*/ 18 w 45"/>
                                    <a:gd name="T21" fmla="*/ 851 h 854"/>
                                    <a:gd name="T22" fmla="*/ 9 w 45"/>
                                    <a:gd name="T23" fmla="*/ 814 h 854"/>
                                    <a:gd name="T24" fmla="*/ 8 w 45"/>
                                    <a:gd name="T25" fmla="*/ 803 h 854"/>
                                    <a:gd name="T26" fmla="*/ 1 w 45"/>
                                    <a:gd name="T27" fmla="*/ 669 h 854"/>
                                    <a:gd name="T28" fmla="*/ 0 w 45"/>
                                    <a:gd name="T29" fmla="*/ 534 h 854"/>
                                    <a:gd name="T30" fmla="*/ 3 w 45"/>
                                    <a:gd name="T31" fmla="*/ 401 h 854"/>
                                    <a:gd name="T32" fmla="*/ 12 w 45"/>
                                    <a:gd name="T33" fmla="*/ 267 h 854"/>
                                    <a:gd name="T34" fmla="*/ 25 w 45"/>
                                    <a:gd name="T35" fmla="*/ 132 h 854"/>
                                    <a:gd name="T36" fmla="*/ 34 w 45"/>
                                    <a:gd name="T37" fmla="*/ 66 h 854"/>
                                    <a:gd name="T38" fmla="*/ 45 w 45"/>
                                    <a:gd name="T39" fmla="*/ 0 h 8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45" h="854">
                                      <a:moveTo>
                                        <a:pt x="45" y="0"/>
                                      </a:moveTo>
                                      <a:lnTo>
                                        <a:pt x="45" y="0"/>
                                      </a:lnTo>
                                      <a:lnTo>
                                        <a:pt x="35" y="66"/>
                                      </a:lnTo>
                                      <a:lnTo>
                                        <a:pt x="26" y="133"/>
                                      </a:lnTo>
                                      <a:lnTo>
                                        <a:pt x="14" y="267"/>
                                      </a:lnTo>
                                      <a:lnTo>
                                        <a:pt x="6" y="401"/>
                                      </a:lnTo>
                                      <a:lnTo>
                                        <a:pt x="3" y="534"/>
                                      </a:lnTo>
                                      <a:lnTo>
                                        <a:pt x="6" y="669"/>
                                      </a:lnTo>
                                      <a:lnTo>
                                        <a:pt x="14" y="803"/>
                                      </a:lnTo>
                                      <a:lnTo>
                                        <a:pt x="18" y="854"/>
                                      </a:lnTo>
                                      <a:lnTo>
                                        <a:pt x="18" y="851"/>
                                      </a:lnTo>
                                      <a:lnTo>
                                        <a:pt x="9" y="814"/>
                                      </a:lnTo>
                                      <a:lnTo>
                                        <a:pt x="8" y="803"/>
                                      </a:lnTo>
                                      <a:lnTo>
                                        <a:pt x="1" y="669"/>
                                      </a:lnTo>
                                      <a:lnTo>
                                        <a:pt x="0" y="534"/>
                                      </a:lnTo>
                                      <a:lnTo>
                                        <a:pt x="3" y="401"/>
                                      </a:lnTo>
                                      <a:lnTo>
                                        <a:pt x="12" y="267"/>
                                      </a:lnTo>
                                      <a:lnTo>
                                        <a:pt x="25" y="132"/>
                                      </a:lnTo>
                                      <a:lnTo>
                                        <a:pt x="34" y="66"/>
                                      </a:lnTo>
                                      <a:lnTo>
                                        <a:pt x="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4" name="任意多边形 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312" y="6231112"/>
                                  <a:ext cx="244475" cy="998538"/>
                                </a:xfrm>
                                <a:custGeom>
                                  <a:avLst/>
                                  <a:gdLst>
                                    <a:gd name="T0" fmla="*/ 0 w 154"/>
                                    <a:gd name="T1" fmla="*/ 0 h 629"/>
                                    <a:gd name="T2" fmla="*/ 10 w 154"/>
                                    <a:gd name="T3" fmla="*/ 44 h 629"/>
                                    <a:gd name="T4" fmla="*/ 21 w 154"/>
                                    <a:gd name="T5" fmla="*/ 126 h 629"/>
                                    <a:gd name="T6" fmla="*/ 34 w 154"/>
                                    <a:gd name="T7" fmla="*/ 207 h 629"/>
                                    <a:gd name="T8" fmla="*/ 53 w 154"/>
                                    <a:gd name="T9" fmla="*/ 293 h 629"/>
                                    <a:gd name="T10" fmla="*/ 75 w 154"/>
                                    <a:gd name="T11" fmla="*/ 380 h 629"/>
                                    <a:gd name="T12" fmla="*/ 100 w 154"/>
                                    <a:gd name="T13" fmla="*/ 466 h 629"/>
                                    <a:gd name="T14" fmla="*/ 120 w 154"/>
                                    <a:gd name="T15" fmla="*/ 521 h 629"/>
                                    <a:gd name="T16" fmla="*/ 141 w 154"/>
                                    <a:gd name="T17" fmla="*/ 576 h 629"/>
                                    <a:gd name="T18" fmla="*/ 152 w 154"/>
                                    <a:gd name="T19" fmla="*/ 618 h 629"/>
                                    <a:gd name="T20" fmla="*/ 154 w 154"/>
                                    <a:gd name="T21" fmla="*/ 629 h 629"/>
                                    <a:gd name="T22" fmla="*/ 140 w 154"/>
                                    <a:gd name="T23" fmla="*/ 595 h 629"/>
                                    <a:gd name="T24" fmla="*/ 115 w 154"/>
                                    <a:gd name="T25" fmla="*/ 532 h 629"/>
                                    <a:gd name="T26" fmla="*/ 93 w 154"/>
                                    <a:gd name="T27" fmla="*/ 468 h 629"/>
                                    <a:gd name="T28" fmla="*/ 67 w 154"/>
                                    <a:gd name="T29" fmla="*/ 383 h 629"/>
                                    <a:gd name="T30" fmla="*/ 47 w 154"/>
                                    <a:gd name="T31" fmla="*/ 295 h 629"/>
                                    <a:gd name="T32" fmla="*/ 28 w 154"/>
                                    <a:gd name="T33" fmla="*/ 207 h 629"/>
                                    <a:gd name="T34" fmla="*/ 12 w 154"/>
                                    <a:gd name="T35" fmla="*/ 104 h 629"/>
                                    <a:gd name="T36" fmla="*/ 0 w 154"/>
                                    <a:gd name="T37" fmla="*/ 0 h 6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4" h="629">
                                      <a:moveTo>
                                        <a:pt x="0" y="0"/>
                                      </a:moveTo>
                                      <a:lnTo>
                                        <a:pt x="10" y="44"/>
                                      </a:lnTo>
                                      <a:lnTo>
                                        <a:pt x="21" y="126"/>
                                      </a:lnTo>
                                      <a:lnTo>
                                        <a:pt x="34" y="207"/>
                                      </a:lnTo>
                                      <a:lnTo>
                                        <a:pt x="53" y="293"/>
                                      </a:lnTo>
                                      <a:lnTo>
                                        <a:pt x="75" y="380"/>
                                      </a:lnTo>
                                      <a:lnTo>
                                        <a:pt x="100" y="466"/>
                                      </a:lnTo>
                                      <a:lnTo>
                                        <a:pt x="120" y="521"/>
                                      </a:lnTo>
                                      <a:lnTo>
                                        <a:pt x="141" y="576"/>
                                      </a:lnTo>
                                      <a:lnTo>
                                        <a:pt x="152" y="618"/>
                                      </a:lnTo>
                                      <a:lnTo>
                                        <a:pt x="154" y="629"/>
                                      </a:lnTo>
                                      <a:lnTo>
                                        <a:pt x="140" y="595"/>
                                      </a:lnTo>
                                      <a:lnTo>
                                        <a:pt x="115" y="532"/>
                                      </a:lnTo>
                                      <a:lnTo>
                                        <a:pt x="93" y="468"/>
                                      </a:lnTo>
                                      <a:lnTo>
                                        <a:pt x="67" y="383"/>
                                      </a:lnTo>
                                      <a:lnTo>
                                        <a:pt x="47" y="295"/>
                                      </a:lnTo>
                                      <a:lnTo>
                                        <a:pt x="28" y="207"/>
                                      </a:lnTo>
                                      <a:lnTo>
                                        <a:pt x="12" y="10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5" name="任意多边形 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20487" y="7223300"/>
                                  <a:ext cx="52388" cy="109538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69"/>
                                    <a:gd name="T2" fmla="*/ 33 w 33"/>
                                    <a:gd name="T3" fmla="*/ 69 h 69"/>
                                    <a:gd name="T4" fmla="*/ 24 w 33"/>
                                    <a:gd name="T5" fmla="*/ 69 h 69"/>
                                    <a:gd name="T6" fmla="*/ 12 w 33"/>
                                    <a:gd name="T7" fmla="*/ 35 h 69"/>
                                    <a:gd name="T8" fmla="*/ 0 w 33"/>
                                    <a:gd name="T9" fmla="*/ 0 h 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69">
                                      <a:moveTo>
                                        <a:pt x="0" y="0"/>
                                      </a:moveTo>
                                      <a:lnTo>
                                        <a:pt x="33" y="69"/>
                                      </a:lnTo>
                                      <a:lnTo>
                                        <a:pt x="24" y="69"/>
                                      </a:lnTo>
                                      <a:lnTo>
                                        <a:pt x="12" y="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6" name="任意多边形 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5374" y="6153325"/>
                                  <a:ext cx="23813" cy="147638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3"/>
                                    <a:gd name="T2" fmla="*/ 9 w 15"/>
                                    <a:gd name="T3" fmla="*/ 37 h 93"/>
                                    <a:gd name="T4" fmla="*/ 9 w 15"/>
                                    <a:gd name="T5" fmla="*/ 40 h 93"/>
                                    <a:gd name="T6" fmla="*/ 15 w 15"/>
                                    <a:gd name="T7" fmla="*/ 93 h 93"/>
                                    <a:gd name="T8" fmla="*/ 5 w 15"/>
                                    <a:gd name="T9" fmla="*/ 49 h 93"/>
                                    <a:gd name="T10" fmla="*/ 0 w 15"/>
                                    <a:gd name="T11" fmla="*/ 0 h 9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3">
                                      <a:moveTo>
                                        <a:pt x="0" y="0"/>
                                      </a:moveTo>
                                      <a:lnTo>
                                        <a:pt x="9" y="37"/>
                                      </a:lnTo>
                                      <a:lnTo>
                                        <a:pt x="9" y="40"/>
                                      </a:lnTo>
                                      <a:lnTo>
                                        <a:pt x="15" y="93"/>
                                      </a:lnTo>
                                      <a:lnTo>
                                        <a:pt x="5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7" name="任意多边形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5689775"/>
                                  <a:ext cx="625475" cy="1216025"/>
                                </a:xfrm>
                                <a:custGeom>
                                  <a:avLst/>
                                  <a:gdLst>
                                    <a:gd name="T0" fmla="*/ 394 w 394"/>
                                    <a:gd name="T1" fmla="*/ 0 h 766"/>
                                    <a:gd name="T2" fmla="*/ 394 w 394"/>
                                    <a:gd name="T3" fmla="*/ 0 h 766"/>
                                    <a:gd name="T4" fmla="*/ 356 w 394"/>
                                    <a:gd name="T5" fmla="*/ 38 h 766"/>
                                    <a:gd name="T6" fmla="*/ 319 w 394"/>
                                    <a:gd name="T7" fmla="*/ 77 h 766"/>
                                    <a:gd name="T8" fmla="*/ 284 w 394"/>
                                    <a:gd name="T9" fmla="*/ 117 h 766"/>
                                    <a:gd name="T10" fmla="*/ 249 w 394"/>
                                    <a:gd name="T11" fmla="*/ 160 h 766"/>
                                    <a:gd name="T12" fmla="*/ 207 w 394"/>
                                    <a:gd name="T13" fmla="*/ 218 h 766"/>
                                    <a:gd name="T14" fmla="*/ 168 w 394"/>
                                    <a:gd name="T15" fmla="*/ 276 h 766"/>
                                    <a:gd name="T16" fmla="*/ 131 w 394"/>
                                    <a:gd name="T17" fmla="*/ 339 h 766"/>
                                    <a:gd name="T18" fmla="*/ 98 w 394"/>
                                    <a:gd name="T19" fmla="*/ 402 h 766"/>
                                    <a:gd name="T20" fmla="*/ 69 w 394"/>
                                    <a:gd name="T21" fmla="*/ 467 h 766"/>
                                    <a:gd name="T22" fmla="*/ 45 w 394"/>
                                    <a:gd name="T23" fmla="*/ 535 h 766"/>
                                    <a:gd name="T24" fmla="*/ 26 w 394"/>
                                    <a:gd name="T25" fmla="*/ 604 h 766"/>
                                    <a:gd name="T26" fmla="*/ 14 w 394"/>
                                    <a:gd name="T27" fmla="*/ 673 h 766"/>
                                    <a:gd name="T28" fmla="*/ 7 w 394"/>
                                    <a:gd name="T29" fmla="*/ 746 h 766"/>
                                    <a:gd name="T30" fmla="*/ 6 w 394"/>
                                    <a:gd name="T31" fmla="*/ 766 h 766"/>
                                    <a:gd name="T32" fmla="*/ 0 w 394"/>
                                    <a:gd name="T33" fmla="*/ 749 h 766"/>
                                    <a:gd name="T34" fmla="*/ 1 w 394"/>
                                    <a:gd name="T35" fmla="*/ 744 h 766"/>
                                    <a:gd name="T36" fmla="*/ 7 w 394"/>
                                    <a:gd name="T37" fmla="*/ 673 h 766"/>
                                    <a:gd name="T38" fmla="*/ 21 w 394"/>
                                    <a:gd name="T39" fmla="*/ 603 h 766"/>
                                    <a:gd name="T40" fmla="*/ 40 w 394"/>
                                    <a:gd name="T41" fmla="*/ 533 h 766"/>
                                    <a:gd name="T42" fmla="*/ 65 w 394"/>
                                    <a:gd name="T43" fmla="*/ 466 h 766"/>
                                    <a:gd name="T44" fmla="*/ 94 w 394"/>
                                    <a:gd name="T45" fmla="*/ 400 h 766"/>
                                    <a:gd name="T46" fmla="*/ 127 w 394"/>
                                    <a:gd name="T47" fmla="*/ 336 h 766"/>
                                    <a:gd name="T48" fmla="*/ 164 w 394"/>
                                    <a:gd name="T49" fmla="*/ 275 h 766"/>
                                    <a:gd name="T50" fmla="*/ 204 w 394"/>
                                    <a:gd name="T51" fmla="*/ 215 h 766"/>
                                    <a:gd name="T52" fmla="*/ 248 w 394"/>
                                    <a:gd name="T53" fmla="*/ 158 h 766"/>
                                    <a:gd name="T54" fmla="*/ 282 w 394"/>
                                    <a:gd name="T55" fmla="*/ 116 h 766"/>
                                    <a:gd name="T56" fmla="*/ 318 w 394"/>
                                    <a:gd name="T57" fmla="*/ 76 h 766"/>
                                    <a:gd name="T58" fmla="*/ 354 w 394"/>
                                    <a:gd name="T59" fmla="*/ 37 h 766"/>
                                    <a:gd name="T60" fmla="*/ 394 w 394"/>
                                    <a:gd name="T61" fmla="*/ 0 h 7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394" h="766">
                                      <a:moveTo>
                                        <a:pt x="394" y="0"/>
                                      </a:moveTo>
                                      <a:lnTo>
                                        <a:pt x="394" y="0"/>
                                      </a:lnTo>
                                      <a:lnTo>
                                        <a:pt x="356" y="38"/>
                                      </a:lnTo>
                                      <a:lnTo>
                                        <a:pt x="319" y="77"/>
                                      </a:lnTo>
                                      <a:lnTo>
                                        <a:pt x="284" y="117"/>
                                      </a:lnTo>
                                      <a:lnTo>
                                        <a:pt x="249" y="160"/>
                                      </a:lnTo>
                                      <a:lnTo>
                                        <a:pt x="207" y="218"/>
                                      </a:lnTo>
                                      <a:lnTo>
                                        <a:pt x="168" y="276"/>
                                      </a:lnTo>
                                      <a:lnTo>
                                        <a:pt x="131" y="339"/>
                                      </a:lnTo>
                                      <a:lnTo>
                                        <a:pt x="98" y="402"/>
                                      </a:lnTo>
                                      <a:lnTo>
                                        <a:pt x="69" y="467"/>
                                      </a:lnTo>
                                      <a:lnTo>
                                        <a:pt x="45" y="535"/>
                                      </a:lnTo>
                                      <a:lnTo>
                                        <a:pt x="26" y="604"/>
                                      </a:lnTo>
                                      <a:lnTo>
                                        <a:pt x="14" y="673"/>
                                      </a:lnTo>
                                      <a:lnTo>
                                        <a:pt x="7" y="746"/>
                                      </a:lnTo>
                                      <a:lnTo>
                                        <a:pt x="6" y="766"/>
                                      </a:lnTo>
                                      <a:lnTo>
                                        <a:pt x="0" y="749"/>
                                      </a:lnTo>
                                      <a:lnTo>
                                        <a:pt x="1" y="744"/>
                                      </a:lnTo>
                                      <a:lnTo>
                                        <a:pt x="7" y="673"/>
                                      </a:lnTo>
                                      <a:lnTo>
                                        <a:pt x="21" y="603"/>
                                      </a:lnTo>
                                      <a:lnTo>
                                        <a:pt x="40" y="533"/>
                                      </a:lnTo>
                                      <a:lnTo>
                                        <a:pt x="65" y="466"/>
                                      </a:lnTo>
                                      <a:lnTo>
                                        <a:pt x="94" y="400"/>
                                      </a:lnTo>
                                      <a:lnTo>
                                        <a:pt x="127" y="336"/>
                                      </a:lnTo>
                                      <a:lnTo>
                                        <a:pt x="164" y="275"/>
                                      </a:lnTo>
                                      <a:lnTo>
                                        <a:pt x="204" y="215"/>
                                      </a:lnTo>
                                      <a:lnTo>
                                        <a:pt x="248" y="158"/>
                                      </a:lnTo>
                                      <a:lnTo>
                                        <a:pt x="282" y="116"/>
                                      </a:lnTo>
                                      <a:lnTo>
                                        <a:pt x="318" y="76"/>
                                      </a:lnTo>
                                      <a:lnTo>
                                        <a:pt x="354" y="37"/>
                                      </a:lnTo>
                                      <a:lnTo>
                                        <a:pt x="3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8" name="任意多边形 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915325"/>
                                  <a:ext cx="57150" cy="307975"/>
                                </a:xfrm>
                                <a:custGeom>
                                  <a:avLst/>
                                  <a:gdLst>
                                    <a:gd name="T0" fmla="*/ 0 w 36"/>
                                    <a:gd name="T1" fmla="*/ 0 h 194"/>
                                    <a:gd name="T2" fmla="*/ 6 w 36"/>
                                    <a:gd name="T3" fmla="*/ 16 h 194"/>
                                    <a:gd name="T4" fmla="*/ 7 w 36"/>
                                    <a:gd name="T5" fmla="*/ 19 h 194"/>
                                    <a:gd name="T6" fmla="*/ 11 w 36"/>
                                    <a:gd name="T7" fmla="*/ 80 h 194"/>
                                    <a:gd name="T8" fmla="*/ 20 w 36"/>
                                    <a:gd name="T9" fmla="*/ 132 h 194"/>
                                    <a:gd name="T10" fmla="*/ 33 w 36"/>
                                    <a:gd name="T11" fmla="*/ 185 h 194"/>
                                    <a:gd name="T12" fmla="*/ 36 w 36"/>
                                    <a:gd name="T13" fmla="*/ 194 h 194"/>
                                    <a:gd name="T14" fmla="*/ 21 w 36"/>
                                    <a:gd name="T15" fmla="*/ 161 h 194"/>
                                    <a:gd name="T16" fmla="*/ 15 w 36"/>
                                    <a:gd name="T17" fmla="*/ 145 h 194"/>
                                    <a:gd name="T18" fmla="*/ 5 w 36"/>
                                    <a:gd name="T19" fmla="*/ 81 h 194"/>
                                    <a:gd name="T20" fmla="*/ 1 w 36"/>
                                    <a:gd name="T21" fmla="*/ 41 h 194"/>
                                    <a:gd name="T22" fmla="*/ 0 w 36"/>
                                    <a:gd name="T23" fmla="*/ 0 h 19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6" h="194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7" y="19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0" y="132"/>
                                      </a:lnTo>
                                      <a:lnTo>
                                        <a:pt x="33" y="185"/>
                                      </a:lnTo>
                                      <a:lnTo>
                                        <a:pt x="36" y="194"/>
                                      </a:lnTo>
                                      <a:lnTo>
                                        <a:pt x="21" y="161"/>
                                      </a:lnTo>
                                      <a:lnTo>
                                        <a:pt x="15" y="145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9" name="任意多边形 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607787" y="7229650"/>
                                  <a:ext cx="49213" cy="103188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5"/>
                                    <a:gd name="T2" fmla="*/ 31 w 31"/>
                                    <a:gd name="T3" fmla="*/ 65 h 65"/>
                                    <a:gd name="T4" fmla="*/ 23 w 31"/>
                                    <a:gd name="T5" fmla="*/ 65 h 65"/>
                                    <a:gd name="T6" fmla="*/ 0 w 31"/>
                                    <a:gd name="T7" fmla="*/ 0 h 6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5">
                                      <a:moveTo>
                                        <a:pt x="0" y="0"/>
                                      </a:moveTo>
                                      <a:lnTo>
                                        <a:pt x="31" y="65"/>
                                      </a:lnTo>
                                      <a:lnTo>
                                        <a:pt x="23" y="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0" name="任意多边形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878812"/>
                                  <a:ext cx="11113" cy="66675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2"/>
                                    <a:gd name="T2" fmla="*/ 6 w 7"/>
                                    <a:gd name="T3" fmla="*/ 17 h 42"/>
                                    <a:gd name="T4" fmla="*/ 7 w 7"/>
                                    <a:gd name="T5" fmla="*/ 42 h 42"/>
                                    <a:gd name="T6" fmla="*/ 6 w 7"/>
                                    <a:gd name="T7" fmla="*/ 39 h 42"/>
                                    <a:gd name="T8" fmla="*/ 0 w 7"/>
                                    <a:gd name="T9" fmla="*/ 23 h 42"/>
                                    <a:gd name="T10" fmla="*/ 0 w 7"/>
                                    <a:gd name="T11" fmla="*/ 0 h 4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2">
                                      <a:moveTo>
                                        <a:pt x="0" y="0"/>
                                      </a:moveTo>
                                      <a:lnTo>
                                        <a:pt x="6" y="17"/>
                                      </a:lnTo>
                                      <a:lnTo>
                                        <a:pt x="7" y="42"/>
                                      </a:lnTo>
                                      <a:lnTo>
                                        <a:pt x="6" y="39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1" name="任意多边形 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7149" y="7145512"/>
                                  <a:ext cx="71438" cy="187325"/>
                                </a:xfrm>
                                <a:custGeom>
                                  <a:avLst/>
                                  <a:gdLst>
                                    <a:gd name="T0" fmla="*/ 0 w 45"/>
                                    <a:gd name="T1" fmla="*/ 0 h 118"/>
                                    <a:gd name="T2" fmla="*/ 6 w 45"/>
                                    <a:gd name="T3" fmla="*/ 16 h 118"/>
                                    <a:gd name="T4" fmla="*/ 21 w 45"/>
                                    <a:gd name="T5" fmla="*/ 49 h 118"/>
                                    <a:gd name="T6" fmla="*/ 33 w 45"/>
                                    <a:gd name="T7" fmla="*/ 84 h 118"/>
                                    <a:gd name="T8" fmla="*/ 45 w 45"/>
                                    <a:gd name="T9" fmla="*/ 118 h 118"/>
                                    <a:gd name="T10" fmla="*/ 44 w 45"/>
                                    <a:gd name="T11" fmla="*/ 118 h 118"/>
                                    <a:gd name="T12" fmla="*/ 13 w 45"/>
                                    <a:gd name="T13" fmla="*/ 53 h 118"/>
                                    <a:gd name="T14" fmla="*/ 11 w 45"/>
                                    <a:gd name="T15" fmla="*/ 42 h 118"/>
                                    <a:gd name="T16" fmla="*/ 0 w 45"/>
                                    <a:gd name="T17" fmla="*/ 0 h 1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5" h="118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21" y="49"/>
                                      </a:lnTo>
                                      <a:lnTo>
                                        <a:pt x="33" y="84"/>
                                      </a:lnTo>
                                      <a:lnTo>
                                        <a:pt x="45" y="118"/>
                                      </a:lnTo>
                                      <a:lnTo>
                                        <a:pt x="44" y="118"/>
                                      </a:lnTo>
                                      <a:lnTo>
                                        <a:pt x="13" y="53"/>
                                      </a:lnTo>
                                      <a:lnTo>
                                        <a:pt x="11" y="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  <wpg:grpSp>
                            <wpg:cNvPr id="7" name="组 7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80645" y="4826972"/>
                                <a:ext cx="1306273" cy="2505863"/>
                                <a:chOff x="80645" y="4649964"/>
                                <a:chExt cx="874712" cy="1677988"/>
                              </a:xfrm>
                            </wpg:grpSpPr>
                            <wps:wsp>
                              <wps:cNvPr id="8" name="任意多边形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8745" y="5189714"/>
                                  <a:ext cx="198438" cy="714375"/>
                                </a:xfrm>
                                <a:custGeom>
                                  <a:avLst/>
                                  <a:gdLst>
                                    <a:gd name="T0" fmla="*/ 0 w 125"/>
                                    <a:gd name="T1" fmla="*/ 0 h 450"/>
                                    <a:gd name="T2" fmla="*/ 41 w 125"/>
                                    <a:gd name="T3" fmla="*/ 155 h 450"/>
                                    <a:gd name="T4" fmla="*/ 86 w 125"/>
                                    <a:gd name="T5" fmla="*/ 309 h 450"/>
                                    <a:gd name="T6" fmla="*/ 125 w 125"/>
                                    <a:gd name="T7" fmla="*/ 425 h 450"/>
                                    <a:gd name="T8" fmla="*/ 125 w 125"/>
                                    <a:gd name="T9" fmla="*/ 450 h 450"/>
                                    <a:gd name="T10" fmla="*/ 79 w 125"/>
                                    <a:gd name="T11" fmla="*/ 311 h 450"/>
                                    <a:gd name="T12" fmla="*/ 41 w 125"/>
                                    <a:gd name="T13" fmla="*/ 183 h 450"/>
                                    <a:gd name="T14" fmla="*/ 7 w 125"/>
                                    <a:gd name="T15" fmla="*/ 54 h 450"/>
                                    <a:gd name="T16" fmla="*/ 0 w 125"/>
                                    <a:gd name="T17" fmla="*/ 0 h 45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5" h="450">
                                      <a:moveTo>
                                        <a:pt x="0" y="0"/>
                                      </a:moveTo>
                                      <a:lnTo>
                                        <a:pt x="41" y="155"/>
                                      </a:lnTo>
                                      <a:lnTo>
                                        <a:pt x="86" y="309"/>
                                      </a:lnTo>
                                      <a:lnTo>
                                        <a:pt x="125" y="425"/>
                                      </a:lnTo>
                                      <a:lnTo>
                                        <a:pt x="125" y="450"/>
                                      </a:lnTo>
                                      <a:lnTo>
                                        <a:pt x="79" y="311"/>
                                      </a:lnTo>
                                      <a:lnTo>
                                        <a:pt x="41" y="183"/>
                                      </a:lnTo>
                                      <a:lnTo>
                                        <a:pt x="7" y="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9" name="任意多边形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8295" y="5891389"/>
                                  <a:ext cx="187325" cy="436563"/>
                                </a:xfrm>
                                <a:custGeom>
                                  <a:avLst/>
                                  <a:gdLst>
                                    <a:gd name="T0" fmla="*/ 0 w 118"/>
                                    <a:gd name="T1" fmla="*/ 0 h 275"/>
                                    <a:gd name="T2" fmla="*/ 8 w 118"/>
                                    <a:gd name="T3" fmla="*/ 20 h 275"/>
                                    <a:gd name="T4" fmla="*/ 37 w 118"/>
                                    <a:gd name="T5" fmla="*/ 96 h 275"/>
                                    <a:gd name="T6" fmla="*/ 69 w 118"/>
                                    <a:gd name="T7" fmla="*/ 170 h 275"/>
                                    <a:gd name="T8" fmla="*/ 118 w 118"/>
                                    <a:gd name="T9" fmla="*/ 275 h 275"/>
                                    <a:gd name="T10" fmla="*/ 109 w 118"/>
                                    <a:gd name="T11" fmla="*/ 275 h 275"/>
                                    <a:gd name="T12" fmla="*/ 61 w 118"/>
                                    <a:gd name="T13" fmla="*/ 174 h 275"/>
                                    <a:gd name="T14" fmla="*/ 30 w 118"/>
                                    <a:gd name="T15" fmla="*/ 100 h 275"/>
                                    <a:gd name="T16" fmla="*/ 0 w 118"/>
                                    <a:gd name="T17" fmla="*/ 26 h 275"/>
                                    <a:gd name="T18" fmla="*/ 0 w 118"/>
                                    <a:gd name="T19" fmla="*/ 0 h 2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8" h="275">
                                      <a:moveTo>
                                        <a:pt x="0" y="0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37" y="96"/>
                                      </a:lnTo>
                                      <a:lnTo>
                                        <a:pt x="69" y="170"/>
                                      </a:lnTo>
                                      <a:lnTo>
                                        <a:pt x="118" y="275"/>
                                      </a:lnTo>
                                      <a:lnTo>
                                        <a:pt x="109" y="275"/>
                                      </a:lnTo>
                                      <a:lnTo>
                                        <a:pt x="61" y="174"/>
                                      </a:lnTo>
                                      <a:lnTo>
                                        <a:pt x="30" y="100"/>
                                      </a:lnTo>
                                      <a:lnTo>
                                        <a:pt x="0" y="2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0" name="任意多边形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2" name="任意多边形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2395" y="5202414"/>
                                  <a:ext cx="250825" cy="1020763"/>
                                </a:xfrm>
                                <a:custGeom>
                                  <a:avLst/>
                                  <a:gdLst>
                                    <a:gd name="T0" fmla="*/ 0 w 158"/>
                                    <a:gd name="T1" fmla="*/ 0 h 643"/>
                                    <a:gd name="T2" fmla="*/ 11 w 158"/>
                                    <a:gd name="T3" fmla="*/ 46 h 643"/>
                                    <a:gd name="T4" fmla="*/ 22 w 158"/>
                                    <a:gd name="T5" fmla="*/ 129 h 643"/>
                                    <a:gd name="T6" fmla="*/ 36 w 158"/>
                                    <a:gd name="T7" fmla="*/ 211 h 643"/>
                                    <a:gd name="T8" fmla="*/ 55 w 158"/>
                                    <a:gd name="T9" fmla="*/ 301 h 643"/>
                                    <a:gd name="T10" fmla="*/ 76 w 158"/>
                                    <a:gd name="T11" fmla="*/ 389 h 643"/>
                                    <a:gd name="T12" fmla="*/ 103 w 158"/>
                                    <a:gd name="T13" fmla="*/ 476 h 643"/>
                                    <a:gd name="T14" fmla="*/ 123 w 158"/>
                                    <a:gd name="T15" fmla="*/ 533 h 643"/>
                                    <a:gd name="T16" fmla="*/ 144 w 158"/>
                                    <a:gd name="T17" fmla="*/ 588 h 643"/>
                                    <a:gd name="T18" fmla="*/ 155 w 158"/>
                                    <a:gd name="T19" fmla="*/ 632 h 643"/>
                                    <a:gd name="T20" fmla="*/ 158 w 158"/>
                                    <a:gd name="T21" fmla="*/ 643 h 643"/>
                                    <a:gd name="T22" fmla="*/ 142 w 158"/>
                                    <a:gd name="T23" fmla="*/ 608 h 643"/>
                                    <a:gd name="T24" fmla="*/ 118 w 158"/>
                                    <a:gd name="T25" fmla="*/ 544 h 643"/>
                                    <a:gd name="T26" fmla="*/ 95 w 158"/>
                                    <a:gd name="T27" fmla="*/ 478 h 643"/>
                                    <a:gd name="T28" fmla="*/ 69 w 158"/>
                                    <a:gd name="T29" fmla="*/ 391 h 643"/>
                                    <a:gd name="T30" fmla="*/ 47 w 158"/>
                                    <a:gd name="T31" fmla="*/ 302 h 643"/>
                                    <a:gd name="T32" fmla="*/ 29 w 158"/>
                                    <a:gd name="T33" fmla="*/ 212 h 643"/>
                                    <a:gd name="T34" fmla="*/ 13 w 158"/>
                                    <a:gd name="T35" fmla="*/ 107 h 643"/>
                                    <a:gd name="T36" fmla="*/ 0 w 158"/>
                                    <a:gd name="T37" fmla="*/ 0 h 6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8" h="643">
                                      <a:moveTo>
                                        <a:pt x="0" y="0"/>
                                      </a:moveTo>
                                      <a:lnTo>
                                        <a:pt x="11" y="46"/>
                                      </a:lnTo>
                                      <a:lnTo>
                                        <a:pt x="22" y="129"/>
                                      </a:lnTo>
                                      <a:lnTo>
                                        <a:pt x="36" y="211"/>
                                      </a:lnTo>
                                      <a:lnTo>
                                        <a:pt x="55" y="301"/>
                                      </a:lnTo>
                                      <a:lnTo>
                                        <a:pt x="76" y="389"/>
                                      </a:lnTo>
                                      <a:lnTo>
                                        <a:pt x="103" y="476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44" y="588"/>
                                      </a:lnTo>
                                      <a:lnTo>
                                        <a:pt x="155" y="632"/>
                                      </a:lnTo>
                                      <a:lnTo>
                                        <a:pt x="158" y="643"/>
                                      </a:lnTo>
                                      <a:lnTo>
                                        <a:pt x="142" y="608"/>
                                      </a:lnTo>
                                      <a:lnTo>
                                        <a:pt x="118" y="544"/>
                                      </a:lnTo>
                                      <a:lnTo>
                                        <a:pt x="95" y="478"/>
                                      </a:lnTo>
                                      <a:lnTo>
                                        <a:pt x="69" y="391"/>
                                      </a:lnTo>
                                      <a:lnTo>
                                        <a:pt x="47" y="302"/>
                                      </a:lnTo>
                                      <a:lnTo>
                                        <a:pt x="29" y="212"/>
                                      </a:lnTo>
                                      <a:lnTo>
                                        <a:pt x="13" y="1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3" name="任意多边形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75920" y="6215239"/>
                                  <a:ext cx="52388" cy="112713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71"/>
                                    <a:gd name="T2" fmla="*/ 33 w 33"/>
                                    <a:gd name="T3" fmla="*/ 71 h 71"/>
                                    <a:gd name="T4" fmla="*/ 24 w 33"/>
                                    <a:gd name="T5" fmla="*/ 71 h 71"/>
                                    <a:gd name="T6" fmla="*/ 11 w 33"/>
                                    <a:gd name="T7" fmla="*/ 36 h 71"/>
                                    <a:gd name="T8" fmla="*/ 0 w 33"/>
                                    <a:gd name="T9" fmla="*/ 0 h 7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71">
                                      <a:moveTo>
                                        <a:pt x="0" y="0"/>
                                      </a:moveTo>
                                      <a:lnTo>
                                        <a:pt x="33" y="71"/>
                                      </a:lnTo>
                                      <a:lnTo>
                                        <a:pt x="24" y="71"/>
                                      </a:lnTo>
                                      <a:lnTo>
                                        <a:pt x="11" y="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4" name="任意多边形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5" name="任意多边形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4649964"/>
                                  <a:ext cx="638175" cy="1241425"/>
                                </a:xfrm>
                                <a:custGeom>
                                  <a:avLst/>
                                  <a:gdLst>
                                    <a:gd name="T0" fmla="*/ 402 w 402"/>
                                    <a:gd name="T1" fmla="*/ 0 h 782"/>
                                    <a:gd name="T2" fmla="*/ 402 w 402"/>
                                    <a:gd name="T3" fmla="*/ 1 h 782"/>
                                    <a:gd name="T4" fmla="*/ 363 w 402"/>
                                    <a:gd name="T5" fmla="*/ 39 h 782"/>
                                    <a:gd name="T6" fmla="*/ 325 w 402"/>
                                    <a:gd name="T7" fmla="*/ 79 h 782"/>
                                    <a:gd name="T8" fmla="*/ 290 w 402"/>
                                    <a:gd name="T9" fmla="*/ 121 h 782"/>
                                    <a:gd name="T10" fmla="*/ 255 w 402"/>
                                    <a:gd name="T11" fmla="*/ 164 h 782"/>
                                    <a:gd name="T12" fmla="*/ 211 w 402"/>
                                    <a:gd name="T13" fmla="*/ 222 h 782"/>
                                    <a:gd name="T14" fmla="*/ 171 w 402"/>
                                    <a:gd name="T15" fmla="*/ 284 h 782"/>
                                    <a:gd name="T16" fmla="*/ 133 w 402"/>
                                    <a:gd name="T17" fmla="*/ 346 h 782"/>
                                    <a:gd name="T18" fmla="*/ 100 w 402"/>
                                    <a:gd name="T19" fmla="*/ 411 h 782"/>
                                    <a:gd name="T20" fmla="*/ 71 w 402"/>
                                    <a:gd name="T21" fmla="*/ 478 h 782"/>
                                    <a:gd name="T22" fmla="*/ 45 w 402"/>
                                    <a:gd name="T23" fmla="*/ 546 h 782"/>
                                    <a:gd name="T24" fmla="*/ 27 w 402"/>
                                    <a:gd name="T25" fmla="*/ 617 h 782"/>
                                    <a:gd name="T26" fmla="*/ 13 w 402"/>
                                    <a:gd name="T27" fmla="*/ 689 h 782"/>
                                    <a:gd name="T28" fmla="*/ 7 w 402"/>
                                    <a:gd name="T29" fmla="*/ 761 h 782"/>
                                    <a:gd name="T30" fmla="*/ 7 w 402"/>
                                    <a:gd name="T31" fmla="*/ 782 h 782"/>
                                    <a:gd name="T32" fmla="*/ 0 w 402"/>
                                    <a:gd name="T33" fmla="*/ 765 h 782"/>
                                    <a:gd name="T34" fmla="*/ 1 w 402"/>
                                    <a:gd name="T35" fmla="*/ 761 h 782"/>
                                    <a:gd name="T36" fmla="*/ 7 w 402"/>
                                    <a:gd name="T37" fmla="*/ 688 h 782"/>
                                    <a:gd name="T38" fmla="*/ 21 w 402"/>
                                    <a:gd name="T39" fmla="*/ 616 h 782"/>
                                    <a:gd name="T40" fmla="*/ 40 w 402"/>
                                    <a:gd name="T41" fmla="*/ 545 h 782"/>
                                    <a:gd name="T42" fmla="*/ 66 w 402"/>
                                    <a:gd name="T43" fmla="*/ 475 h 782"/>
                                    <a:gd name="T44" fmla="*/ 95 w 402"/>
                                    <a:gd name="T45" fmla="*/ 409 h 782"/>
                                    <a:gd name="T46" fmla="*/ 130 w 402"/>
                                    <a:gd name="T47" fmla="*/ 343 h 782"/>
                                    <a:gd name="T48" fmla="*/ 167 w 402"/>
                                    <a:gd name="T49" fmla="*/ 281 h 782"/>
                                    <a:gd name="T50" fmla="*/ 209 w 402"/>
                                    <a:gd name="T51" fmla="*/ 220 h 782"/>
                                    <a:gd name="T52" fmla="*/ 253 w 402"/>
                                    <a:gd name="T53" fmla="*/ 163 h 782"/>
                                    <a:gd name="T54" fmla="*/ 287 w 402"/>
                                    <a:gd name="T55" fmla="*/ 120 h 782"/>
                                    <a:gd name="T56" fmla="*/ 324 w 402"/>
                                    <a:gd name="T57" fmla="*/ 78 h 782"/>
                                    <a:gd name="T58" fmla="*/ 362 w 402"/>
                                    <a:gd name="T59" fmla="*/ 38 h 782"/>
                                    <a:gd name="T60" fmla="*/ 402 w 402"/>
                                    <a:gd name="T61" fmla="*/ 0 h 78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402" h="782">
                                      <a:moveTo>
                                        <a:pt x="402" y="0"/>
                                      </a:moveTo>
                                      <a:lnTo>
                                        <a:pt x="402" y="1"/>
                                      </a:lnTo>
                                      <a:lnTo>
                                        <a:pt x="363" y="39"/>
                                      </a:lnTo>
                                      <a:lnTo>
                                        <a:pt x="325" y="79"/>
                                      </a:lnTo>
                                      <a:lnTo>
                                        <a:pt x="290" y="121"/>
                                      </a:lnTo>
                                      <a:lnTo>
                                        <a:pt x="255" y="164"/>
                                      </a:lnTo>
                                      <a:lnTo>
                                        <a:pt x="211" y="222"/>
                                      </a:lnTo>
                                      <a:lnTo>
                                        <a:pt x="171" y="284"/>
                                      </a:lnTo>
                                      <a:lnTo>
                                        <a:pt x="133" y="346"/>
                                      </a:lnTo>
                                      <a:lnTo>
                                        <a:pt x="100" y="411"/>
                                      </a:lnTo>
                                      <a:lnTo>
                                        <a:pt x="71" y="478"/>
                                      </a:lnTo>
                                      <a:lnTo>
                                        <a:pt x="45" y="546"/>
                                      </a:lnTo>
                                      <a:lnTo>
                                        <a:pt x="27" y="617"/>
                                      </a:lnTo>
                                      <a:lnTo>
                                        <a:pt x="13" y="689"/>
                                      </a:lnTo>
                                      <a:lnTo>
                                        <a:pt x="7" y="761"/>
                                      </a:lnTo>
                                      <a:lnTo>
                                        <a:pt x="7" y="782"/>
                                      </a:lnTo>
                                      <a:lnTo>
                                        <a:pt x="0" y="765"/>
                                      </a:lnTo>
                                      <a:lnTo>
                                        <a:pt x="1" y="761"/>
                                      </a:lnTo>
                                      <a:lnTo>
                                        <a:pt x="7" y="688"/>
                                      </a:lnTo>
                                      <a:lnTo>
                                        <a:pt x="21" y="616"/>
                                      </a:lnTo>
                                      <a:lnTo>
                                        <a:pt x="40" y="545"/>
                                      </a:lnTo>
                                      <a:lnTo>
                                        <a:pt x="66" y="475"/>
                                      </a:lnTo>
                                      <a:lnTo>
                                        <a:pt x="95" y="409"/>
                                      </a:lnTo>
                                      <a:lnTo>
                                        <a:pt x="130" y="343"/>
                                      </a:lnTo>
                                      <a:lnTo>
                                        <a:pt x="167" y="281"/>
                                      </a:lnTo>
                                      <a:lnTo>
                                        <a:pt x="209" y="220"/>
                                      </a:lnTo>
                                      <a:lnTo>
                                        <a:pt x="253" y="163"/>
                                      </a:lnTo>
                                      <a:lnTo>
                                        <a:pt x="287" y="120"/>
                                      </a:lnTo>
                                      <a:lnTo>
                                        <a:pt x="324" y="78"/>
                                      </a:lnTo>
                                      <a:lnTo>
                                        <a:pt x="362" y="38"/>
                                      </a:lnTo>
                                      <a:lnTo>
                                        <a:pt x="4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6" name="任意多边形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904089"/>
                                  <a:ext cx="58738" cy="311150"/>
                                </a:xfrm>
                                <a:custGeom>
                                  <a:avLst/>
                                  <a:gdLst>
                                    <a:gd name="T0" fmla="*/ 0 w 37"/>
                                    <a:gd name="T1" fmla="*/ 0 h 196"/>
                                    <a:gd name="T2" fmla="*/ 6 w 37"/>
                                    <a:gd name="T3" fmla="*/ 15 h 196"/>
                                    <a:gd name="T4" fmla="*/ 7 w 37"/>
                                    <a:gd name="T5" fmla="*/ 18 h 196"/>
                                    <a:gd name="T6" fmla="*/ 12 w 37"/>
                                    <a:gd name="T7" fmla="*/ 80 h 196"/>
                                    <a:gd name="T8" fmla="*/ 21 w 37"/>
                                    <a:gd name="T9" fmla="*/ 134 h 196"/>
                                    <a:gd name="T10" fmla="*/ 33 w 37"/>
                                    <a:gd name="T11" fmla="*/ 188 h 196"/>
                                    <a:gd name="T12" fmla="*/ 37 w 37"/>
                                    <a:gd name="T13" fmla="*/ 196 h 196"/>
                                    <a:gd name="T14" fmla="*/ 22 w 37"/>
                                    <a:gd name="T15" fmla="*/ 162 h 196"/>
                                    <a:gd name="T16" fmla="*/ 15 w 37"/>
                                    <a:gd name="T17" fmla="*/ 146 h 196"/>
                                    <a:gd name="T18" fmla="*/ 5 w 37"/>
                                    <a:gd name="T19" fmla="*/ 81 h 196"/>
                                    <a:gd name="T20" fmla="*/ 1 w 37"/>
                                    <a:gd name="T21" fmla="*/ 40 h 196"/>
                                    <a:gd name="T22" fmla="*/ 0 w 37"/>
                                    <a:gd name="T23" fmla="*/ 0 h 1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7" h="196">
                                      <a:moveTo>
                                        <a:pt x="0" y="0"/>
                                      </a:moveTo>
                                      <a:lnTo>
                                        <a:pt x="6" y="15"/>
                                      </a:lnTo>
                                      <a:lnTo>
                                        <a:pt x="7" y="18"/>
                                      </a:lnTo>
                                      <a:lnTo>
                                        <a:pt x="12" y="80"/>
                                      </a:lnTo>
                                      <a:lnTo>
                                        <a:pt x="21" y="134"/>
                                      </a:lnTo>
                                      <a:lnTo>
                                        <a:pt x="33" y="188"/>
                                      </a:lnTo>
                                      <a:lnTo>
                                        <a:pt x="37" y="196"/>
                                      </a:lnTo>
                                      <a:lnTo>
                                        <a:pt x="22" y="162"/>
                                      </a:lnTo>
                                      <a:lnTo>
                                        <a:pt x="15" y="146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7" name="任意多边形 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220" y="6223177"/>
                                  <a:ext cx="49213" cy="104775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6"/>
                                    <a:gd name="T2" fmla="*/ 31 w 31"/>
                                    <a:gd name="T3" fmla="*/ 66 h 66"/>
                                    <a:gd name="T4" fmla="*/ 24 w 31"/>
                                    <a:gd name="T5" fmla="*/ 66 h 66"/>
                                    <a:gd name="T6" fmla="*/ 0 w 31"/>
                                    <a:gd name="T7" fmla="*/ 0 h 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6">
                                      <a:moveTo>
                                        <a:pt x="0" y="0"/>
                                      </a:moveTo>
                                      <a:lnTo>
                                        <a:pt x="31" y="66"/>
                                      </a:lnTo>
                                      <a:lnTo>
                                        <a:pt x="24" y="6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8" name="任意多边形 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864402"/>
                                  <a:ext cx="11113" cy="68263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3"/>
                                    <a:gd name="T2" fmla="*/ 7 w 7"/>
                                    <a:gd name="T3" fmla="*/ 17 h 43"/>
                                    <a:gd name="T4" fmla="*/ 7 w 7"/>
                                    <a:gd name="T5" fmla="*/ 43 h 43"/>
                                    <a:gd name="T6" fmla="*/ 6 w 7"/>
                                    <a:gd name="T7" fmla="*/ 40 h 43"/>
                                    <a:gd name="T8" fmla="*/ 0 w 7"/>
                                    <a:gd name="T9" fmla="*/ 25 h 43"/>
                                    <a:gd name="T10" fmla="*/ 0 w 7"/>
                                    <a:gd name="T11" fmla="*/ 0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3">
                                      <a:moveTo>
                                        <a:pt x="0" y="0"/>
                                      </a:moveTo>
                                      <a:lnTo>
                                        <a:pt x="7" y="17"/>
                                      </a:lnTo>
                                      <a:lnTo>
                                        <a:pt x="7" y="43"/>
                                      </a:lnTo>
                                      <a:lnTo>
                                        <a:pt x="6" y="40"/>
                                      </a:lnTo>
                                      <a:lnTo>
                                        <a:pt x="0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9" name="任意多边形 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0995" y="6135864"/>
                                  <a:ext cx="73025" cy="192088"/>
                                </a:xfrm>
                                <a:custGeom>
                                  <a:avLst/>
                                  <a:gdLst>
                                    <a:gd name="T0" fmla="*/ 0 w 46"/>
                                    <a:gd name="T1" fmla="*/ 0 h 121"/>
                                    <a:gd name="T2" fmla="*/ 7 w 46"/>
                                    <a:gd name="T3" fmla="*/ 16 h 121"/>
                                    <a:gd name="T4" fmla="*/ 22 w 46"/>
                                    <a:gd name="T5" fmla="*/ 50 h 121"/>
                                    <a:gd name="T6" fmla="*/ 33 w 46"/>
                                    <a:gd name="T7" fmla="*/ 86 h 121"/>
                                    <a:gd name="T8" fmla="*/ 46 w 46"/>
                                    <a:gd name="T9" fmla="*/ 121 h 121"/>
                                    <a:gd name="T10" fmla="*/ 45 w 46"/>
                                    <a:gd name="T11" fmla="*/ 121 h 121"/>
                                    <a:gd name="T12" fmla="*/ 14 w 46"/>
                                    <a:gd name="T13" fmla="*/ 55 h 121"/>
                                    <a:gd name="T14" fmla="*/ 11 w 46"/>
                                    <a:gd name="T15" fmla="*/ 44 h 121"/>
                                    <a:gd name="T16" fmla="*/ 0 w 46"/>
                                    <a:gd name="T17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6" h="121">
                                      <a:moveTo>
                                        <a:pt x="0" y="0"/>
                                      </a:moveTo>
                                      <a:lnTo>
                                        <a:pt x="7" y="16"/>
                                      </a:lnTo>
                                      <a:lnTo>
                                        <a:pt x="22" y="50"/>
                                      </a:lnTo>
                                      <a:lnTo>
                                        <a:pt x="33" y="86"/>
                                      </a:lnTo>
                                      <a:lnTo>
                                        <a:pt x="46" y="121"/>
                                      </a:lnTo>
                                      <a:lnTo>
                                        <a:pt x="45" y="121"/>
                                      </a:lnTo>
                                      <a:lnTo>
                                        <a:pt x="14" y="55"/>
                                      </a:lnTo>
                                      <a:lnTo>
                                        <a:pt x="11" y="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38C714E7" id="组 5" o:spid="_x0000_s1026" style="position:absolute;left:0;text-align:left;margin-left:-42pt;margin-top:267.05pt;width:162pt;height:386.65pt;z-index:-251676672" coordorigin="806,42118" coordsize="13062,31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">
                    <v:group id="组 6" o:spid="_x0000_s1027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o:lock v:ext="edit" aspectratio="t"/>
                      <v:shape id="任意多边形 20" o:spid="_x0000_s1028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99bdd [3215]" strokecolor="#099bdd [3215]" strokeweight="0">
                        <v:path arrowok="t" o:connecttype="custom" o:connectlocs="0,0;61913,241300;133350,482600;193675,661988;193675,698500;120650,485775;61913,285750;9525,84138;0,0" o:connectangles="0,0,0,0,0,0,0,0,0"/>
                      </v:shape>
                      <v:shape id="任意多边形 21" o:spid="_x0000_s1029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99bdd [3215]" strokecolor="#099bdd [3215]" strokeweight="0">
                        <v:path arrowok="t" o:connecttype="custom" o:connectlocs="0,0;12700,30163;58738,147638;106363,265113;184150,427038;171450,427038;95250,268288;47625,155575;1588,39688;0,0" o:connectangles="0,0,0,0,0,0,0,0,0,0"/>
                      </v:shape>
                      <v:shape id="任意多边形 22" o:spid="_x0000_s1030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99bdd [3215]" strokecolor="#099bdd [3215]" strokeweight="0">
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</v:shape>
                      <v:shape id="任意多边形 23" o:spid="_x0000_s1031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99bdd [3215]" strokecolor="#099bdd [3215]" strokeweight="0">
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</v:shape>
                      <v:shape id="任意多边形 24" o:spid="_x0000_s1032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99bdd [3215]" strokecolor="#099bdd [3215]" strokeweight="0">
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</v:shape>
                      <v:shape id="任意多边形 25" o:spid="_x0000_s1033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99bdd [3215]" strokecolor="#099bdd [3215]" strokeweight="0">
                        <v:path arrowok="t" o:connecttype="custom" o:connectlocs="0,0;52388,109538;38100,109538;19050,55563;0,0" o:connectangles="0,0,0,0,0"/>
                      </v:shape>
                      <v:shape id="任意多边形 26" o:spid="_x0000_s1034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99bdd [3215]" strokecolor="#099bdd [3215]" strokeweight="0">
                        <v:path arrowok="t" o:connecttype="custom" o:connectlocs="0,0;14288,58738;14288,63500;23813,147638;7938,77788;0,0" o:connectangles="0,0,0,0,0,0"/>
                      </v:shape>
                      <v:shape id="任意多边形 27" o:spid="_x0000_s1035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99bdd [3215]" strokecolor="#099bdd [3215]" strokeweight="0">
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</v:shape>
                      <v:shape id="任意多边形 28" o:spid="_x0000_s1036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99bdd [3215]" strokecolor="#099bdd [3215]" strokeweight="0">
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</v:shape>
                      <v:shape id="任意多边形 29" o:spid="_x0000_s1037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99bdd [3215]" strokecolor="#099bdd [3215]" strokeweight="0">
                        <v:path arrowok="t" o:connecttype="custom" o:connectlocs="0,0;49213,103188;36513,103188;0,0" o:connectangles="0,0,0,0"/>
                      </v:shape>
                      <v:shape id="任意多边形 30" o:spid="_x0000_s1038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99bdd [3215]" strokecolor="#099bdd [3215]" strokeweight="0">
                        <v:path arrowok="t" o:connecttype="custom" o:connectlocs="0,0;9525,26988;11113,66675;9525,61913;0,36513;0,0" o:connectangles="0,0,0,0,0,0"/>
                      </v:shape>
                      <v:shape id="任意多边形 31" o:spid="_x0000_s1039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99bdd [3215]" strokecolor="#099bdd [3215]" strokeweight="0">
                        <v:path arrowok="t" o:connecttype="custom" o:connectlocs="0,0;9525,25400;33338,77788;52388,133350;71438,187325;69850,187325;20638,84138;17463,66675;0,0" o:connectangles="0,0,0,0,0,0,0,0,0"/>
                      </v:shape>
                    </v:group>
                    <v:group id="组 7" o:spid="_x0000_s1040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o:lock v:ext="edit" aspectratio="t"/>
                      <v:shape id="任意多边形 8" o:spid="_x0000_s1041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99bdd [3215]" strokecolor="#099bdd [3215]" strokeweight="0">
                        <v:fill opacity="13107f"/>
                        <v:stroke opacity="13107f"/>
                        <v:path arrowok="t" o:connecttype="custom" o:connectlocs="0,0;65088,246063;136525,490538;198438,674688;198438,714375;125413,493713;65088,290513;11113,85725;0,0" o:connectangles="0,0,0,0,0,0,0,0,0"/>
                      </v:shape>
                      <v:shape id="任意多边形 9" o:spid="_x0000_s1042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99bdd [3215]" strokecolor="#099bdd [3215]" strokeweight="0">
                        <v:fill opacity="13107f"/>
                        <v:stroke opacity="13107f"/>
                        <v:path arrowok="t" o:connecttype="custom" o:connectlocs="0,0;12700,31750;58738,152400;109538,269875;187325,436563;173038,436563;96838,276225;47625,158750;0,41275;0,0" o:connectangles="0,0,0,0,0,0,0,0,0,0"/>
                      </v:shape>
                      <v:shape id="任意多边形 10" o:spid="_x0000_s1043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99bdd [3215]" strokecolor="#099bdd [3215]" strokeweight="0">
                        <v:fill opacity="13107f"/>
                        <v:stroke opacity="13107f"/>
                        <v:path arrowok="t" o:connecttype="custom" o:connectlocs="0,0;25400,114300;31750,192088;28575,177800;0,49213;0,0" o:connectangles="0,0,0,0,0,0"/>
                      </v:shape>
                      <v:shape id="任意多边形 12" o:spid="_x0000_s1044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99bdd [3215]" strokecolor="#099bdd [3215]" strokeweight="0">
                        <v:fill opacity="13107f"/>
                        <v:stroke opacity="13107f"/>
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</v:shape>
                      <v:shape id="任意多边形 13" o:spid="_x0000_s1045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99bdd [3215]" strokecolor="#099bdd [3215]" strokeweight="0">
                        <v:fill opacity="13107f"/>
                        <v:stroke opacity="13107f"/>
                        <v:path arrowok="t" o:connecttype="custom" o:connectlocs="0,0;52388,112713;38100,112713;17463,57150;0,0" o:connectangles="0,0,0,0,0"/>
                      </v:shape>
                      <v:shape id="任意多边形 14" o:spid="_x0000_s1046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99bdd [3215]" strokecolor="#099bdd [3215]" strokeweight="0">
                        <v:fill opacity="13107f"/>
                        <v:stroke opacity="13107f"/>
                        <v:path arrowok="t" o:connecttype="custom" o:connectlocs="0,0;12700,58738;12700,65088;23813,150813;6350,77788;0,0" o:connectangles="0,0,0,0,0,0"/>
                      </v:shape>
                      <v:shape id="任意多边形 15" o:spid="_x0000_s1047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99bdd [3215]" strokecolor="#099bdd [3215]" strokeweight="0">
                        <v:fill opacity="13107f"/>
                        <v:stroke opacity="13107f"/>
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</v:shape>
                      <v:shape id="任意多边形 16" o:spid="_x0000_s1048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99bdd [3215]" strokecolor="#099bdd [3215]" strokeweight="0">
                        <v:fill opacity="13107f"/>
                        <v:stroke opacity="13107f"/>
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</v:shape>
                      <v:shape id="任意多边形 17" o:spid="_x0000_s1049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99bdd [3215]" strokecolor="#099bdd [3215]" strokeweight="0">
                        <v:fill opacity="13107f"/>
                        <v:stroke opacity="13107f"/>
                        <v:path arrowok="t" o:connecttype="custom" o:connectlocs="0,0;49213,104775;38100,104775;0,0" o:connectangles="0,0,0,0"/>
                      </v:shape>
                      <v:shape id="任意多边形 18" o:spid="_x0000_s1050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99bdd [3215]" strokecolor="#099bdd [3215]" strokeweight="0">
                        <v:fill opacity="13107f"/>
                        <v:stroke opacity="13107f"/>
                        <v:path arrowok="t" o:connecttype="custom" o:connectlocs="0,0;11113,26988;11113,68263;9525,63500;0,39688;0,0" o:connectangles="0,0,0,0,0,0"/>
                      </v:shape>
                      <v:shape id="任意多边形 19" o:spid="_x0000_s1051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99bdd [3215]" strokecolor="#099bdd [3215]" strokeweight="0">
                        <v:fill opacity="13107f"/>
                        <v:stroke opacity="13107f"/>
                        <v:path arrowok="t" o:connecttype="custom" o:connectlocs="0,0;11113,25400;34925,79375;52388,136525;73025,192088;71438,192088;22225,87313;17463,69850;0,0" o:connectangles="0,0,0,0,0,0,0,0,0"/>
                      </v:shape>
                    </v:group>
                  </v:group>
                </w:pict>
              </mc:Fallback>
            </mc:AlternateContent>
          </w:r>
          <w:r w:rsidR="0067197C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aps w:val="0"/>
          <w:color w:val="auto"/>
          <w:spacing w:val="0"/>
          <w:lang w:val="zh-CN"/>
        </w:rPr>
        <w:id w:val="-564716694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14:paraId="52386907" w14:textId="78DA70F4" w:rsidR="007B7CB2" w:rsidRDefault="007B7CB2">
          <w:pPr>
            <w:pStyle w:val="TOC"/>
          </w:pPr>
          <w:r>
            <w:rPr>
              <w:lang w:val="zh-CN"/>
            </w:rPr>
            <w:t>目录</w:t>
          </w:r>
          <w:bookmarkStart w:id="0" w:name="_GoBack"/>
          <w:bookmarkEnd w:id="0"/>
        </w:p>
        <w:p w14:paraId="709202B6" w14:textId="5417E0A6" w:rsidR="00E25571" w:rsidRDefault="007B7CB2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6573107" w:history="1">
            <w:r w:rsidR="00E25571" w:rsidRPr="00C001D5">
              <w:rPr>
                <w:rStyle w:val="aff7"/>
                <w:noProof/>
              </w:rPr>
              <w:t xml:space="preserve">1. </w:t>
            </w:r>
            <w:r w:rsidR="00E25571" w:rsidRPr="00C001D5">
              <w:rPr>
                <w:rStyle w:val="aff7"/>
                <w:noProof/>
              </w:rPr>
              <w:t>概述</w:t>
            </w:r>
            <w:r w:rsidR="00E25571">
              <w:rPr>
                <w:noProof/>
                <w:webHidden/>
              </w:rPr>
              <w:tab/>
            </w:r>
            <w:r w:rsidR="00E25571">
              <w:rPr>
                <w:noProof/>
                <w:webHidden/>
              </w:rPr>
              <w:fldChar w:fldCharType="begin"/>
            </w:r>
            <w:r w:rsidR="00E25571">
              <w:rPr>
                <w:noProof/>
                <w:webHidden/>
              </w:rPr>
              <w:instrText xml:space="preserve"> PAGEREF _Toc6573107 \h </w:instrText>
            </w:r>
            <w:r w:rsidR="00E25571">
              <w:rPr>
                <w:noProof/>
                <w:webHidden/>
              </w:rPr>
            </w:r>
            <w:r w:rsidR="00E25571">
              <w:rPr>
                <w:noProof/>
                <w:webHidden/>
              </w:rPr>
              <w:fldChar w:fldCharType="separate"/>
            </w:r>
            <w:r w:rsidR="00E25571">
              <w:rPr>
                <w:noProof/>
                <w:webHidden/>
              </w:rPr>
              <w:t>2</w:t>
            </w:r>
            <w:r w:rsidR="00E25571">
              <w:rPr>
                <w:noProof/>
                <w:webHidden/>
              </w:rPr>
              <w:fldChar w:fldCharType="end"/>
            </w:r>
          </w:hyperlink>
        </w:p>
        <w:p w14:paraId="2C7EECD7" w14:textId="3AE9DAEC" w:rsidR="00E25571" w:rsidRDefault="00E25571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6573108" w:history="1">
            <w:r w:rsidRPr="00C001D5">
              <w:rPr>
                <w:rStyle w:val="aff7"/>
                <w:noProof/>
              </w:rPr>
              <w:t>1.1.</w:t>
            </w:r>
            <w:r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Pr="00C001D5">
              <w:rPr>
                <w:rStyle w:val="aff7"/>
                <w:noProof/>
              </w:rPr>
              <w:t>应用领域与使用对象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_Toc6573108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0BD2A" w14:textId="4844D494" w:rsidR="00E25571" w:rsidRDefault="00E25571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6573109" w:history="1">
            <w:r w:rsidRPr="00C001D5">
              <w:rPr>
                <w:rStyle w:val="aff7"/>
                <w:noProof/>
              </w:rPr>
              <w:t xml:space="preserve">2. </w:t>
            </w:r>
            <w:r w:rsidRPr="00C001D5">
              <w:rPr>
                <w:rStyle w:val="aff7"/>
                <w:noProof/>
              </w:rPr>
              <w:t>系统综述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_Toc6573109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5AB8E" w14:textId="06500D10" w:rsidR="00E25571" w:rsidRDefault="00E25571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6573110" w:history="1">
            <w:r w:rsidRPr="00C001D5">
              <w:rPr>
                <w:rStyle w:val="aff7"/>
                <w:noProof/>
              </w:rPr>
              <w:t>2.1.</w:t>
            </w:r>
            <w:r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Pr="00C001D5">
              <w:rPr>
                <w:rStyle w:val="aff7"/>
                <w:noProof/>
              </w:rPr>
              <w:t>系统功能简介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_Toc6573110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34260" w14:textId="43E9A37A" w:rsidR="00E25571" w:rsidRDefault="00E25571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6573111" w:history="1">
            <w:r w:rsidRPr="00C001D5">
              <w:rPr>
                <w:rStyle w:val="aff7"/>
                <w:noProof/>
              </w:rPr>
              <w:t>2.2.</w:t>
            </w:r>
            <w:r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Pr="00C001D5">
              <w:rPr>
                <w:rStyle w:val="aff7"/>
                <w:noProof/>
              </w:rPr>
              <w:t>性能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_Toc6573111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623E8" w14:textId="4F9F6540" w:rsidR="00E25571" w:rsidRDefault="00E25571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6573112" w:history="1">
            <w:r w:rsidRPr="00C001D5">
              <w:rPr>
                <w:rStyle w:val="aff7"/>
                <w:noProof/>
              </w:rPr>
              <w:t xml:space="preserve">3. </w:t>
            </w:r>
            <w:r w:rsidRPr="00C001D5">
              <w:rPr>
                <w:rStyle w:val="aff7"/>
                <w:noProof/>
              </w:rPr>
              <w:t>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_Toc6573112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C5C9D" w14:textId="77D3488C" w:rsidR="00E25571" w:rsidRDefault="00E25571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6573113" w:history="1">
            <w:r w:rsidRPr="00C001D5">
              <w:rPr>
                <w:rStyle w:val="aff7"/>
                <w:noProof/>
              </w:rPr>
              <w:t>3.1.</w:t>
            </w:r>
            <w:r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Pr="00C001D5">
              <w:rPr>
                <w:rStyle w:val="aff7"/>
                <w:noProof/>
              </w:rPr>
              <w:t>硬件设备要求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_Toc6573113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9CAFF" w14:textId="0779973C" w:rsidR="00E25571" w:rsidRDefault="00E25571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6573114" w:history="1">
            <w:r w:rsidRPr="00C001D5">
              <w:rPr>
                <w:rStyle w:val="aff7"/>
                <w:noProof/>
              </w:rPr>
              <w:t>4.1.</w:t>
            </w:r>
            <w:r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Pr="00C001D5">
              <w:rPr>
                <w:rStyle w:val="aff7"/>
                <w:noProof/>
              </w:rPr>
              <w:t>软件系统要求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_Toc6573114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DA248" w14:textId="28355765" w:rsidR="00E25571" w:rsidRDefault="00E25571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6573115" w:history="1">
            <w:r w:rsidRPr="00C001D5">
              <w:rPr>
                <w:rStyle w:val="aff7"/>
                <w:noProof/>
              </w:rPr>
              <w:t xml:space="preserve">5. </w:t>
            </w:r>
            <w:r w:rsidRPr="00C001D5">
              <w:rPr>
                <w:rStyle w:val="aff7"/>
                <w:noProof/>
              </w:rPr>
              <w:t>系统操作说明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_Toc6573115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7718F" w14:textId="54C4F559" w:rsidR="00E25571" w:rsidRDefault="00E25571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6573116" w:history="1">
            <w:r w:rsidRPr="00C001D5">
              <w:rPr>
                <w:rStyle w:val="aff7"/>
                <w:noProof/>
              </w:rPr>
              <w:t>5.1.</w:t>
            </w:r>
            <w:r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Pr="00C001D5">
              <w:rPr>
                <w:rStyle w:val="aff7"/>
                <w:noProof/>
              </w:rPr>
              <w:t>安装与初始化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_Toc6573116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C46C8" w14:textId="0577819B" w:rsidR="00E25571" w:rsidRDefault="00E25571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6573117" w:history="1">
            <w:r w:rsidRPr="00C001D5">
              <w:rPr>
                <w:rStyle w:val="aff7"/>
                <w:noProof/>
              </w:rPr>
              <w:t>5.1.1.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C001D5">
              <w:rPr>
                <w:rStyle w:val="aff7"/>
                <w:noProof/>
              </w:rPr>
              <w:t>软件安装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_Toc6573117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4133D" w14:textId="05AB7A00" w:rsidR="00E25571" w:rsidRDefault="00E25571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6573118" w:history="1">
            <w:r w:rsidRPr="00C001D5">
              <w:rPr>
                <w:rStyle w:val="aff7"/>
                <w:noProof/>
              </w:rPr>
              <w:t>5.1.2.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C001D5">
              <w:rPr>
                <w:rStyle w:val="aff7"/>
                <w:noProof/>
              </w:rPr>
              <w:t>设备连接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_Toc6573118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2E7ED" w14:textId="5B9BC91B" w:rsidR="00E25571" w:rsidRDefault="00E25571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6573119" w:history="1">
            <w:r w:rsidRPr="00C001D5">
              <w:rPr>
                <w:rStyle w:val="aff7"/>
                <w:noProof/>
              </w:rPr>
              <w:t>5.1.3.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C001D5">
              <w:rPr>
                <w:rStyle w:val="aff7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_Toc6573119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82917" w14:textId="70AF78C1" w:rsidR="00E25571" w:rsidRDefault="00E25571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6573120" w:history="1">
            <w:r w:rsidRPr="00C001D5">
              <w:rPr>
                <w:rStyle w:val="aff7"/>
                <w:noProof/>
              </w:rPr>
              <w:t>5.2.</w:t>
            </w:r>
            <w:r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Pr="00C001D5">
              <w:rPr>
                <w:rStyle w:val="aff7"/>
                <w:noProof/>
              </w:rPr>
              <w:t>界面及功能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_Toc6573120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D47D3" w14:textId="3E4368F8" w:rsidR="00E25571" w:rsidRDefault="00E25571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6573121" w:history="1">
            <w:r w:rsidRPr="00C001D5">
              <w:rPr>
                <w:rStyle w:val="aff7"/>
                <w:noProof/>
              </w:rPr>
              <w:t>5.2.1.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C001D5">
              <w:rPr>
                <w:rStyle w:val="aff7"/>
                <w:noProof/>
              </w:rPr>
              <w:t>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_Toc6573121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935DC" w14:textId="3BD87FEA" w:rsidR="00E25571" w:rsidRDefault="00E25571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6573122" w:history="1">
            <w:r w:rsidRPr="00C001D5">
              <w:rPr>
                <w:rStyle w:val="aff7"/>
                <w:noProof/>
              </w:rPr>
              <w:t>5.2.2.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C001D5">
              <w:rPr>
                <w:rStyle w:val="aff7"/>
                <w:noProof/>
              </w:rPr>
              <w:t>功能区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_Toc6573122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3E1FB" w14:textId="734C72A8" w:rsidR="00E25571" w:rsidRDefault="00E25571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6573123" w:history="1">
            <w:r w:rsidRPr="00C001D5">
              <w:rPr>
                <w:rStyle w:val="aff7"/>
                <w:noProof/>
              </w:rPr>
              <w:t>5.2.3.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C001D5">
              <w:rPr>
                <w:rStyle w:val="aff7"/>
                <w:noProof/>
              </w:rPr>
              <w:t>播放方案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_Toc6573123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148B5" w14:textId="64354989" w:rsidR="00E25571" w:rsidRDefault="00E25571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6573124" w:history="1">
            <w:r w:rsidRPr="00C001D5">
              <w:rPr>
                <w:rStyle w:val="aff7"/>
                <w:noProof/>
              </w:rPr>
              <w:t xml:space="preserve">6. </w:t>
            </w:r>
            <w:r w:rsidRPr="00C001D5">
              <w:rPr>
                <w:rStyle w:val="aff7"/>
                <w:noProof/>
              </w:rPr>
              <w:t>使用范例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_Toc6573124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EF829" w14:textId="3C68FF38" w:rsidR="00E25571" w:rsidRDefault="00E25571">
          <w:pPr>
            <w:pStyle w:val="TOC2"/>
            <w:tabs>
              <w:tab w:val="left" w:pos="84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6573125" w:history="1">
            <w:r w:rsidRPr="00C001D5">
              <w:rPr>
                <w:rStyle w:val="aff7"/>
                <w:noProof/>
              </w:rPr>
              <w:t>6.1.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C001D5">
              <w:rPr>
                <w:rStyle w:val="aff7"/>
                <w:noProof/>
              </w:rPr>
              <w:t>范例描述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_Toc6573125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2FD68" w14:textId="4B84E247" w:rsidR="00E25571" w:rsidRDefault="00E25571">
          <w:pPr>
            <w:pStyle w:val="TOC2"/>
            <w:tabs>
              <w:tab w:val="left" w:pos="84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6573126" w:history="1">
            <w:r w:rsidRPr="00C001D5">
              <w:rPr>
                <w:rStyle w:val="aff7"/>
                <w:noProof/>
              </w:rPr>
              <w:t>6.2.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C001D5">
              <w:rPr>
                <w:rStyle w:val="aff7"/>
                <w:noProof/>
              </w:rPr>
              <w:t>设置详情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_Toc6573126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067AE" w14:textId="664CDAD4" w:rsidR="00E25571" w:rsidRDefault="00E25571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6573127" w:history="1">
            <w:r w:rsidRPr="00C001D5">
              <w:rPr>
                <w:rStyle w:val="aff7"/>
                <w:noProof/>
              </w:rPr>
              <w:t xml:space="preserve">7. </w:t>
            </w:r>
            <w:r w:rsidRPr="00C001D5">
              <w:rPr>
                <w:rStyle w:val="aff7"/>
                <w:noProof/>
              </w:rPr>
              <w:t>常见问题及解决方法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_Toc6573127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225C1" w14:textId="1BDC616B" w:rsidR="007B7CB2" w:rsidRDefault="007B7CB2">
          <w:r>
            <w:rPr>
              <w:b/>
              <w:bCs/>
              <w:lang w:val="zh-CN"/>
            </w:rPr>
            <w:fldChar w:fldCharType="end"/>
          </w:r>
        </w:p>
      </w:sdtContent>
    </w:sdt>
    <w:p w14:paraId="1E1C264E" w14:textId="77777777" w:rsidR="009219C8" w:rsidRPr="00746AAC" w:rsidRDefault="009219C8" w:rsidP="004E1AED">
      <w:pPr>
        <w:pStyle w:val="a4"/>
      </w:pPr>
    </w:p>
    <w:p w14:paraId="38F642BF" w14:textId="77777777" w:rsidR="009219C8" w:rsidRDefault="009219C8">
      <w:pPr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5A6B6D01" w14:textId="77777777" w:rsidR="007E5F3F" w:rsidRDefault="00287616" w:rsidP="00881F09">
      <w:pPr>
        <w:pStyle w:val="a4"/>
        <w:numPr>
          <w:ilvl w:val="0"/>
          <w:numId w:val="1"/>
        </w:numPr>
        <w:outlineLvl w:val="0"/>
      </w:pPr>
      <w:bookmarkStart w:id="1" w:name="_Toc523931413"/>
      <w:bookmarkStart w:id="2" w:name="_Toc6573107"/>
      <w:r w:rsidRPr="00746AAC">
        <w:lastRenderedPageBreak/>
        <w:t>概述</w:t>
      </w:r>
      <w:bookmarkEnd w:id="1"/>
      <w:bookmarkEnd w:id="2"/>
    </w:p>
    <w:p w14:paraId="6641B479" w14:textId="77777777" w:rsidR="00611E64" w:rsidRDefault="00611E64" w:rsidP="00881F09">
      <w:pPr>
        <w:pStyle w:val="1"/>
        <w:numPr>
          <w:ilvl w:val="1"/>
          <w:numId w:val="1"/>
        </w:numPr>
      </w:pPr>
      <w:bookmarkStart w:id="3" w:name="_Toc523931414"/>
      <w:bookmarkStart w:id="4" w:name="_Toc6573108"/>
      <w:r>
        <w:rPr>
          <w:rFonts w:hint="eastAsia"/>
        </w:rPr>
        <w:t>应用领域与使用对象</w:t>
      </w:r>
      <w:bookmarkEnd w:id="3"/>
      <w:bookmarkEnd w:id="4"/>
    </w:p>
    <w:p w14:paraId="01B5827E" w14:textId="77777777" w:rsidR="00611E64" w:rsidRDefault="00611E64" w:rsidP="00B66E89">
      <w:pPr>
        <w:ind w:firstLineChars="200" w:firstLine="440"/>
        <w:jc w:val="both"/>
      </w:pPr>
      <w:r>
        <w:rPr>
          <w:rFonts w:hint="eastAsia"/>
        </w:rPr>
        <w:t xml:space="preserve">LED </w:t>
      </w:r>
      <w:r>
        <w:rPr>
          <w:rFonts w:hint="eastAsia"/>
        </w:rPr>
        <w:t>地砖屏借助传感器，能够跟随人的脚步活动呈现即时的画面效果，从而可以实现诸如演员与观众走过，脚下出现鱼儿游走、落叶吹开等效果，甚至可以跟踪人的运动轨迹。极具视觉冲击力，特别适用于舞台、游戏、教学</w:t>
      </w:r>
      <w:proofErr w:type="gramStart"/>
      <w:r>
        <w:rPr>
          <w:rFonts w:hint="eastAsia"/>
        </w:rPr>
        <w:t>交互等</w:t>
      </w:r>
      <w:proofErr w:type="gramEnd"/>
      <w:r>
        <w:rPr>
          <w:rFonts w:hint="eastAsia"/>
        </w:rPr>
        <w:t>场景。</w:t>
      </w:r>
    </w:p>
    <w:p w14:paraId="2B5BCAE8" w14:textId="77777777" w:rsidR="00757E92" w:rsidRDefault="00611E64" w:rsidP="00B66E89">
      <w:pPr>
        <w:ind w:firstLineChars="200" w:firstLine="440"/>
        <w:jc w:val="both"/>
      </w:pPr>
      <w:r w:rsidRPr="00611E64">
        <w:t>Interactive</w:t>
      </w:r>
      <w:r>
        <w:t xml:space="preserve"> </w:t>
      </w:r>
      <w:r w:rsidRPr="00611E64">
        <w:t>Studio</w:t>
      </w:r>
      <w:r>
        <w:rPr>
          <w:rFonts w:hint="eastAsia"/>
        </w:rPr>
        <w:t>是针对新</w:t>
      </w:r>
      <w:proofErr w:type="gramStart"/>
      <w:r>
        <w:rPr>
          <w:rFonts w:hint="eastAsia"/>
        </w:rPr>
        <w:t>亚胜互动</w:t>
      </w:r>
      <w:proofErr w:type="gramEnd"/>
      <w:r>
        <w:rPr>
          <w:rFonts w:hint="eastAsia"/>
        </w:rPr>
        <w:t>显示屏专门研发的软件。</w:t>
      </w:r>
    </w:p>
    <w:p w14:paraId="7B83E36C" w14:textId="77777777" w:rsidR="00757E92" w:rsidRDefault="00757E92">
      <w:r>
        <w:br w:type="page"/>
      </w:r>
    </w:p>
    <w:p w14:paraId="0DB89F79" w14:textId="77777777" w:rsidR="00757E92" w:rsidRDefault="00757E92" w:rsidP="00881F09">
      <w:pPr>
        <w:pStyle w:val="a4"/>
        <w:numPr>
          <w:ilvl w:val="0"/>
          <w:numId w:val="1"/>
        </w:numPr>
        <w:outlineLvl w:val="0"/>
      </w:pPr>
      <w:bookmarkStart w:id="5" w:name="_Toc523931415"/>
      <w:bookmarkStart w:id="6" w:name="_Toc6573109"/>
      <w:r w:rsidRPr="00757E92">
        <w:rPr>
          <w:rFonts w:hint="eastAsia"/>
        </w:rPr>
        <w:lastRenderedPageBreak/>
        <w:t>系统综述</w:t>
      </w:r>
      <w:bookmarkEnd w:id="5"/>
      <w:bookmarkEnd w:id="6"/>
    </w:p>
    <w:p w14:paraId="7ECA9488" w14:textId="77777777" w:rsidR="00B66E89" w:rsidRDefault="00B66E89" w:rsidP="00881F09">
      <w:pPr>
        <w:pStyle w:val="1"/>
        <w:numPr>
          <w:ilvl w:val="1"/>
          <w:numId w:val="1"/>
        </w:numPr>
      </w:pPr>
      <w:bookmarkStart w:id="7" w:name="_Toc523931416"/>
      <w:bookmarkStart w:id="8" w:name="_Toc6573110"/>
      <w:r w:rsidRPr="00B66E89">
        <w:rPr>
          <w:rFonts w:hint="eastAsia"/>
        </w:rPr>
        <w:t>系统功能简介</w:t>
      </w:r>
      <w:bookmarkEnd w:id="7"/>
      <w:bookmarkEnd w:id="8"/>
    </w:p>
    <w:p w14:paraId="3CB132B9" w14:textId="25905906" w:rsidR="00B66E89" w:rsidRDefault="00B66E89" w:rsidP="00B66E89">
      <w:pPr>
        <w:ind w:firstLineChars="200" w:firstLine="440"/>
        <w:jc w:val="both"/>
      </w:pPr>
      <w:r w:rsidRPr="00B66E89">
        <w:rPr>
          <w:rFonts w:hint="eastAsia"/>
        </w:rPr>
        <w:t>本系统在模组中植入传感器，通过</w:t>
      </w:r>
      <w:r w:rsidRPr="00B66E89">
        <w:rPr>
          <w:rFonts w:hint="eastAsia"/>
        </w:rPr>
        <w:t xml:space="preserve"> MCTRL510 </w:t>
      </w:r>
      <w:r w:rsidRPr="00B66E89">
        <w:rPr>
          <w:rFonts w:hint="eastAsia"/>
        </w:rPr>
        <w:t>地</w:t>
      </w:r>
      <w:r w:rsidR="00696D91">
        <w:rPr>
          <w:rFonts w:hint="eastAsia"/>
        </w:rPr>
        <w:t>砖</w:t>
      </w:r>
      <w:r w:rsidRPr="00B66E89">
        <w:rPr>
          <w:rFonts w:hint="eastAsia"/>
        </w:rPr>
        <w:t>屏控制系统实现传感数据回传，从而实现互动。本系统支持点击事件。另外提供</w:t>
      </w:r>
      <w:r w:rsidRPr="00B66E89">
        <w:rPr>
          <w:rFonts w:hint="eastAsia"/>
        </w:rPr>
        <w:t xml:space="preserve"> Flash</w:t>
      </w:r>
      <w:r w:rsidRPr="00B66E89">
        <w:rPr>
          <w:rFonts w:hint="eastAsia"/>
        </w:rPr>
        <w:t>控制接口</w:t>
      </w:r>
      <w:r w:rsidRPr="00B66E89">
        <w:rPr>
          <w:rFonts w:hint="eastAsia"/>
        </w:rPr>
        <w:t xml:space="preserve"> </w:t>
      </w:r>
      <w:r w:rsidRPr="00B66E89">
        <w:rPr>
          <w:rFonts w:hint="eastAsia"/>
        </w:rPr>
        <w:t>以及</w:t>
      </w:r>
      <w:r w:rsidRPr="00B66E89">
        <w:rPr>
          <w:rFonts w:hint="eastAsia"/>
        </w:rPr>
        <w:t xml:space="preserve"> DLL</w:t>
      </w:r>
      <w:r w:rsidRPr="00B66E89">
        <w:rPr>
          <w:rFonts w:hint="eastAsia"/>
        </w:rPr>
        <w:t>插件接口，方便客户自</w:t>
      </w:r>
      <w:r w:rsidR="00A12BC5">
        <w:rPr>
          <w:rFonts w:hint="eastAsia"/>
        </w:rPr>
        <w:t>行</w:t>
      </w:r>
      <w:r w:rsidRPr="00B66E89">
        <w:rPr>
          <w:rFonts w:hint="eastAsia"/>
        </w:rPr>
        <w:t>开发游戏等素材。</w:t>
      </w:r>
    </w:p>
    <w:p w14:paraId="74F3ACDC" w14:textId="77777777" w:rsidR="007F144B" w:rsidRDefault="007F144B" w:rsidP="00B66E89">
      <w:pPr>
        <w:ind w:firstLineChars="200" w:firstLine="440"/>
        <w:jc w:val="both"/>
      </w:pPr>
    </w:p>
    <w:p w14:paraId="433B62F7" w14:textId="77777777" w:rsidR="007F144B" w:rsidRDefault="007F144B" w:rsidP="00881F09">
      <w:pPr>
        <w:pStyle w:val="1"/>
        <w:numPr>
          <w:ilvl w:val="1"/>
          <w:numId w:val="1"/>
        </w:numPr>
      </w:pPr>
      <w:bookmarkStart w:id="9" w:name="_Toc523931417"/>
      <w:bookmarkStart w:id="10" w:name="_Toc6573111"/>
      <w:r>
        <w:rPr>
          <w:rFonts w:hint="eastAsia"/>
        </w:rPr>
        <w:t>性能</w:t>
      </w:r>
      <w:bookmarkEnd w:id="9"/>
      <w:bookmarkEnd w:id="10"/>
    </w:p>
    <w:p w14:paraId="58507F10" w14:textId="3A782A4F" w:rsidR="007F144B" w:rsidRPr="007F144B" w:rsidRDefault="007F144B" w:rsidP="007F144B">
      <w:pPr>
        <w:ind w:firstLineChars="200" w:firstLine="440"/>
        <w:jc w:val="both"/>
      </w:pPr>
      <w:r w:rsidRPr="007F144B">
        <w:rPr>
          <w:rFonts w:hint="eastAsia"/>
        </w:rPr>
        <w:t xml:space="preserve">Interactive Studio </w:t>
      </w:r>
      <w:r w:rsidRPr="007F144B">
        <w:rPr>
          <w:rFonts w:hint="eastAsia"/>
        </w:rPr>
        <w:t>的一些特效需要较强的</w:t>
      </w:r>
      <w:r w:rsidRPr="007F144B">
        <w:rPr>
          <w:rFonts w:hint="eastAsia"/>
        </w:rPr>
        <w:t xml:space="preserve"> CPU </w:t>
      </w:r>
      <w:r w:rsidRPr="007F144B">
        <w:rPr>
          <w:rFonts w:hint="eastAsia"/>
        </w:rPr>
        <w:t>和</w:t>
      </w:r>
      <w:r w:rsidRPr="007F144B">
        <w:rPr>
          <w:rFonts w:hint="eastAsia"/>
        </w:rPr>
        <w:t xml:space="preserve"> GPU </w:t>
      </w:r>
      <w:r w:rsidRPr="007F144B">
        <w:rPr>
          <w:rFonts w:hint="eastAsia"/>
        </w:rPr>
        <w:t>运算功能，譬如</w:t>
      </w:r>
      <w:r w:rsidR="0036382E">
        <w:rPr>
          <w:rFonts w:hint="eastAsia"/>
        </w:rPr>
        <w:t>“</w:t>
      </w:r>
      <w:r w:rsidRPr="007F144B">
        <w:rPr>
          <w:rFonts w:hint="eastAsia"/>
        </w:rPr>
        <w:t>Light.swf</w:t>
      </w:r>
      <w:r w:rsidR="0036382E">
        <w:rPr>
          <w:rFonts w:hint="eastAsia"/>
        </w:rPr>
        <w:t>”</w:t>
      </w:r>
      <w:r w:rsidRPr="007F144B">
        <w:rPr>
          <w:rFonts w:hint="eastAsia"/>
        </w:rPr>
        <w:t>。</w:t>
      </w:r>
    </w:p>
    <w:p w14:paraId="232760C8" w14:textId="77777777" w:rsidR="00923A1A" w:rsidRDefault="00923A1A">
      <w:pPr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38B89593" w14:textId="77777777" w:rsidR="00757E92" w:rsidRDefault="00757E92" w:rsidP="00881F09">
      <w:pPr>
        <w:pStyle w:val="a4"/>
        <w:numPr>
          <w:ilvl w:val="0"/>
          <w:numId w:val="1"/>
        </w:numPr>
        <w:outlineLvl w:val="0"/>
      </w:pPr>
      <w:bookmarkStart w:id="11" w:name="_Toc523931418"/>
      <w:bookmarkStart w:id="12" w:name="_Toc6573112"/>
      <w:r w:rsidRPr="00757E92">
        <w:rPr>
          <w:rFonts w:hint="eastAsia"/>
        </w:rPr>
        <w:lastRenderedPageBreak/>
        <w:t>运行环境</w:t>
      </w:r>
      <w:bookmarkEnd w:id="11"/>
      <w:bookmarkEnd w:id="12"/>
    </w:p>
    <w:p w14:paraId="1C4EF5BB" w14:textId="77777777" w:rsidR="00923A1A" w:rsidRDefault="00923A1A" w:rsidP="00881F09">
      <w:pPr>
        <w:pStyle w:val="1"/>
        <w:numPr>
          <w:ilvl w:val="1"/>
          <w:numId w:val="1"/>
        </w:numPr>
      </w:pPr>
      <w:bookmarkStart w:id="13" w:name="_Toc523931419"/>
      <w:bookmarkStart w:id="14" w:name="_Toc6573113"/>
      <w:r w:rsidRPr="00923A1A">
        <w:rPr>
          <w:rFonts w:hint="eastAsia"/>
        </w:rPr>
        <w:t>硬件设备要求</w:t>
      </w:r>
      <w:bookmarkEnd w:id="13"/>
      <w:bookmarkEnd w:id="14"/>
    </w:p>
    <w:p w14:paraId="41164771" w14:textId="77777777" w:rsidR="00926A48" w:rsidRDefault="00926A48" w:rsidP="00926A48">
      <w:pPr>
        <w:pStyle w:val="aff8"/>
        <w:numPr>
          <w:ilvl w:val="0"/>
          <w:numId w:val="1"/>
        </w:numPr>
        <w:ind w:firstLineChars="0"/>
      </w:pPr>
      <w:r>
        <w:rPr>
          <w:rFonts w:hint="eastAsia"/>
        </w:rPr>
        <w:t>电脑基础硬件要求</w:t>
      </w:r>
      <w:r>
        <w:rPr>
          <w:rFonts w:hint="eastAsia"/>
        </w:rPr>
        <w:t>:</w:t>
      </w:r>
    </w:p>
    <w:tbl>
      <w:tblPr>
        <w:tblStyle w:val="a3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5"/>
        <w:gridCol w:w="3093"/>
      </w:tblGrid>
      <w:tr w:rsidR="00926A48" w14:paraId="587385D5" w14:textId="77777777" w:rsidTr="009C1919">
        <w:tc>
          <w:tcPr>
            <w:tcW w:w="1275" w:type="dxa"/>
          </w:tcPr>
          <w:p w14:paraId="0EBF9F95" w14:textId="77777777" w:rsidR="00926A48" w:rsidRDefault="00926A48" w:rsidP="009C1919">
            <w:r>
              <w:rPr>
                <w:rFonts w:hint="eastAsia"/>
              </w:rPr>
              <w:t>CPU</w:t>
            </w:r>
          </w:p>
        </w:tc>
        <w:tc>
          <w:tcPr>
            <w:tcW w:w="3093" w:type="dxa"/>
          </w:tcPr>
          <w:p w14:paraId="6859CF53" w14:textId="77777777" w:rsidR="00926A48" w:rsidRDefault="00926A48" w:rsidP="009C1919">
            <w:r w:rsidRPr="00BF0E7E">
              <w:rPr>
                <w:rFonts w:hint="eastAsia"/>
              </w:rPr>
              <w:t xml:space="preserve">Intel </w:t>
            </w:r>
            <w:proofErr w:type="gramStart"/>
            <w:r w:rsidRPr="00BF0E7E">
              <w:rPr>
                <w:rFonts w:hint="eastAsia"/>
              </w:rPr>
              <w:t>标压</w:t>
            </w:r>
            <w:proofErr w:type="gramEnd"/>
            <w:r w:rsidRPr="00BF0E7E">
              <w:rPr>
                <w:rFonts w:cs="Times New Roman"/>
              </w:rPr>
              <w:t>i5</w:t>
            </w:r>
          </w:p>
        </w:tc>
      </w:tr>
      <w:tr w:rsidR="00926A48" w14:paraId="3C9C147D" w14:textId="77777777" w:rsidTr="009C1919">
        <w:tc>
          <w:tcPr>
            <w:tcW w:w="1275" w:type="dxa"/>
          </w:tcPr>
          <w:p w14:paraId="62E21EAF" w14:textId="77777777" w:rsidR="00926A48" w:rsidRDefault="00926A48" w:rsidP="009C1919">
            <w:pPr>
              <w:rPr>
                <w:rFonts w:hint="eastAsia"/>
              </w:rPr>
            </w:pPr>
            <w:r>
              <w:rPr>
                <w:rFonts w:hint="eastAsia"/>
              </w:rPr>
              <w:t>显卡</w:t>
            </w:r>
          </w:p>
        </w:tc>
        <w:tc>
          <w:tcPr>
            <w:tcW w:w="3093" w:type="dxa"/>
          </w:tcPr>
          <w:p w14:paraId="17C00568" w14:textId="77777777" w:rsidR="00926A48" w:rsidRPr="00BF0E7E" w:rsidRDefault="00926A48" w:rsidP="009C1919">
            <w:pPr>
              <w:rPr>
                <w:rFonts w:hint="eastAsia"/>
              </w:rPr>
            </w:pPr>
            <w:r w:rsidRPr="00D67CC2">
              <w:t>GTX</w:t>
            </w:r>
            <w:r>
              <w:t xml:space="preserve"> </w:t>
            </w:r>
            <w:r w:rsidRPr="00D67CC2">
              <w:t>1050</w:t>
            </w:r>
            <w:r>
              <w:t xml:space="preserve"> </w:t>
            </w:r>
            <w:proofErr w:type="spellStart"/>
            <w:r w:rsidRPr="00D67CC2">
              <w:t>Ti</w:t>
            </w:r>
            <w:proofErr w:type="spellEnd"/>
          </w:p>
        </w:tc>
      </w:tr>
      <w:tr w:rsidR="00926A48" w14:paraId="382F2F47" w14:textId="77777777" w:rsidTr="009C1919">
        <w:tc>
          <w:tcPr>
            <w:tcW w:w="1275" w:type="dxa"/>
          </w:tcPr>
          <w:p w14:paraId="4ACAD19B" w14:textId="77777777" w:rsidR="00926A48" w:rsidRDefault="00926A48" w:rsidP="009C1919">
            <w:r>
              <w:rPr>
                <w:rFonts w:hint="eastAsia"/>
              </w:rPr>
              <w:t>内存</w:t>
            </w:r>
          </w:p>
        </w:tc>
        <w:tc>
          <w:tcPr>
            <w:tcW w:w="3093" w:type="dxa"/>
          </w:tcPr>
          <w:p w14:paraId="61D80B1D" w14:textId="77777777" w:rsidR="00926A48" w:rsidRDefault="00926A48" w:rsidP="009C1919">
            <w:r>
              <w:rPr>
                <w:rFonts w:hint="eastAsia"/>
              </w:rPr>
              <w:t>8G</w:t>
            </w:r>
          </w:p>
        </w:tc>
      </w:tr>
      <w:tr w:rsidR="00926A48" w14:paraId="23736CCD" w14:textId="77777777" w:rsidTr="009C1919">
        <w:tc>
          <w:tcPr>
            <w:tcW w:w="1275" w:type="dxa"/>
          </w:tcPr>
          <w:p w14:paraId="0535852C" w14:textId="77777777" w:rsidR="00926A48" w:rsidRDefault="00926A48" w:rsidP="009C1919">
            <w:r>
              <w:rPr>
                <w:rFonts w:hint="eastAsia"/>
              </w:rPr>
              <w:t>硬盘</w:t>
            </w:r>
          </w:p>
        </w:tc>
        <w:tc>
          <w:tcPr>
            <w:tcW w:w="3093" w:type="dxa"/>
          </w:tcPr>
          <w:p w14:paraId="71429C4F" w14:textId="77777777" w:rsidR="00926A48" w:rsidRDefault="00926A48" w:rsidP="009C1919">
            <w:r>
              <w:rPr>
                <w:rFonts w:hint="eastAsia"/>
              </w:rPr>
              <w:t>建议使用</w:t>
            </w:r>
            <w:r>
              <w:rPr>
                <w:rFonts w:hint="eastAsia"/>
              </w:rPr>
              <w:t>SSD</w:t>
            </w:r>
          </w:p>
        </w:tc>
      </w:tr>
    </w:tbl>
    <w:p w14:paraId="327F1454" w14:textId="77777777" w:rsidR="006752F0" w:rsidRDefault="006752F0" w:rsidP="00BF0E7E"/>
    <w:p w14:paraId="503BB122" w14:textId="77777777" w:rsidR="00BF0E7E" w:rsidRDefault="00BF0E7E" w:rsidP="00BF0E7E">
      <w:r w:rsidRPr="00BF0E7E">
        <w:rPr>
          <w:rFonts w:hint="eastAsia"/>
        </w:rPr>
        <w:t>外部设备硬件要求</w:t>
      </w:r>
    </w:p>
    <w:tbl>
      <w:tblPr>
        <w:tblStyle w:val="a3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5"/>
        <w:gridCol w:w="3119"/>
      </w:tblGrid>
      <w:tr w:rsidR="00BF0E7E" w14:paraId="696E60A8" w14:textId="77777777" w:rsidTr="008F6CBC">
        <w:tc>
          <w:tcPr>
            <w:tcW w:w="1275" w:type="dxa"/>
          </w:tcPr>
          <w:p w14:paraId="1D073E4B" w14:textId="77777777" w:rsidR="00BF0E7E" w:rsidRDefault="00BF0E7E" w:rsidP="00BF0E7E">
            <w:r>
              <w:rPr>
                <w:rFonts w:hint="eastAsia"/>
              </w:rPr>
              <w:t>控制器</w:t>
            </w:r>
          </w:p>
        </w:tc>
        <w:tc>
          <w:tcPr>
            <w:tcW w:w="3119" w:type="dxa"/>
          </w:tcPr>
          <w:p w14:paraId="39ED8E06" w14:textId="77777777" w:rsidR="00BF0E7E" w:rsidRPr="00BF0E7E" w:rsidRDefault="00BF0E7E" w:rsidP="00BF0E7E">
            <w:pPr>
              <w:rPr>
                <w:rFonts w:cs="Times New Roman"/>
              </w:rPr>
            </w:pPr>
            <w:r w:rsidRPr="00BF0E7E">
              <w:rPr>
                <w:rFonts w:cs="Times New Roman"/>
              </w:rPr>
              <w:t>Nova MCTRL510</w:t>
            </w:r>
          </w:p>
        </w:tc>
      </w:tr>
      <w:tr w:rsidR="00BF0E7E" w14:paraId="0EFC4E7E" w14:textId="77777777" w:rsidTr="008F6CBC">
        <w:tc>
          <w:tcPr>
            <w:tcW w:w="1275" w:type="dxa"/>
          </w:tcPr>
          <w:p w14:paraId="4A7EFD20" w14:textId="77777777" w:rsidR="00BF0E7E" w:rsidRDefault="00BF0E7E" w:rsidP="00BF0E7E">
            <w:r>
              <w:rPr>
                <w:rFonts w:hint="eastAsia"/>
              </w:rPr>
              <w:t>显示屏</w:t>
            </w:r>
          </w:p>
        </w:tc>
        <w:tc>
          <w:tcPr>
            <w:tcW w:w="3119" w:type="dxa"/>
          </w:tcPr>
          <w:p w14:paraId="04C18447" w14:textId="77777777" w:rsidR="00BF0E7E" w:rsidRDefault="006752F0" w:rsidP="00BF0E7E">
            <w:r w:rsidRPr="006752F0">
              <w:rPr>
                <w:rFonts w:hint="eastAsia"/>
              </w:rPr>
              <w:t>新</w:t>
            </w:r>
            <w:proofErr w:type="gramStart"/>
            <w:r w:rsidRPr="006752F0">
              <w:rPr>
                <w:rFonts w:hint="eastAsia"/>
              </w:rPr>
              <w:t>亚胜互动</w:t>
            </w:r>
            <w:proofErr w:type="gramEnd"/>
            <w:r w:rsidRPr="006752F0">
              <w:rPr>
                <w:rFonts w:hint="eastAsia"/>
              </w:rPr>
              <w:t>显示屏</w:t>
            </w:r>
          </w:p>
        </w:tc>
      </w:tr>
    </w:tbl>
    <w:p w14:paraId="005C022E" w14:textId="5EBE484E" w:rsidR="00BF0E7E" w:rsidRDefault="00BF0E7E" w:rsidP="00BF0E7E"/>
    <w:p w14:paraId="0C8615EC" w14:textId="51C2B333" w:rsidR="00717BFD" w:rsidRDefault="00717BFD" w:rsidP="00881F09">
      <w:pPr>
        <w:pStyle w:val="1"/>
        <w:numPr>
          <w:ilvl w:val="1"/>
          <w:numId w:val="1"/>
        </w:numPr>
      </w:pPr>
      <w:bookmarkStart w:id="15" w:name="_Toc523931420"/>
      <w:bookmarkStart w:id="16" w:name="_Toc6573114"/>
      <w:r>
        <w:rPr>
          <w:rFonts w:hint="eastAsia"/>
        </w:rPr>
        <w:t>软件系统要求</w:t>
      </w:r>
      <w:bookmarkEnd w:id="15"/>
      <w:bookmarkEnd w:id="16"/>
    </w:p>
    <w:p w14:paraId="35617F13" w14:textId="469C76CA" w:rsidR="00717BFD" w:rsidRPr="003A254F" w:rsidRDefault="00717BFD" w:rsidP="00717BFD">
      <w:pPr>
        <w:ind w:firstLineChars="200" w:firstLine="440"/>
        <w:jc w:val="both"/>
        <w:rPr>
          <w:rFonts w:eastAsiaTheme="majorEastAsia" w:cs="Times New Roman"/>
        </w:rPr>
      </w:pPr>
      <w:r w:rsidRPr="003A254F">
        <w:rPr>
          <w:rFonts w:eastAsiaTheme="majorEastAsia" w:cs="Times New Roman"/>
        </w:rPr>
        <w:t>32/64</w:t>
      </w:r>
      <w:r w:rsidRPr="003A254F">
        <w:rPr>
          <w:rFonts w:eastAsiaTheme="majorEastAsia" w:cs="Times New Roman"/>
        </w:rPr>
        <w:t>位</w:t>
      </w:r>
      <w:r w:rsidRPr="003A254F">
        <w:rPr>
          <w:rFonts w:eastAsiaTheme="majorEastAsia" w:cs="Times New Roman"/>
        </w:rPr>
        <w:t xml:space="preserve"> Windows 7 </w:t>
      </w:r>
      <w:r w:rsidRPr="003A254F">
        <w:rPr>
          <w:rFonts w:eastAsiaTheme="majorEastAsia" w:cs="Times New Roman"/>
        </w:rPr>
        <w:t>或</w:t>
      </w:r>
      <w:r w:rsidRPr="003A254F">
        <w:rPr>
          <w:rFonts w:eastAsiaTheme="majorEastAsia" w:cs="Times New Roman"/>
        </w:rPr>
        <w:t xml:space="preserve"> Windows 10</w:t>
      </w:r>
    </w:p>
    <w:p w14:paraId="3695B91D" w14:textId="77777777" w:rsidR="00326EF2" w:rsidRDefault="00326EF2">
      <w:pPr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64CC6059" w14:textId="6BC85BC6" w:rsidR="00692F13" w:rsidRDefault="00692F13" w:rsidP="00881F09">
      <w:pPr>
        <w:pStyle w:val="a4"/>
        <w:numPr>
          <w:ilvl w:val="0"/>
          <w:numId w:val="1"/>
        </w:numPr>
        <w:outlineLvl w:val="0"/>
      </w:pPr>
      <w:bookmarkStart w:id="17" w:name="_Toc523931421"/>
      <w:bookmarkStart w:id="18" w:name="_Toc6573115"/>
      <w:r w:rsidRPr="00692F13">
        <w:rPr>
          <w:rFonts w:hint="eastAsia"/>
        </w:rPr>
        <w:lastRenderedPageBreak/>
        <w:t>系统操作说明</w:t>
      </w:r>
      <w:bookmarkEnd w:id="17"/>
      <w:bookmarkEnd w:id="18"/>
    </w:p>
    <w:p w14:paraId="007598F8" w14:textId="07544D7A" w:rsidR="00627CB4" w:rsidRDefault="00036E31" w:rsidP="00881F09">
      <w:pPr>
        <w:pStyle w:val="1"/>
        <w:numPr>
          <w:ilvl w:val="1"/>
          <w:numId w:val="1"/>
        </w:numPr>
      </w:pPr>
      <w:bookmarkStart w:id="19" w:name="_Toc523931422"/>
      <w:bookmarkStart w:id="20" w:name="_Toc6573116"/>
      <w:r w:rsidRPr="00036E31">
        <w:rPr>
          <w:rFonts w:hint="eastAsia"/>
        </w:rPr>
        <w:t>安装与初始化</w:t>
      </w:r>
      <w:bookmarkEnd w:id="19"/>
      <w:bookmarkEnd w:id="20"/>
    </w:p>
    <w:p w14:paraId="482CFB51" w14:textId="0A45E03A" w:rsidR="00036E31" w:rsidRPr="007A254C" w:rsidRDefault="00036E31" w:rsidP="00881F09">
      <w:pPr>
        <w:pStyle w:val="2"/>
        <w:numPr>
          <w:ilvl w:val="2"/>
          <w:numId w:val="1"/>
        </w:numPr>
        <w:rPr>
          <w:caps w:val="0"/>
        </w:rPr>
      </w:pPr>
      <w:bookmarkStart w:id="21" w:name="_Toc523931423"/>
      <w:bookmarkStart w:id="22" w:name="_Toc6573117"/>
      <w:r w:rsidRPr="00036E31">
        <w:rPr>
          <w:rFonts w:hint="eastAsia"/>
        </w:rPr>
        <w:t>软件</w:t>
      </w:r>
      <w:r w:rsidRPr="007A254C">
        <w:rPr>
          <w:rFonts w:hint="eastAsia"/>
          <w:caps w:val="0"/>
        </w:rPr>
        <w:t>安装</w:t>
      </w:r>
      <w:bookmarkEnd w:id="21"/>
      <w:bookmarkEnd w:id="22"/>
    </w:p>
    <w:p w14:paraId="35B7BDE1" w14:textId="57DD99F9" w:rsidR="00036E31" w:rsidRPr="003A254F" w:rsidRDefault="003B77CA" w:rsidP="007447C8">
      <w:pPr>
        <w:ind w:firstLineChars="200" w:firstLine="440"/>
        <w:rPr>
          <w:rFonts w:cs="Times New Roman"/>
          <w:shd w:val="clear" w:color="auto" w:fill="E9E9E9" w:themeFill="text1" w:themeFillTint="1A"/>
        </w:rPr>
      </w:pPr>
      <w:r w:rsidRPr="003A254F">
        <w:rPr>
          <w:rFonts w:cs="Times New Roman"/>
          <w:shd w:val="clear" w:color="auto" w:fill="E9E9E9" w:themeFill="text1" w:themeFillTint="1A"/>
        </w:rPr>
        <w:t>Windows 7</w:t>
      </w:r>
      <w:r w:rsidRPr="003A254F">
        <w:rPr>
          <w:rFonts w:cs="Times New Roman"/>
          <w:shd w:val="clear" w:color="auto" w:fill="E9E9E9" w:themeFill="text1" w:themeFillTint="1A"/>
        </w:rPr>
        <w:t>需安装</w:t>
      </w:r>
      <w:r w:rsidR="00AE5CEF" w:rsidRPr="005A6250">
        <w:rPr>
          <w:rFonts w:cs="Times New Roman" w:hint="eastAsia"/>
          <w:shd w:val="clear" w:color="auto" w:fill="E9E9E9" w:themeFill="text1" w:themeFillTint="1A"/>
        </w:rPr>
        <w:t>“</w:t>
      </w:r>
      <w:hyperlink r:id="rId12" w:history="1">
        <w:r w:rsidR="00256E8E" w:rsidRPr="00803FD4">
          <w:rPr>
            <w:rStyle w:val="aff7"/>
            <w:rFonts w:cs="Times New Roman"/>
            <w:shd w:val="clear" w:color="auto" w:fill="E9E9E9" w:themeFill="text1" w:themeFillTint="1A"/>
          </w:rPr>
          <w:t>Microsoft .NET Framework 4.5.2</w:t>
        </w:r>
      </w:hyperlink>
      <w:r w:rsidR="00AE5CEF" w:rsidRPr="00256E8E">
        <w:rPr>
          <w:rFonts w:asciiTheme="minorEastAsia" w:hAnsiTheme="minorEastAsia" w:cs="Times New Roman"/>
          <w:shd w:val="clear" w:color="auto" w:fill="E9E9E9" w:themeFill="text1" w:themeFillTint="1A"/>
        </w:rPr>
        <w:t>”</w:t>
      </w:r>
    </w:p>
    <w:p w14:paraId="4EEB7A45" w14:textId="018273E6" w:rsidR="007447C8" w:rsidRDefault="007447C8" w:rsidP="007447C8">
      <w:pPr>
        <w:ind w:firstLineChars="200" w:firstLine="440"/>
      </w:pPr>
      <w:r>
        <w:rPr>
          <w:rFonts w:hint="eastAsia"/>
        </w:rPr>
        <w:t>软件为绿色安装方式</w:t>
      </w:r>
      <w:r w:rsidR="002515A6">
        <w:rPr>
          <w:rFonts w:hint="eastAsia"/>
        </w:rPr>
        <w:t>，直接运行解压后文件夹根目录里的</w:t>
      </w:r>
      <w:r w:rsidR="002515A6">
        <w:rPr>
          <w:noProof/>
        </w:rPr>
        <w:drawing>
          <wp:inline distT="0" distB="0" distL="0" distR="0" wp14:anchorId="367A100C" wp14:editId="60EBB437">
            <wp:extent cx="1466667" cy="219048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5A6">
        <w:rPr>
          <w:rFonts w:hint="eastAsia"/>
        </w:rPr>
        <w:t>即可。</w:t>
      </w:r>
    </w:p>
    <w:p w14:paraId="04A4F807" w14:textId="77777777" w:rsidR="00236DF5" w:rsidRPr="002515A6" w:rsidRDefault="00236DF5" w:rsidP="007447C8">
      <w:pPr>
        <w:ind w:firstLineChars="200" w:firstLine="440"/>
      </w:pPr>
    </w:p>
    <w:p w14:paraId="6565E6EC" w14:textId="31C91114" w:rsidR="00875F1E" w:rsidRPr="00875F1E" w:rsidRDefault="00036E31" w:rsidP="00881F09">
      <w:pPr>
        <w:pStyle w:val="2"/>
        <w:numPr>
          <w:ilvl w:val="2"/>
          <w:numId w:val="1"/>
        </w:numPr>
      </w:pPr>
      <w:bookmarkStart w:id="23" w:name="_Toc523931424"/>
      <w:bookmarkStart w:id="24" w:name="_Toc6573118"/>
      <w:r w:rsidRPr="00036E31">
        <w:rPr>
          <w:rFonts w:hint="eastAsia"/>
        </w:rPr>
        <w:t>设备连接</w:t>
      </w:r>
      <w:bookmarkEnd w:id="23"/>
      <w:bookmarkEnd w:id="24"/>
    </w:p>
    <w:p w14:paraId="7ACF65D4" w14:textId="09A0E8BD" w:rsidR="00236DF5" w:rsidRDefault="00EF5561" w:rsidP="00F2286E">
      <w:pPr>
        <w:ind w:firstLineChars="200" w:firstLine="44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CBCC18C" wp14:editId="7A37D75A">
                <wp:simplePos x="0" y="0"/>
                <wp:positionH relativeFrom="column">
                  <wp:posOffset>44104</wp:posOffset>
                </wp:positionH>
                <wp:positionV relativeFrom="paragraph">
                  <wp:posOffset>276225</wp:posOffset>
                </wp:positionV>
                <wp:extent cx="5613359" cy="2238375"/>
                <wp:effectExtent l="0" t="0" r="6985" b="9525"/>
                <wp:wrapNone/>
                <wp:docPr id="336" name="组合 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3359" cy="2238375"/>
                          <a:chOff x="0" y="0"/>
                          <a:chExt cx="5732145" cy="2286000"/>
                        </a:xfrm>
                      </wpg:grpSpPr>
                      <pic:pic xmlns:pic="http://schemas.openxmlformats.org/drawingml/2006/picture">
                        <pic:nvPicPr>
                          <pic:cNvPr id="59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29150" y="904875"/>
                            <a:ext cx="875665" cy="761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9061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连接符: 肘形 39"/>
                        <wps:cNvCnPr/>
                        <wps:spPr>
                          <a:xfrm>
                            <a:off x="1857375" y="304800"/>
                            <a:ext cx="2876550" cy="1200150"/>
                          </a:xfrm>
                          <a:prstGeom prst="bentConnector3">
                            <a:avLst>
                              <a:gd name="adj1" fmla="val -9740"/>
                            </a:avLst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连接符: 肘形 40"/>
                        <wps:cNvCnPr/>
                        <wps:spPr>
                          <a:xfrm>
                            <a:off x="2486025" y="590550"/>
                            <a:ext cx="2295525" cy="695325"/>
                          </a:xfrm>
                          <a:prstGeom prst="bentConnector3">
                            <a:avLst>
                              <a:gd name="adj1" fmla="val 0"/>
                            </a:avLst>
                          </a:prstGeom>
                          <a:ln w="38100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对话气泡: 矩形 44"/>
                        <wps:cNvSpPr/>
                        <wps:spPr>
                          <a:xfrm>
                            <a:off x="266700" y="1085850"/>
                            <a:ext cx="857250" cy="466725"/>
                          </a:xfrm>
                          <a:prstGeom prst="wedgeRectCallout">
                            <a:avLst>
                              <a:gd name="adj1" fmla="val 29167"/>
                              <a:gd name="adj2" fmla="val -13137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BAA13F" w14:textId="3DA9CDD5" w:rsidR="004E5087" w:rsidRPr="00E04059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 w:cs="Times New Roman"/>
                                  <w:color w:val="2C2C2C" w:themeColor="text1"/>
                                </w:rPr>
                              </w:pPr>
                              <w:r w:rsidRPr="00E04059">
                                <w:rPr>
                                  <w:rFonts w:asciiTheme="minorEastAsia" w:hAnsiTheme="minorEastAsia" w:cs="Times New Roman"/>
                                  <w:color w:val="2C2C2C" w:themeColor="text1"/>
                                </w:rPr>
                                <w:t>MCTRL510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对话气泡: 矩形 45"/>
                        <wps:cNvSpPr/>
                        <wps:spPr>
                          <a:xfrm>
                            <a:off x="1628775" y="1819275"/>
                            <a:ext cx="857250" cy="466725"/>
                          </a:xfrm>
                          <a:prstGeom prst="wedgeRectCallout">
                            <a:avLst>
                              <a:gd name="adj1" fmla="val 65834"/>
                              <a:gd name="adj2" fmla="val -15586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ACBB75" w14:textId="349D9528" w:rsidR="004E5087" w:rsidRPr="00E04059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 w:rsidRPr="00E04059"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网线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对话气泡: 矩形 46"/>
                        <wps:cNvSpPr/>
                        <wps:spPr>
                          <a:xfrm>
                            <a:off x="3257550" y="1809750"/>
                            <a:ext cx="857250" cy="466725"/>
                          </a:xfrm>
                          <a:prstGeom prst="wedgeRectCallout">
                            <a:avLst>
                              <a:gd name="adj1" fmla="val -11944"/>
                              <a:gd name="adj2" fmla="val -10484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20E396" w14:textId="4214D86A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串口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对话气泡: 矩形 47"/>
                        <wps:cNvSpPr/>
                        <wps:spPr>
                          <a:xfrm>
                            <a:off x="4733925" y="1819275"/>
                            <a:ext cx="857250" cy="466725"/>
                          </a:xfrm>
                          <a:prstGeom prst="wedgeRectCallout">
                            <a:avLst>
                              <a:gd name="adj1" fmla="val -11944"/>
                              <a:gd name="adj2" fmla="val -10484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F4611B" w14:textId="6682D43A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PC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BCC18C" id="组合 336" o:spid="_x0000_s1027" style="position:absolute;left:0;text-align:left;margin-left:3.45pt;margin-top:21.75pt;width:442pt;height:176.25pt;z-index:251666432;mso-width-relative:margin;mso-height-relative:margin" coordsize="57321,22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59" o:spid="_x0000_s1028" type="#_x0000_t75" style="position:absolute;left:46291;top:9048;width:8757;height:7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">
                  <v:imagedata r:id="rId16" o:title=""/>
                </v:shape>
                <v:shape id="图片 34" o:spid="_x0000_s1029" type="#_x0000_t75" style="position:absolute;width:57321;height:9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">
                  <v:imagedata r:id="rId17" o:title="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连接符: 肘形 39" o:spid="_x0000_s1030" type="#_x0000_t34" style="position:absolute;left:18573;top:3048;width:28766;height:1200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" adj="-2104" strokecolor="#0673a5 [2415]" strokeweight="3pt"/>
                <v:shape id="连接符: 肘形 40" o:spid="_x0000_s1031" type="#_x0000_t34" style="position:absolute;left:24860;top:5905;width:22955;height:695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" adj="0" strokecolor="#d60e72 [2407]" strokeweight="3pt"/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对话气泡: 矩形 44" o:spid="_x0000_s1032" type="#_x0000_t61" style="position:absolute;left:2667;top:10858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" adj="17100,-17577" fillcolor="#a5d028 [3205]" stroked="f" strokeweight="1pt">
                  <v:textbox>
                    <w:txbxContent>
                      <w:p w14:paraId="62BAA13F" w14:textId="3DA9CDD5" w:rsidR="004E5087" w:rsidRPr="00E04059" w:rsidRDefault="004E5087" w:rsidP="00841FBE">
                        <w:pPr>
                          <w:jc w:val="center"/>
                          <w:rPr>
                            <w:rFonts w:asciiTheme="minorEastAsia" w:hAnsiTheme="minorEastAsia" w:cs="Times New Roman"/>
                            <w:color w:val="2C2C2C" w:themeColor="text1"/>
                          </w:rPr>
                        </w:pPr>
                        <w:r w:rsidRPr="00E04059">
                          <w:rPr>
                            <w:rFonts w:asciiTheme="minorEastAsia" w:hAnsiTheme="minorEastAsia" w:cs="Times New Roman"/>
                            <w:color w:val="2C2C2C" w:themeColor="text1"/>
                          </w:rPr>
                          <w:t>MCTRL510</w:t>
                        </w:r>
                      </w:p>
                    </w:txbxContent>
                  </v:textbox>
                </v:shape>
                <v:shape id="对话气泡: 矩形 45" o:spid="_x0000_s1033" type="#_x0000_t61" style="position:absolute;left:16287;top:18192;width:8573;height:4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" adj="25020,-22867" fillcolor="#a5d028 [3205]" stroked="f" strokeweight="1pt">
                  <v:textbox>
                    <w:txbxContent>
                      <w:p w14:paraId="29ACBB75" w14:textId="349D9528" w:rsidR="004E5087" w:rsidRPr="00E04059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 w:rsidRPr="00E04059">
                          <w:rPr>
                            <w:rFonts w:asciiTheme="minorEastAsia" w:hAnsiTheme="minorEastAsia"/>
                            <w:color w:val="2C2C2C" w:themeColor="text1"/>
                          </w:rPr>
                          <w:t>网线</w:t>
                        </w:r>
                      </w:p>
                    </w:txbxContent>
                  </v:textbox>
                </v:shape>
                <v:shape id="对话气泡: 矩形 46" o:spid="_x0000_s1034" type="#_x0000_t61" style="position:absolute;left:32575;top:18097;width:8573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" adj="8220,-11847" fillcolor="#a5d028 [3205]" stroked="f" strokeweight="1pt">
                  <v:textbox>
                    <w:txbxContent>
                      <w:p w14:paraId="5520E396" w14:textId="4214D86A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串口</w:t>
                        </w:r>
                      </w:p>
                    </w:txbxContent>
                  </v:textbox>
                </v:shape>
                <v:shape id="对话气泡: 矩形 47" o:spid="_x0000_s1035" type="#_x0000_t61" style="position:absolute;left:47339;top:18192;width:8572;height:4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" adj="8220,-11847" fillcolor="#a5d028 [3205]" stroked="f" strokeweight="1pt">
                  <v:textbox>
                    <w:txbxContent>
                      <w:p w14:paraId="58F4611B" w14:textId="6682D43A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PC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36DF5">
        <w:rPr>
          <w:rFonts w:hint="eastAsia"/>
        </w:rPr>
        <w:t>单个发送卡连接</w:t>
      </w:r>
    </w:p>
    <w:p w14:paraId="0DC0EE86" w14:textId="5BB83CC0" w:rsidR="00F2286E" w:rsidRDefault="00F2286E" w:rsidP="00236DF5"/>
    <w:p w14:paraId="2485978E" w14:textId="04C793A3" w:rsidR="00F2286E" w:rsidRDefault="00F2286E" w:rsidP="00236DF5"/>
    <w:p w14:paraId="2E9CD554" w14:textId="7B865E7C" w:rsidR="00F2286E" w:rsidRDefault="00F2286E" w:rsidP="00236DF5"/>
    <w:p w14:paraId="06B8891B" w14:textId="2E9CD48C" w:rsidR="00F2286E" w:rsidRDefault="00F2286E" w:rsidP="00236DF5"/>
    <w:p w14:paraId="28338ED2" w14:textId="38908A9E" w:rsidR="00F2286E" w:rsidRDefault="00F2286E" w:rsidP="00236DF5"/>
    <w:p w14:paraId="1FE49475" w14:textId="4D6B80BD" w:rsidR="00F2286E" w:rsidRDefault="00F2286E" w:rsidP="00236DF5"/>
    <w:p w14:paraId="41B448F5" w14:textId="77777777" w:rsidR="000932DB" w:rsidRDefault="000932DB" w:rsidP="00E25409"/>
    <w:p w14:paraId="76467EED" w14:textId="3BD39C79" w:rsidR="00841FBE" w:rsidRDefault="000932DB" w:rsidP="00BE086C">
      <w:pPr>
        <w:ind w:firstLineChars="200" w:firstLine="44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2775937" wp14:editId="555B5549">
                <wp:simplePos x="0" y="0"/>
                <wp:positionH relativeFrom="column">
                  <wp:posOffset>9525</wp:posOffset>
                </wp:positionH>
                <wp:positionV relativeFrom="paragraph">
                  <wp:posOffset>215265</wp:posOffset>
                </wp:positionV>
                <wp:extent cx="5732145" cy="3287395"/>
                <wp:effectExtent l="0" t="0" r="1905" b="8255"/>
                <wp:wrapNone/>
                <wp:docPr id="337" name="组合 3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145" cy="3287395"/>
                          <a:chOff x="0" y="0"/>
                          <a:chExt cx="5732145" cy="3287395"/>
                        </a:xfrm>
                      </wpg:grpSpPr>
                      <pic:pic xmlns:pic="http://schemas.openxmlformats.org/drawingml/2006/picture">
                        <pic:nvPicPr>
                          <pic:cNvPr id="382" name="Picture 38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000375" y="0"/>
                            <a:ext cx="1307465" cy="924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71625"/>
                            <a:ext cx="5732145" cy="9061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9575" y="142875"/>
                            <a:ext cx="875665" cy="761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381250"/>
                            <a:ext cx="5732145" cy="9061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直接连接符 62"/>
                        <wps:cNvCnPr/>
                        <wps:spPr>
                          <a:xfrm>
                            <a:off x="1123950" y="485775"/>
                            <a:ext cx="201866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连接符: 肘形 63"/>
                        <wps:cNvCnPr/>
                        <wps:spPr>
                          <a:xfrm flipH="1">
                            <a:off x="2447925" y="600075"/>
                            <a:ext cx="1008761" cy="1492301"/>
                          </a:xfrm>
                          <a:prstGeom prst="bentConnector3">
                            <a:avLst>
                              <a:gd name="adj1" fmla="val 99200"/>
                            </a:avLst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0" name="连接符: 肘形 320"/>
                        <wps:cNvCnPr/>
                        <wps:spPr>
                          <a:xfrm flipV="1">
                            <a:off x="2447925" y="733425"/>
                            <a:ext cx="1243076" cy="2187245"/>
                          </a:xfrm>
                          <a:prstGeom prst="bentConnector3">
                            <a:avLst>
                              <a:gd name="adj1" fmla="val 21349"/>
                            </a:avLst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" name="连接符: 肘形 321"/>
                        <wps:cNvCnPr/>
                        <wps:spPr>
                          <a:xfrm>
                            <a:off x="1123950" y="695325"/>
                            <a:ext cx="895350" cy="1170432"/>
                          </a:xfrm>
                          <a:prstGeom prst="bentConnector3">
                            <a:avLst>
                              <a:gd name="adj1" fmla="val 99999"/>
                            </a:avLst>
                          </a:prstGeom>
                          <a:ln w="38100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2" name="直接连接符 322"/>
                        <wps:cNvCnPr/>
                        <wps:spPr>
                          <a:xfrm>
                            <a:off x="2028825" y="2133600"/>
                            <a:ext cx="0" cy="54292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1" name="对话气泡: 矩形 331"/>
                        <wps:cNvSpPr/>
                        <wps:spPr>
                          <a:xfrm>
                            <a:off x="1038225" y="962025"/>
                            <a:ext cx="857250" cy="466725"/>
                          </a:xfrm>
                          <a:prstGeom prst="wedgeRectCallout">
                            <a:avLst>
                              <a:gd name="adj1" fmla="val 30278"/>
                              <a:gd name="adj2" fmla="val -106888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AFB80A" w14:textId="7022F23F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串口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对话气泡: 矩形 332"/>
                        <wps:cNvSpPr/>
                        <wps:spPr>
                          <a:xfrm>
                            <a:off x="104775" y="952500"/>
                            <a:ext cx="857250" cy="466725"/>
                          </a:xfrm>
                          <a:prstGeom prst="wedgeRectCallout">
                            <a:avLst>
                              <a:gd name="adj1" fmla="val 23611"/>
                              <a:gd name="adj2" fmla="val -90561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3BC17B" w14:textId="77777777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PC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对话气泡: 矩形 333"/>
                        <wps:cNvSpPr/>
                        <wps:spPr>
                          <a:xfrm>
                            <a:off x="2867025" y="962025"/>
                            <a:ext cx="857250" cy="466725"/>
                          </a:xfrm>
                          <a:prstGeom prst="wedgeRectCallout">
                            <a:avLst>
                              <a:gd name="adj1" fmla="val -23055"/>
                              <a:gd name="adj2" fmla="val -96684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11E6EB" w14:textId="77777777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网线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对话气泡: 矩形 334"/>
                        <wps:cNvSpPr/>
                        <wps:spPr>
                          <a:xfrm>
                            <a:off x="3867150" y="962025"/>
                            <a:ext cx="857250" cy="466725"/>
                          </a:xfrm>
                          <a:prstGeom prst="wedgeRectCallout">
                            <a:avLst>
                              <a:gd name="adj1" fmla="val -26389"/>
                              <a:gd name="adj2" fmla="val -100765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E6CC03" w14:textId="5598F36C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交换机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对话气泡: 矩形 335"/>
                        <wps:cNvSpPr/>
                        <wps:spPr>
                          <a:xfrm>
                            <a:off x="4810125" y="962025"/>
                            <a:ext cx="857250" cy="466725"/>
                          </a:xfrm>
                          <a:prstGeom prst="wedgeRectCallout">
                            <a:avLst>
                              <a:gd name="adj1" fmla="val -18611"/>
                              <a:gd name="adj2" fmla="val 111480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D282EB" w14:textId="77777777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 w:rsidRPr="00841FBE"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MCTRL510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775937" id="组合 337" o:spid="_x0000_s1036" style="position:absolute;left:0;text-align:left;margin-left:.75pt;margin-top:16.95pt;width:451.35pt;height:258.85pt;z-index:251696128;mso-height-relative:margin" coordsize="57321,3287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">
                <v:shape id="Picture 382" o:spid="_x0000_s1037" type="#_x0000_t75" style="position:absolute;left:30003;width:13075;height:9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">
                  <v:imagedata r:id="rId19" o:title=""/>
                </v:shape>
                <v:shape id="图片 51" o:spid="_x0000_s1038" type="#_x0000_t75" style="position:absolute;top:15716;width:57321;height:9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">
                  <v:imagedata r:id="rId17" o:title=""/>
                </v:shape>
                <v:shape id="图片 58" o:spid="_x0000_s1039" type="#_x0000_t75" style="position:absolute;left:4095;top:1428;width:8757;height:7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">
                  <v:imagedata r:id="rId16" o:title=""/>
                </v:shape>
                <v:shape id="图片 60" o:spid="_x0000_s1040" type="#_x0000_t75" style="position:absolute;top:23812;width:57321;height:9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">
                  <v:imagedata r:id="rId17" o:title=""/>
                </v:shape>
                <v:line id="直接连接符 62" o:spid="_x0000_s1041" style="position:absolute;visibility:visible;mso-wrap-style:square" from="11239,4857" to="31426,4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" strokecolor="#0673a5 [2415]" strokeweight="3pt"/>
                <v:shape id="连接符: 肘形 63" o:spid="_x0000_s1042" type="#_x0000_t34" style="position:absolute;left:24479;top:6000;width:10087;height:14923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" adj="21427" strokecolor="#0673a5 [2415]" strokeweight="3pt"/>
                <v:shape id="连接符: 肘形 320" o:spid="_x0000_s1043" type="#_x0000_t34" style="position:absolute;left:24479;top:7334;width:12431;height:2187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" adj="4611" strokecolor="#0673a5 [2415]" strokeweight="3pt"/>
                <v:shape id="连接符: 肘形 321" o:spid="_x0000_s1044" type="#_x0000_t34" style="position:absolute;left:11239;top:6953;width:8954;height:1170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" adj="21600" strokecolor="#d60e72 [2407]" strokeweight="3pt"/>
                <v:line id="直接连接符 322" o:spid="_x0000_s1045" style="position:absolute;visibility:visible;mso-wrap-style:square" from="20288,21336" to="20288,26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" strokecolor="#d60e72 [2407]" strokeweight="3pt"/>
                <v:shape id="对话气泡: 矩形 331" o:spid="_x0000_s1046" type="#_x0000_t61" style="position:absolute;left:10382;top:9620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" adj="17340,-12288" fillcolor="#a5d028 [3205]" stroked="f" strokeweight="1pt">
                  <v:textbox>
                    <w:txbxContent>
                      <w:p w14:paraId="39AFB80A" w14:textId="7022F23F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串口</w:t>
                        </w:r>
                      </w:p>
                    </w:txbxContent>
                  </v:textbox>
                </v:shape>
                <v:shape id="对话气泡: 矩形 332" o:spid="_x0000_s1047" type="#_x0000_t61" style="position:absolute;left:1047;top:9525;width:8573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" adj="15900,-8761" fillcolor="#a5d028 [3205]" stroked="f" strokeweight="1pt">
                  <v:textbox>
                    <w:txbxContent>
                      <w:p w14:paraId="413BC17B" w14:textId="77777777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PC</w:t>
                        </w:r>
                      </w:p>
                    </w:txbxContent>
                  </v:textbox>
                </v:shape>
                <v:shape id="对话气泡: 矩形 333" o:spid="_x0000_s1048" type="#_x0000_t61" style="position:absolute;left:28670;top:9620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" adj="5820,-10084" fillcolor="#a5d028 [3205]" stroked="f" strokeweight="1pt">
                  <v:textbox>
                    <w:txbxContent>
                      <w:p w14:paraId="5111E6EB" w14:textId="77777777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网线</w:t>
                        </w:r>
                      </w:p>
                    </w:txbxContent>
                  </v:textbox>
                </v:shape>
                <v:shape id="对话气泡: 矩形 334" o:spid="_x0000_s1049" type="#_x0000_t61" style="position:absolute;left:38671;top:9620;width:8573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" adj="5100,-10965" fillcolor="#a5d028 [3205]" stroked="f" strokeweight="1pt">
                  <v:textbox>
                    <w:txbxContent>
                      <w:p w14:paraId="48E6CC03" w14:textId="5598F36C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交换机</w:t>
                        </w:r>
                      </w:p>
                    </w:txbxContent>
                  </v:textbox>
                </v:shape>
                <v:shape id="对话气泡: 矩形 335" o:spid="_x0000_s1050" type="#_x0000_t61" style="position:absolute;left:48101;top:9620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" adj="6780,34880" fillcolor="#a5d028 [3205]" stroked="f" strokeweight="1pt">
                  <v:textbox>
                    <w:txbxContent>
                      <w:p w14:paraId="55D282EB" w14:textId="77777777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 w:rsidRPr="00841FBE">
                          <w:rPr>
                            <w:rFonts w:asciiTheme="minorEastAsia" w:hAnsiTheme="minorEastAsia"/>
                            <w:color w:val="2C2C2C" w:themeColor="text1"/>
                          </w:rPr>
                          <w:t>MCTRL510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41FBE">
        <w:rPr>
          <w:rFonts w:hint="eastAsia"/>
        </w:rPr>
        <w:t>多个发送卡连接</w:t>
      </w:r>
    </w:p>
    <w:p w14:paraId="1E6D4CEC" w14:textId="268E4AAD" w:rsidR="00F140EC" w:rsidRDefault="00F140EC" w:rsidP="00EE2E1A"/>
    <w:p w14:paraId="69C3C258" w14:textId="03EA9714" w:rsidR="00F140EC" w:rsidRDefault="00F140EC" w:rsidP="00EE2E1A"/>
    <w:p w14:paraId="22822FBE" w14:textId="030081AC" w:rsidR="00F140EC" w:rsidRDefault="00F140EC" w:rsidP="00EE2E1A"/>
    <w:p w14:paraId="5B4A85E3" w14:textId="729393D7" w:rsidR="00F140EC" w:rsidRDefault="00F140EC" w:rsidP="00EE2E1A"/>
    <w:p w14:paraId="229B9E30" w14:textId="2F54BD8C" w:rsidR="00E25409" w:rsidRDefault="00E25409" w:rsidP="00EE2E1A"/>
    <w:p w14:paraId="60F866D8" w14:textId="5B652219" w:rsidR="00E25409" w:rsidRDefault="00E25409" w:rsidP="00EE2E1A"/>
    <w:p w14:paraId="51D9FB9D" w14:textId="72DC0F8F" w:rsidR="00E25409" w:rsidRDefault="00E25409" w:rsidP="00EE2E1A"/>
    <w:p w14:paraId="7F4DE7BE" w14:textId="568615C7" w:rsidR="00E25409" w:rsidRDefault="00E25409" w:rsidP="00EE2E1A"/>
    <w:p w14:paraId="70FE4EBE" w14:textId="77777777" w:rsidR="00E25409" w:rsidRDefault="00E25409" w:rsidP="00EE2E1A"/>
    <w:p w14:paraId="5E30C4B6" w14:textId="6D34BAC8" w:rsidR="00F140EC" w:rsidRDefault="00F140EC" w:rsidP="00EE2E1A"/>
    <w:p w14:paraId="73341999" w14:textId="77777777" w:rsidR="00F140EC" w:rsidRDefault="00F140EC" w:rsidP="00EE2E1A"/>
    <w:p w14:paraId="3D338F7B" w14:textId="3A4507A2" w:rsidR="00BE086C" w:rsidRDefault="00485CE7" w:rsidP="00881F09">
      <w:pPr>
        <w:pStyle w:val="2"/>
        <w:numPr>
          <w:ilvl w:val="2"/>
          <w:numId w:val="1"/>
        </w:numPr>
      </w:pPr>
      <w:bookmarkStart w:id="25" w:name="_Toc523931425"/>
      <w:bookmarkStart w:id="26" w:name="_Toc6573119"/>
      <w:r>
        <w:rPr>
          <w:rFonts w:hint="eastAsia"/>
        </w:rPr>
        <w:lastRenderedPageBreak/>
        <w:t>配置</w:t>
      </w:r>
      <w:bookmarkEnd w:id="25"/>
      <w:bookmarkEnd w:id="26"/>
    </w:p>
    <w:p w14:paraId="3545FE5E" w14:textId="7EF50D7F" w:rsidR="00EF71BE" w:rsidRPr="003A254F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参照</w:t>
      </w:r>
      <w:r w:rsidRPr="003A254F">
        <w:rPr>
          <w:rFonts w:cs="Times New Roman"/>
        </w:rPr>
        <w:t xml:space="preserve"> 4.1.2</w:t>
      </w:r>
      <w:r w:rsidRPr="003A254F">
        <w:rPr>
          <w:rFonts w:cs="Times New Roman"/>
        </w:rPr>
        <w:t>设备连接</w:t>
      </w:r>
      <w:r w:rsidRPr="003A254F">
        <w:rPr>
          <w:rFonts w:cs="Times New Roman"/>
        </w:rPr>
        <w:t xml:space="preserve"> </w:t>
      </w:r>
      <w:r w:rsidRPr="003A254F">
        <w:rPr>
          <w:rFonts w:cs="Times New Roman"/>
        </w:rPr>
        <w:t>的两图连接</w:t>
      </w:r>
      <w:r w:rsidR="002427AF">
        <w:rPr>
          <w:rFonts w:cs="Times New Roman" w:hint="eastAsia"/>
        </w:rPr>
        <w:t>控制</w:t>
      </w:r>
      <w:r w:rsidRPr="003A254F">
        <w:rPr>
          <w:rFonts w:cs="Times New Roman"/>
        </w:rPr>
        <w:t>器通信网口。</w:t>
      </w:r>
    </w:p>
    <w:p w14:paraId="593C39BC" w14:textId="77777777" w:rsidR="00EF71BE" w:rsidRPr="003A254F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启动</w:t>
      </w:r>
      <w:r w:rsidRPr="003A254F">
        <w:rPr>
          <w:rFonts w:cs="Times New Roman"/>
        </w:rPr>
        <w:t xml:space="preserve"> </w:t>
      </w:r>
      <w:proofErr w:type="spellStart"/>
      <w:r w:rsidRPr="003A254F">
        <w:rPr>
          <w:rFonts w:cs="Times New Roman"/>
        </w:rPr>
        <w:t>NovaLCT</w:t>
      </w:r>
      <w:proofErr w:type="spellEnd"/>
      <w:r w:rsidRPr="003A254F">
        <w:rPr>
          <w:rFonts w:cs="Times New Roman"/>
        </w:rPr>
        <w:t>，按照普通显示屏方式配置屏幕并点亮。</w:t>
      </w:r>
    </w:p>
    <w:p w14:paraId="767FB61D" w14:textId="75BFB274" w:rsidR="00EF71BE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设置本机</w:t>
      </w:r>
      <w:r w:rsidRPr="003A254F">
        <w:rPr>
          <w:rFonts w:cs="Times New Roman"/>
        </w:rPr>
        <w:t xml:space="preserve">IP </w:t>
      </w:r>
      <w:r w:rsidRPr="003A254F">
        <w:rPr>
          <w:rFonts w:cs="Times New Roman"/>
        </w:rPr>
        <w:t>为</w:t>
      </w:r>
      <w:r w:rsidRPr="003A254F">
        <w:rPr>
          <w:rFonts w:cs="Times New Roman"/>
        </w:rPr>
        <w:t xml:space="preserve"> 192.168.11.200</w:t>
      </w:r>
      <w:r w:rsidRPr="003A254F">
        <w:rPr>
          <w:rFonts w:cs="Times New Roman"/>
        </w:rPr>
        <w:t>（与控制器</w:t>
      </w:r>
      <w:r w:rsidRPr="003A254F">
        <w:rPr>
          <w:rFonts w:cs="Times New Roman"/>
        </w:rPr>
        <w:t xml:space="preserve"> IP </w:t>
      </w:r>
      <w:r w:rsidRPr="003A254F">
        <w:rPr>
          <w:rFonts w:cs="Times New Roman"/>
        </w:rPr>
        <w:t>不重复即可），掩码为</w:t>
      </w:r>
      <w:r w:rsidRPr="003A254F">
        <w:rPr>
          <w:rFonts w:cs="Times New Roman"/>
        </w:rPr>
        <w:t>255.255.255.0</w:t>
      </w:r>
      <w:r w:rsidRPr="003A254F">
        <w:rPr>
          <w:rFonts w:cs="Times New Roman"/>
        </w:rPr>
        <w:t>，网关为空。</w:t>
      </w:r>
    </w:p>
    <w:p w14:paraId="562E0BD1" w14:textId="5F903A0B" w:rsidR="00AE5CEF" w:rsidRPr="003A254F" w:rsidRDefault="00BD5D68" w:rsidP="00BD5D68">
      <w:pPr>
        <w:pStyle w:val="aff8"/>
        <w:ind w:left="420" w:firstLineChars="0"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3B0FB354" wp14:editId="1E58EFD5">
            <wp:extent cx="5076825" cy="272653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8728" cy="272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B223" w14:textId="519D292F" w:rsidR="00472492" w:rsidRPr="003A254F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启动程序</w:t>
      </w:r>
    </w:p>
    <w:p w14:paraId="1541C75E" w14:textId="19F05647" w:rsidR="00FE5E3B" w:rsidRDefault="00FE5E3B" w:rsidP="00FE5E3B">
      <w:pPr>
        <w:pStyle w:val="aff8"/>
        <w:ind w:left="420" w:firstLineChars="0" w:firstLine="0"/>
        <w:rPr>
          <w:rFonts w:asciiTheme="minorEastAsia" w:hAnsiTheme="minorEastAsia"/>
        </w:rPr>
      </w:pPr>
    </w:p>
    <w:p w14:paraId="09CB69A8" w14:textId="77777777" w:rsidR="00FE5E3B" w:rsidRDefault="00FE5E3B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br w:type="page"/>
      </w:r>
    </w:p>
    <w:p w14:paraId="342AB231" w14:textId="5BA10030" w:rsidR="00FE5E3B" w:rsidRDefault="00FE5E3B" w:rsidP="00881F09">
      <w:pPr>
        <w:pStyle w:val="1"/>
        <w:numPr>
          <w:ilvl w:val="1"/>
          <w:numId w:val="1"/>
        </w:numPr>
      </w:pPr>
      <w:bookmarkStart w:id="27" w:name="_Toc523931426"/>
      <w:bookmarkStart w:id="28" w:name="_Toc6573120"/>
      <w:r w:rsidRPr="00FE5E3B">
        <w:rPr>
          <w:rFonts w:hint="eastAsia"/>
        </w:rPr>
        <w:lastRenderedPageBreak/>
        <w:t>界面及功能</w:t>
      </w:r>
      <w:bookmarkEnd w:id="27"/>
      <w:bookmarkEnd w:id="28"/>
    </w:p>
    <w:p w14:paraId="4A910715" w14:textId="676CA614" w:rsidR="00FE5E3B" w:rsidRDefault="001D3B75" w:rsidP="00881F09">
      <w:pPr>
        <w:pStyle w:val="2"/>
        <w:numPr>
          <w:ilvl w:val="2"/>
          <w:numId w:val="1"/>
        </w:numPr>
      </w:pPr>
      <w:bookmarkStart w:id="29" w:name="_Toc523931427"/>
      <w:bookmarkStart w:id="30" w:name="_Toc6573121"/>
      <w:r>
        <w:rPr>
          <w:rFonts w:hint="eastAsia"/>
        </w:rPr>
        <w:t>主界面</w:t>
      </w:r>
      <w:bookmarkEnd w:id="29"/>
      <w:bookmarkEnd w:id="30"/>
    </w:p>
    <w:p w14:paraId="4E2C4693" w14:textId="3EAB4921" w:rsidR="001D3B75" w:rsidRDefault="00BD5C7E" w:rsidP="00973327">
      <w:pPr>
        <w:jc w:val="center"/>
      </w:pPr>
      <w:r>
        <w:rPr>
          <w:noProof/>
        </w:rPr>
        <w:drawing>
          <wp:inline distT="0" distB="0" distL="0" distR="0" wp14:anchorId="4C214B6F" wp14:editId="7D1101B2">
            <wp:extent cx="5732145" cy="3519805"/>
            <wp:effectExtent l="0" t="0" r="1905" b="4445"/>
            <wp:docPr id="349" name="图片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475F" w14:textId="4143CF7A" w:rsidR="00B122A3" w:rsidRDefault="00B122A3" w:rsidP="00B122A3"/>
    <w:p w14:paraId="4CED8F5F" w14:textId="0D989F0C" w:rsidR="007016CB" w:rsidRPr="007016CB" w:rsidRDefault="007016CB" w:rsidP="00881F09">
      <w:pPr>
        <w:pStyle w:val="2"/>
        <w:numPr>
          <w:ilvl w:val="2"/>
          <w:numId w:val="1"/>
        </w:numPr>
      </w:pPr>
      <w:bookmarkStart w:id="31" w:name="_Toc6573122"/>
      <w:r w:rsidRPr="007016CB">
        <w:t>功能区</w:t>
      </w:r>
      <w:bookmarkEnd w:id="31"/>
    </w:p>
    <w:p w14:paraId="31C48203" w14:textId="169CC273" w:rsidR="00B122A3" w:rsidRPr="00DA215F" w:rsidRDefault="00DA215F" w:rsidP="00E000CA">
      <w:pPr>
        <w:pStyle w:val="4"/>
      </w:pPr>
      <w:r w:rsidRPr="00DA215F">
        <w:rPr>
          <w:rFonts w:hint="eastAsia"/>
        </w:rPr>
        <w:t>播放方案选项卡</w:t>
      </w:r>
    </w:p>
    <w:p w14:paraId="62899D8D" w14:textId="5A928198" w:rsidR="00C7177E" w:rsidRDefault="009E50C1" w:rsidP="00973327">
      <w:pPr>
        <w:jc w:val="center"/>
      </w:pPr>
      <w:r>
        <w:rPr>
          <w:noProof/>
        </w:rPr>
        <w:drawing>
          <wp:inline distT="0" distB="0" distL="0" distR="0" wp14:anchorId="41829D87" wp14:editId="4AE220CE">
            <wp:extent cx="3057143" cy="96190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8C69" w14:textId="68A6E85C" w:rsidR="00DA215F" w:rsidRDefault="00DA215F" w:rsidP="00DA215F">
      <w:r>
        <w:rPr>
          <w:rFonts w:hint="eastAsia"/>
        </w:rPr>
        <w:t>对编辑的播放方案进行新建</w:t>
      </w:r>
      <w:r>
        <w:rPr>
          <w:rFonts w:hint="eastAsia"/>
        </w:rPr>
        <w:t>/</w:t>
      </w:r>
      <w:r>
        <w:rPr>
          <w:rFonts w:hint="eastAsia"/>
        </w:rPr>
        <w:t>打开</w:t>
      </w:r>
      <w:r>
        <w:rPr>
          <w:rFonts w:hint="eastAsia"/>
        </w:rPr>
        <w:t>/</w:t>
      </w:r>
      <w:r>
        <w:rPr>
          <w:rFonts w:hint="eastAsia"/>
        </w:rPr>
        <w:t>保存和另存为</w:t>
      </w:r>
    </w:p>
    <w:p w14:paraId="53C0E110" w14:textId="06348561" w:rsidR="00564EC1" w:rsidRDefault="00DA215F" w:rsidP="00C7177E">
      <w:pPr>
        <w:pStyle w:val="4"/>
      </w:pPr>
      <w:r w:rsidRPr="00DA215F">
        <w:rPr>
          <w:rFonts w:hint="eastAsia"/>
        </w:rPr>
        <w:t>设备选项卡</w:t>
      </w:r>
    </w:p>
    <w:p w14:paraId="3D40A5B1" w14:textId="5CE7C56E" w:rsidR="00564EC1" w:rsidRDefault="009E50C1" w:rsidP="00973327">
      <w:r>
        <w:rPr>
          <w:noProof/>
        </w:rPr>
        <w:drawing>
          <wp:anchor distT="0" distB="0" distL="114300" distR="114300" simplePos="0" relativeHeight="251636735" behindDoc="0" locked="0" layoutInCell="1" allowOverlap="1" wp14:anchorId="428DF08A" wp14:editId="4B0E6CAC">
            <wp:simplePos x="0" y="0"/>
            <wp:positionH relativeFrom="margin">
              <wp:align>center</wp:align>
            </wp:positionH>
            <wp:positionV relativeFrom="paragraph">
              <wp:posOffset>81915</wp:posOffset>
            </wp:positionV>
            <wp:extent cx="5304762" cy="980952"/>
            <wp:effectExtent l="0" t="0" r="0" b="0"/>
            <wp:wrapNone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7DE2EB" w14:textId="5EA14A34" w:rsidR="00564EC1" w:rsidRPr="00220744" w:rsidRDefault="00564EC1" w:rsidP="00564EC1">
      <w:pPr>
        <w:rPr>
          <w:sz w:val="24"/>
        </w:rPr>
      </w:pPr>
    </w:p>
    <w:p w14:paraId="383515BA" w14:textId="6296B726" w:rsidR="00B34127" w:rsidRDefault="00B34127" w:rsidP="00DA215F"/>
    <w:p w14:paraId="7D7BAEA1" w14:textId="57BB6E79" w:rsidR="00B34127" w:rsidRDefault="00B47A47" w:rsidP="00DA215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2CD8234" wp14:editId="3E8A527D">
                <wp:simplePos x="0" y="0"/>
                <wp:positionH relativeFrom="column">
                  <wp:posOffset>209550</wp:posOffset>
                </wp:positionH>
                <wp:positionV relativeFrom="page">
                  <wp:posOffset>9180830</wp:posOffset>
                </wp:positionV>
                <wp:extent cx="1714500" cy="438785"/>
                <wp:effectExtent l="0" t="361950" r="0" b="0"/>
                <wp:wrapNone/>
                <wp:docPr id="343" name="对话气泡: 矩形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438785"/>
                        </a:xfrm>
                        <a:prstGeom prst="wedgeRectCallout">
                          <a:avLst>
                            <a:gd name="adj1" fmla="val -9167"/>
                            <a:gd name="adj2" fmla="val -132509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396323" w14:textId="77777777" w:rsidR="004E5087" w:rsidRPr="00206B78" w:rsidRDefault="004E5087" w:rsidP="00B34127">
                            <w:pPr>
                              <w:rPr>
                                <w:color w:val="2C2C2C" w:themeColor="text1"/>
                              </w:rPr>
                            </w:pPr>
                            <w:r w:rsidRPr="00206B78">
                              <w:rPr>
                                <w:color w:val="2C2C2C" w:themeColor="text1"/>
                              </w:rPr>
                              <w:t>与</w:t>
                            </w:r>
                            <w:r w:rsidRPr="00206B78">
                              <w:rPr>
                                <w:rFonts w:hint="eastAsia"/>
                                <w:color w:val="2C2C2C" w:themeColor="text1"/>
                              </w:rPr>
                              <w:t>控制器建立</w:t>
                            </w:r>
                            <w:r w:rsidRPr="00206B78">
                              <w:rPr>
                                <w:rFonts w:hint="eastAsia"/>
                                <w:color w:val="2C2C2C" w:themeColor="text1"/>
                              </w:rPr>
                              <w:t>/</w:t>
                            </w:r>
                            <w:r w:rsidRPr="00206B78">
                              <w:rPr>
                                <w:color w:val="2C2C2C" w:themeColor="text1"/>
                              </w:rPr>
                              <w:t>断开</w:t>
                            </w:r>
                            <w:r w:rsidRPr="00206B78">
                              <w:rPr>
                                <w:rFonts w:hint="eastAsia"/>
                                <w:color w:val="2C2C2C" w:themeColor="text1"/>
                              </w:rPr>
                              <w:t>连接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D8234" id="对话气泡: 矩形 343" o:spid="_x0000_s1051" type="#_x0000_t61" style="position:absolute;margin-left:16.5pt;margin-top:722.9pt;width:135pt;height:34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" adj="8820,-17822" fillcolor="#a5d028 [3205]" stroked="f" strokeweight="1pt">
                <v:textbox>
                  <w:txbxContent>
                    <w:p w14:paraId="1D396323" w14:textId="77777777" w:rsidR="004E5087" w:rsidRPr="00206B78" w:rsidRDefault="004E5087" w:rsidP="00B34127">
                      <w:pPr>
                        <w:rPr>
                          <w:color w:val="2C2C2C" w:themeColor="text1"/>
                        </w:rPr>
                      </w:pPr>
                      <w:r w:rsidRPr="00206B78">
                        <w:rPr>
                          <w:color w:val="2C2C2C" w:themeColor="text1"/>
                        </w:rPr>
                        <w:t>与</w:t>
                      </w:r>
                      <w:r w:rsidRPr="00206B78">
                        <w:rPr>
                          <w:rFonts w:hint="eastAsia"/>
                          <w:color w:val="2C2C2C" w:themeColor="text1"/>
                        </w:rPr>
                        <w:t>控制器建立</w:t>
                      </w:r>
                      <w:r w:rsidRPr="00206B78">
                        <w:rPr>
                          <w:rFonts w:hint="eastAsia"/>
                          <w:color w:val="2C2C2C" w:themeColor="text1"/>
                        </w:rPr>
                        <w:t>/</w:t>
                      </w:r>
                      <w:r w:rsidRPr="00206B78">
                        <w:rPr>
                          <w:color w:val="2C2C2C" w:themeColor="text1"/>
                        </w:rPr>
                        <w:t>断开</w:t>
                      </w:r>
                      <w:r w:rsidRPr="00206B78">
                        <w:rPr>
                          <w:rFonts w:hint="eastAsia"/>
                          <w:color w:val="2C2C2C" w:themeColor="text1"/>
                        </w:rPr>
                        <w:t>连接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B7DE74F" wp14:editId="75D9C5E8">
                <wp:simplePos x="0" y="0"/>
                <wp:positionH relativeFrom="column">
                  <wp:posOffset>2505075</wp:posOffset>
                </wp:positionH>
                <wp:positionV relativeFrom="page">
                  <wp:posOffset>9181465</wp:posOffset>
                </wp:positionV>
                <wp:extent cx="1247775" cy="438785"/>
                <wp:effectExtent l="0" t="361950" r="9525" b="0"/>
                <wp:wrapNone/>
                <wp:docPr id="344" name="对话气泡: 矩形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438785"/>
                        </a:xfrm>
                        <a:prstGeom prst="wedgeRectCallout">
                          <a:avLst>
                            <a:gd name="adj1" fmla="val -6877"/>
                            <a:gd name="adj2" fmla="val -132496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9CF541" w14:textId="77777777" w:rsidR="004E5087" w:rsidRPr="00206B78" w:rsidRDefault="004E5087" w:rsidP="00B34127">
                            <w:pPr>
                              <w:rPr>
                                <w:color w:val="2C2C2C" w:themeColor="text1"/>
                              </w:rPr>
                            </w:pPr>
                            <w:r>
                              <w:rPr>
                                <w:color w:val="2C2C2C" w:themeColor="text1"/>
                              </w:rPr>
                              <w:t>选择</w:t>
                            </w: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>显示模式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DE74F" id="对话气泡: 矩形 344" o:spid="_x0000_s1052" type="#_x0000_t61" style="position:absolute;margin-left:197.25pt;margin-top:722.95pt;width:98.25pt;height:34.5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" adj="9315,-17819" fillcolor="#a5d028 [3205]" stroked="f" strokeweight="1pt">
                <v:textbox>
                  <w:txbxContent>
                    <w:p w14:paraId="3D9CF541" w14:textId="77777777" w:rsidR="004E5087" w:rsidRPr="00206B78" w:rsidRDefault="004E5087" w:rsidP="00B34127">
                      <w:pPr>
                        <w:rPr>
                          <w:color w:val="2C2C2C" w:themeColor="text1"/>
                        </w:rPr>
                      </w:pPr>
                      <w:r>
                        <w:rPr>
                          <w:color w:val="2C2C2C" w:themeColor="text1"/>
                        </w:rPr>
                        <w:t>选择</w:t>
                      </w:r>
                      <w:r>
                        <w:rPr>
                          <w:rFonts w:hint="eastAsia"/>
                          <w:color w:val="2C2C2C" w:themeColor="text1"/>
                        </w:rPr>
                        <w:t>显示模式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A212E0B" wp14:editId="46C94026">
                <wp:simplePos x="0" y="0"/>
                <wp:positionH relativeFrom="margin">
                  <wp:posOffset>4208145</wp:posOffset>
                </wp:positionH>
                <wp:positionV relativeFrom="page">
                  <wp:posOffset>9180830</wp:posOffset>
                </wp:positionV>
                <wp:extent cx="1524000" cy="438785"/>
                <wp:effectExtent l="0" t="361950" r="0" b="0"/>
                <wp:wrapNone/>
                <wp:docPr id="345" name="对话气泡: 矩形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438785"/>
                        </a:xfrm>
                        <a:prstGeom prst="wedgeRectCallout">
                          <a:avLst>
                            <a:gd name="adj1" fmla="val -9167"/>
                            <a:gd name="adj2" fmla="val -130335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7999A7" w14:textId="77777777" w:rsidR="004E5087" w:rsidRPr="00206B78" w:rsidRDefault="004E5087" w:rsidP="00B34127">
                            <w:pPr>
                              <w:rPr>
                                <w:color w:val="2C2C2C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>隐藏</w:t>
                            </w: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 xml:space="preserve"> /</w:t>
                            </w:r>
                            <w:r>
                              <w:rPr>
                                <w:color w:val="2C2C2C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2C2C2C" w:themeColor="text1"/>
                              </w:rPr>
                              <w:t>显示</w:t>
                            </w: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>播放窗体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12E0B" id="对话气泡: 矩形 345" o:spid="_x0000_s1053" type="#_x0000_t61" style="position:absolute;margin-left:331.35pt;margin-top:722.9pt;width:120pt;height:34.5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" adj="8820,-17352" fillcolor="#a5d028 [3205]" stroked="f" strokeweight="1pt">
                <v:textbox>
                  <w:txbxContent>
                    <w:p w14:paraId="497999A7" w14:textId="77777777" w:rsidR="004E5087" w:rsidRPr="00206B78" w:rsidRDefault="004E5087" w:rsidP="00B34127">
                      <w:pPr>
                        <w:rPr>
                          <w:color w:val="2C2C2C" w:themeColor="text1"/>
                        </w:rPr>
                      </w:pPr>
                      <w:r>
                        <w:rPr>
                          <w:rFonts w:hint="eastAsia"/>
                          <w:color w:val="2C2C2C" w:themeColor="text1"/>
                        </w:rPr>
                        <w:t>隐藏</w:t>
                      </w:r>
                      <w:r>
                        <w:rPr>
                          <w:rFonts w:hint="eastAsia"/>
                          <w:color w:val="2C2C2C" w:themeColor="text1"/>
                        </w:rPr>
                        <w:t xml:space="preserve"> /</w:t>
                      </w:r>
                      <w:r>
                        <w:rPr>
                          <w:color w:val="2C2C2C" w:themeColor="text1"/>
                        </w:rPr>
                        <w:t xml:space="preserve"> </w:t>
                      </w:r>
                      <w:r>
                        <w:rPr>
                          <w:color w:val="2C2C2C" w:themeColor="text1"/>
                        </w:rPr>
                        <w:t>显示</w:t>
                      </w:r>
                      <w:r>
                        <w:rPr>
                          <w:rFonts w:hint="eastAsia"/>
                          <w:color w:val="2C2C2C" w:themeColor="text1"/>
                        </w:rPr>
                        <w:t>播放窗体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62015234" w14:textId="07BE6468" w:rsidR="00A80778" w:rsidRDefault="00A80778" w:rsidP="00DA215F"/>
    <w:p w14:paraId="46028AD9" w14:textId="76731BF6" w:rsidR="00C7177E" w:rsidRDefault="00C7177E" w:rsidP="00DA215F"/>
    <w:p w14:paraId="698E6453" w14:textId="1CC76926" w:rsidR="00A80778" w:rsidRDefault="00A80778" w:rsidP="00C7177E">
      <w:pPr>
        <w:pStyle w:val="aff8"/>
        <w:ind w:firstLine="440"/>
      </w:pPr>
      <w:r>
        <w:rPr>
          <w:rFonts w:hint="eastAsia"/>
        </w:rPr>
        <w:lastRenderedPageBreak/>
        <w:t>显示模式</w:t>
      </w:r>
    </w:p>
    <w:p w14:paraId="7AA08771" w14:textId="71C8C7DF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Interact</w:t>
      </w:r>
      <w:r>
        <w:rPr>
          <w:rFonts w:hint="eastAsia"/>
        </w:rPr>
        <w:t>（互动）</w:t>
      </w:r>
      <w:r w:rsidR="008F6F8A">
        <w:rPr>
          <w:rFonts w:hint="eastAsia"/>
        </w:rPr>
        <w:t>模式</w:t>
      </w:r>
    </w:p>
    <w:p w14:paraId="3EA8A31C" w14:textId="5095272C" w:rsidR="00EF5155" w:rsidRDefault="00EA2F82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050CB075" wp14:editId="52DA3A71">
            <wp:extent cx="3380952" cy="3085714"/>
            <wp:effectExtent l="0" t="0" r="0" b="635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6215" w14:textId="77777777" w:rsidR="00E25409" w:rsidRDefault="00E25409" w:rsidP="00EF5155">
      <w:pPr>
        <w:pStyle w:val="aff8"/>
        <w:ind w:left="640" w:firstLineChars="0" w:firstLine="0"/>
        <w:jc w:val="center"/>
      </w:pPr>
    </w:p>
    <w:p w14:paraId="1126B058" w14:textId="51FB8C70" w:rsidR="005D0599" w:rsidRDefault="005D0599" w:rsidP="00A10077">
      <w:pPr>
        <w:ind w:leftChars="200" w:left="440"/>
      </w:pPr>
      <w:r>
        <w:rPr>
          <w:rFonts w:hint="eastAsia"/>
        </w:rPr>
        <w:t>播放互动素材，并对点击位置有感应</w:t>
      </w:r>
      <w:r w:rsidR="00473B15">
        <w:rPr>
          <w:rFonts w:hint="eastAsia"/>
        </w:rPr>
        <w:t>（快捷键</w:t>
      </w:r>
      <w:r w:rsidR="00473B15">
        <w:rPr>
          <w:rFonts w:hint="eastAsia"/>
        </w:rPr>
        <w:t>F1</w:t>
      </w:r>
      <w:r w:rsidR="00473B15">
        <w:rPr>
          <w:rFonts w:hint="eastAsia"/>
        </w:rPr>
        <w:t>）</w:t>
      </w:r>
    </w:p>
    <w:p w14:paraId="7B78E8F1" w14:textId="3BF47D14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Test</w:t>
      </w:r>
      <w:r>
        <w:rPr>
          <w:rFonts w:hint="eastAsia"/>
        </w:rPr>
        <w:t>（测试）</w:t>
      </w:r>
      <w:r w:rsidR="008F6F8A">
        <w:rPr>
          <w:rFonts w:hint="eastAsia"/>
        </w:rPr>
        <w:t>模式</w:t>
      </w:r>
    </w:p>
    <w:p w14:paraId="2D6F35D1" w14:textId="68D6FA7F" w:rsidR="00EF5155" w:rsidRDefault="00E8203E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1A54BB9F" wp14:editId="3FAE824D">
            <wp:extent cx="3714286" cy="2971429"/>
            <wp:effectExtent l="0" t="0" r="635" b="635"/>
            <wp:docPr id="330" name="图片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1F42" w14:textId="77777777" w:rsidR="00E25409" w:rsidRDefault="00E25409" w:rsidP="00EF5155">
      <w:pPr>
        <w:pStyle w:val="aff8"/>
        <w:ind w:left="640" w:firstLineChars="0" w:firstLine="0"/>
        <w:jc w:val="center"/>
      </w:pPr>
    </w:p>
    <w:p w14:paraId="15C70F30" w14:textId="2D1D071C" w:rsidR="005D0599" w:rsidRPr="00473B15" w:rsidRDefault="005D0599" w:rsidP="00A10077">
      <w:pPr>
        <w:ind w:leftChars="200" w:left="440"/>
      </w:pPr>
      <w:r>
        <w:t>测试感应功能是否正常，有感应则会显示</w:t>
      </w:r>
      <w:r w:rsidR="00473B15">
        <w:rPr>
          <w:rFonts w:hint="eastAsia"/>
        </w:rPr>
        <w:t>“√”（快捷键</w:t>
      </w:r>
      <w:r w:rsidR="00473B15">
        <w:rPr>
          <w:rFonts w:hint="eastAsia"/>
        </w:rPr>
        <w:t>F2</w:t>
      </w:r>
      <w:r w:rsidR="00473B15">
        <w:rPr>
          <w:rFonts w:hint="eastAsia"/>
        </w:rPr>
        <w:t>）</w:t>
      </w:r>
    </w:p>
    <w:p w14:paraId="688D5F28" w14:textId="7FD6C2B2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Black</w:t>
      </w:r>
      <w:r>
        <w:rPr>
          <w:rFonts w:hint="eastAsia"/>
        </w:rPr>
        <w:t>（黑屏）</w:t>
      </w:r>
      <w:r w:rsidR="008F6F8A">
        <w:rPr>
          <w:rFonts w:hint="eastAsia"/>
        </w:rPr>
        <w:t>模式</w:t>
      </w:r>
    </w:p>
    <w:p w14:paraId="6CF817CE" w14:textId="7A616AAD" w:rsidR="00473B15" w:rsidRDefault="00622C3E" w:rsidP="00A10077">
      <w:pPr>
        <w:ind w:leftChars="200" w:left="440"/>
      </w:pPr>
      <w:r>
        <w:rPr>
          <w:rFonts w:hint="eastAsia"/>
        </w:rPr>
        <w:lastRenderedPageBreak/>
        <w:t>屏幕不显示任何内容</w:t>
      </w:r>
      <w:r w:rsidR="00473B15">
        <w:rPr>
          <w:rFonts w:hint="eastAsia"/>
        </w:rPr>
        <w:t>（快捷键</w:t>
      </w:r>
      <w:r w:rsidR="00473B15">
        <w:rPr>
          <w:rFonts w:hint="eastAsia"/>
        </w:rPr>
        <w:t>F3</w:t>
      </w:r>
      <w:r w:rsidR="00473B15">
        <w:rPr>
          <w:rFonts w:hint="eastAsia"/>
        </w:rPr>
        <w:t>）</w:t>
      </w:r>
    </w:p>
    <w:p w14:paraId="2919A3C2" w14:textId="68C0AF9D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Debug</w:t>
      </w:r>
      <w:r>
        <w:rPr>
          <w:rFonts w:hint="eastAsia"/>
        </w:rPr>
        <w:t>（调试）</w:t>
      </w:r>
      <w:r w:rsidR="008F6F8A">
        <w:rPr>
          <w:rFonts w:hint="eastAsia"/>
        </w:rPr>
        <w:t>模式</w:t>
      </w:r>
    </w:p>
    <w:p w14:paraId="62CF31DA" w14:textId="7ED3B6E8" w:rsidR="00EF5155" w:rsidRDefault="00E8203E" w:rsidP="00973327">
      <w:pPr>
        <w:jc w:val="center"/>
      </w:pPr>
      <w:r>
        <w:rPr>
          <w:noProof/>
        </w:rPr>
        <w:drawing>
          <wp:inline distT="0" distB="0" distL="0" distR="0" wp14:anchorId="54C0F512" wp14:editId="32519527">
            <wp:extent cx="3714750" cy="2971800"/>
            <wp:effectExtent l="0" t="0" r="0" b="0"/>
            <wp:docPr id="338" name="图片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A8306" w14:textId="77777777" w:rsidR="00E25409" w:rsidRDefault="00E25409" w:rsidP="00EF5155">
      <w:pPr>
        <w:ind w:leftChars="200" w:left="440"/>
        <w:jc w:val="center"/>
      </w:pPr>
    </w:p>
    <w:p w14:paraId="431E12BF" w14:textId="06C8DCE7" w:rsidR="00473B15" w:rsidRPr="00A80778" w:rsidRDefault="007F6690" w:rsidP="00A10077">
      <w:pPr>
        <w:ind w:leftChars="200" w:left="440"/>
      </w:pPr>
      <w:r>
        <w:rPr>
          <w:rFonts w:hint="eastAsia"/>
        </w:rPr>
        <w:t>显示传感器的电容值，一般用于生产时进行测试</w:t>
      </w:r>
      <w:r w:rsidR="00473B15">
        <w:rPr>
          <w:rFonts w:hint="eastAsia"/>
        </w:rPr>
        <w:t>（快捷键</w:t>
      </w:r>
      <w:r w:rsidR="00473B15">
        <w:rPr>
          <w:rFonts w:hint="eastAsia"/>
        </w:rPr>
        <w:t>F4</w:t>
      </w:r>
      <w:r w:rsidR="00473B15">
        <w:rPr>
          <w:rFonts w:hint="eastAsia"/>
        </w:rPr>
        <w:t>）</w:t>
      </w:r>
    </w:p>
    <w:p w14:paraId="213D9E54" w14:textId="77777777" w:rsidR="00B34127" w:rsidRDefault="00B34127" w:rsidP="00DA215F"/>
    <w:p w14:paraId="0501CE16" w14:textId="5DB99248" w:rsidR="00DA215F" w:rsidRDefault="00FC4E6D" w:rsidP="00E000CA">
      <w:pPr>
        <w:pStyle w:val="4"/>
      </w:pPr>
      <w:r w:rsidRPr="007016CB">
        <w:rPr>
          <w:rFonts w:hint="eastAsia"/>
        </w:rPr>
        <w:t>互动性选项卡</w:t>
      </w:r>
    </w:p>
    <w:p w14:paraId="332DB45E" w14:textId="77777777" w:rsidR="00ED7D50" w:rsidRPr="00ED7D50" w:rsidRDefault="00ED7D50" w:rsidP="00ED7D50"/>
    <w:p w14:paraId="5D49D5F0" w14:textId="24C024C9" w:rsidR="00FC4E6D" w:rsidRDefault="00945024" w:rsidP="00973327">
      <w:pPr>
        <w:jc w:val="center"/>
      </w:pPr>
      <w:r>
        <w:rPr>
          <w:noProof/>
        </w:rPr>
        <w:drawing>
          <wp:inline distT="0" distB="0" distL="0" distR="0" wp14:anchorId="44DB9600" wp14:editId="4487B1E3">
            <wp:extent cx="5732145" cy="970915"/>
            <wp:effectExtent l="0" t="0" r="1905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97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72CD7" w14:textId="54D161EA" w:rsidR="00C73FCD" w:rsidRDefault="00C73FCD" w:rsidP="009977FA">
      <w:pPr>
        <w:ind w:leftChars="100" w:left="220"/>
      </w:pPr>
      <w:r w:rsidRPr="00C73FCD">
        <w:t>Anti-interference</w:t>
      </w:r>
      <w:r>
        <w:rPr>
          <w:rFonts w:hint="eastAsia"/>
        </w:rPr>
        <w:t>（</w:t>
      </w:r>
      <w:r w:rsidRPr="00C73FCD">
        <w:rPr>
          <w:rFonts w:hint="eastAsia"/>
        </w:rPr>
        <w:t>抗干扰等级</w:t>
      </w:r>
      <w:r>
        <w:rPr>
          <w:rFonts w:hint="eastAsia"/>
        </w:rPr>
        <w:t>）</w:t>
      </w:r>
      <w:r w:rsidR="00BD721E">
        <w:rPr>
          <w:rFonts w:hint="eastAsia"/>
        </w:rPr>
        <w:t>：</w:t>
      </w:r>
      <w:r w:rsidR="00BD721E" w:rsidRPr="00BD721E">
        <w:rPr>
          <w:rFonts w:hint="eastAsia"/>
        </w:rPr>
        <w:t>1</w:t>
      </w:r>
      <w:r w:rsidR="00BD721E" w:rsidRPr="00BD721E">
        <w:rPr>
          <w:rFonts w:hint="eastAsia"/>
        </w:rPr>
        <w:t>～</w:t>
      </w:r>
      <w:r w:rsidR="00BD721E" w:rsidRPr="00BD721E">
        <w:rPr>
          <w:rFonts w:hint="eastAsia"/>
        </w:rPr>
        <w:t xml:space="preserve">9 </w:t>
      </w:r>
      <w:r w:rsidR="00BD721E" w:rsidRPr="00BD721E">
        <w:rPr>
          <w:rFonts w:hint="eastAsia"/>
        </w:rPr>
        <w:t>级调节，推荐值</w:t>
      </w:r>
      <w:r w:rsidR="00BD721E" w:rsidRPr="00BD721E">
        <w:rPr>
          <w:rFonts w:hint="eastAsia"/>
        </w:rPr>
        <w:t xml:space="preserve"> 2</w:t>
      </w:r>
      <w:r w:rsidR="006105D4">
        <w:rPr>
          <w:rFonts w:hint="eastAsia"/>
        </w:rPr>
        <w:t>。</w:t>
      </w:r>
      <w:r w:rsidR="006105D4" w:rsidRPr="006105D4">
        <w:rPr>
          <w:rFonts w:hint="eastAsia"/>
        </w:rPr>
        <w:t>抗干扰等级值越大，稳定性越好，但值越大，踩踏区域面积越大才能触发感应。</w:t>
      </w:r>
    </w:p>
    <w:p w14:paraId="39006328" w14:textId="54DFF7CF" w:rsidR="00C73FCD" w:rsidRDefault="00BD721E" w:rsidP="009977FA">
      <w:pPr>
        <w:ind w:leftChars="100" w:left="220"/>
      </w:pPr>
      <w:r w:rsidRPr="00BD721E">
        <w:rPr>
          <w:rFonts w:hint="eastAsia"/>
        </w:rPr>
        <w:t>Touch Sensitivity</w:t>
      </w:r>
      <w:r w:rsidRPr="00BD721E">
        <w:rPr>
          <w:rFonts w:hint="eastAsia"/>
        </w:rPr>
        <w:t>（触摸灵敏度）：</w:t>
      </w:r>
      <w:r w:rsidRPr="00BD721E">
        <w:rPr>
          <w:rFonts w:hint="eastAsia"/>
        </w:rPr>
        <w:t>1</w:t>
      </w:r>
      <w:r w:rsidRPr="00BD721E">
        <w:rPr>
          <w:rFonts w:hint="eastAsia"/>
        </w:rPr>
        <w:t>～</w:t>
      </w:r>
      <w:r w:rsidRPr="00BD721E">
        <w:rPr>
          <w:rFonts w:hint="eastAsia"/>
        </w:rPr>
        <w:t xml:space="preserve">9 </w:t>
      </w:r>
      <w:r w:rsidRPr="00BD721E">
        <w:rPr>
          <w:rFonts w:hint="eastAsia"/>
        </w:rPr>
        <w:t>级调节，推荐值</w:t>
      </w:r>
      <w:r w:rsidRPr="00BD721E">
        <w:rPr>
          <w:rFonts w:hint="eastAsia"/>
        </w:rPr>
        <w:t xml:space="preserve"> 5</w:t>
      </w:r>
      <w:r w:rsidR="006105D4">
        <w:rPr>
          <w:rFonts w:hint="eastAsia"/>
        </w:rPr>
        <w:t>。</w:t>
      </w:r>
      <w:r w:rsidR="006105D4" w:rsidRPr="006105D4">
        <w:rPr>
          <w:rFonts w:hint="eastAsia"/>
        </w:rPr>
        <w:t>灵敏度值越大，感应距离越远，但越容易受干扰。</w:t>
      </w:r>
    </w:p>
    <w:p w14:paraId="1F964554" w14:textId="755D89E0" w:rsidR="00BD721E" w:rsidRDefault="00595B1C" w:rsidP="009977FA">
      <w:pPr>
        <w:ind w:leftChars="100" w:left="220"/>
      </w:pPr>
      <w:r w:rsidRPr="00595B1C">
        <w:rPr>
          <w:rFonts w:hint="eastAsia"/>
        </w:rPr>
        <w:t>Temp Change Over</w:t>
      </w:r>
      <w:r w:rsidRPr="00595B1C">
        <w:rPr>
          <w:rFonts w:hint="eastAsia"/>
        </w:rPr>
        <w:t>（温度复位幅度</w:t>
      </w:r>
      <w:r w:rsidR="00763B3C" w:rsidRPr="00595B1C">
        <w:rPr>
          <w:rFonts w:hint="eastAsia"/>
        </w:rPr>
        <w:t>，</w:t>
      </w:r>
      <w:r w:rsidR="00763B3C">
        <w:rPr>
          <w:rFonts w:hint="eastAsia"/>
        </w:rPr>
        <w:t>单位°</w:t>
      </w:r>
      <w:r w:rsidRPr="00595B1C">
        <w:rPr>
          <w:rFonts w:hint="eastAsia"/>
        </w:rPr>
        <w:t>）：</w:t>
      </w:r>
      <w:r w:rsidRPr="00595B1C">
        <w:rPr>
          <w:rFonts w:hint="eastAsia"/>
        </w:rPr>
        <w:t>0</w:t>
      </w:r>
      <w:r w:rsidRPr="00595B1C">
        <w:rPr>
          <w:rFonts w:hint="eastAsia"/>
        </w:rPr>
        <w:t>，</w:t>
      </w:r>
      <w:r w:rsidRPr="00595B1C">
        <w:rPr>
          <w:rFonts w:hint="eastAsia"/>
        </w:rPr>
        <w:t>5-255</w:t>
      </w:r>
      <w:r w:rsidRPr="00595B1C">
        <w:rPr>
          <w:rFonts w:hint="eastAsia"/>
        </w:rPr>
        <w:t>级调节，推荐</w:t>
      </w:r>
      <w:r w:rsidRPr="00595B1C">
        <w:rPr>
          <w:rFonts w:hint="eastAsia"/>
        </w:rPr>
        <w:t xml:space="preserve"> 5</w:t>
      </w:r>
    </w:p>
    <w:p w14:paraId="47E6E797" w14:textId="4CC15C6B" w:rsidR="00595B1C" w:rsidRDefault="00595B1C" w:rsidP="009977FA">
      <w:pPr>
        <w:ind w:leftChars="100" w:left="220"/>
      </w:pPr>
      <w:r w:rsidRPr="00595B1C">
        <w:rPr>
          <w:rFonts w:hint="eastAsia"/>
        </w:rPr>
        <w:t>Reset Time Interval</w:t>
      </w:r>
      <w:r w:rsidRPr="00595B1C">
        <w:rPr>
          <w:rFonts w:hint="eastAsia"/>
        </w:rPr>
        <w:t>（时间复位间隔</w:t>
      </w:r>
      <w:r w:rsidR="00763B3C" w:rsidRPr="00595B1C">
        <w:rPr>
          <w:rFonts w:hint="eastAsia"/>
        </w:rPr>
        <w:t>，</w:t>
      </w:r>
      <w:r w:rsidR="00763B3C">
        <w:rPr>
          <w:rFonts w:hint="eastAsia"/>
        </w:rPr>
        <w:t>单位</w:t>
      </w:r>
      <w:r w:rsidR="00763B3C">
        <w:t>s</w:t>
      </w:r>
      <w:r w:rsidRPr="00595B1C">
        <w:rPr>
          <w:rFonts w:hint="eastAsia"/>
        </w:rPr>
        <w:t>）：</w:t>
      </w:r>
      <w:r w:rsidRPr="00595B1C">
        <w:rPr>
          <w:rFonts w:hint="eastAsia"/>
        </w:rPr>
        <w:t>0</w:t>
      </w:r>
      <w:r w:rsidRPr="00595B1C">
        <w:rPr>
          <w:rFonts w:hint="eastAsia"/>
        </w:rPr>
        <w:t>，</w:t>
      </w:r>
      <w:r w:rsidRPr="00595B1C">
        <w:rPr>
          <w:rFonts w:hint="eastAsia"/>
        </w:rPr>
        <w:t>20-255</w:t>
      </w:r>
      <w:r w:rsidRPr="00595B1C">
        <w:rPr>
          <w:rFonts w:hint="eastAsia"/>
        </w:rPr>
        <w:t>级调节，推荐</w:t>
      </w:r>
      <w:r w:rsidRPr="00595B1C">
        <w:rPr>
          <w:rFonts w:hint="eastAsia"/>
        </w:rPr>
        <w:t xml:space="preserve"> 20</w:t>
      </w:r>
    </w:p>
    <w:p w14:paraId="0FBCE746" w14:textId="5D01239F" w:rsidR="009557BD" w:rsidRDefault="009557BD" w:rsidP="00C73FCD"/>
    <w:p w14:paraId="09A2D584" w14:textId="4DFA2B6A" w:rsidR="005779C2" w:rsidRPr="005779C2" w:rsidRDefault="009557BD" w:rsidP="00D01C90">
      <w:pPr>
        <w:pStyle w:val="4"/>
      </w:pPr>
      <w:r w:rsidRPr="007016CB">
        <w:rPr>
          <w:rFonts w:hint="eastAsia"/>
        </w:rPr>
        <w:t>设置选项卡</w:t>
      </w:r>
    </w:p>
    <w:p w14:paraId="4C373A82" w14:textId="391D3C31" w:rsidR="009557BD" w:rsidRDefault="009E50C1" w:rsidP="00973327">
      <w:pPr>
        <w:jc w:val="center"/>
      </w:pPr>
      <w:r>
        <w:rPr>
          <w:noProof/>
        </w:rPr>
        <w:lastRenderedPageBreak/>
        <w:drawing>
          <wp:inline distT="0" distB="0" distL="0" distR="0" wp14:anchorId="319AE4FD" wp14:editId="1E4F98CD">
            <wp:extent cx="3866667" cy="971429"/>
            <wp:effectExtent l="0" t="0" r="635" b="635"/>
            <wp:docPr id="324" name="图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E29A" w14:textId="77777777" w:rsidR="00021592" w:rsidRDefault="00021592" w:rsidP="009557BD">
      <w:pPr>
        <w:jc w:val="center"/>
      </w:pPr>
    </w:p>
    <w:p w14:paraId="2478AFCE" w14:textId="6BADBA4F" w:rsidR="009557BD" w:rsidRDefault="00C65B3D" w:rsidP="009977FA">
      <w:pPr>
        <w:ind w:leftChars="100" w:left="220"/>
      </w:pPr>
      <w:r w:rsidRPr="00C65B3D">
        <w:rPr>
          <w:rFonts w:hint="eastAsia"/>
        </w:rPr>
        <w:t>Language</w:t>
      </w:r>
      <w:r w:rsidRPr="00C65B3D">
        <w:rPr>
          <w:rFonts w:hint="eastAsia"/>
        </w:rPr>
        <w:t>（语言）：界面语言选择</w:t>
      </w:r>
      <w:r w:rsidR="00220744">
        <w:rPr>
          <w:rFonts w:hint="eastAsia"/>
        </w:rPr>
        <w:t>，重启后生效</w:t>
      </w:r>
    </w:p>
    <w:p w14:paraId="4B5FFC7C" w14:textId="6C7D4A22" w:rsidR="00C65B3D" w:rsidRDefault="00C65B3D" w:rsidP="009977FA">
      <w:pPr>
        <w:ind w:leftChars="100" w:left="220"/>
      </w:pPr>
      <w:r w:rsidRPr="00C65B3D">
        <w:rPr>
          <w:rFonts w:hint="eastAsia"/>
        </w:rPr>
        <w:t>Ligature</w:t>
      </w:r>
      <w:r w:rsidRPr="00C65B3D">
        <w:rPr>
          <w:rFonts w:hint="eastAsia"/>
        </w:rPr>
        <w:t>（走线）：显示屏幕</w:t>
      </w:r>
      <w:r w:rsidR="00A57089">
        <w:rPr>
          <w:rFonts w:hint="eastAsia"/>
        </w:rPr>
        <w:t>尺寸及</w:t>
      </w:r>
      <w:r w:rsidRPr="00C65B3D">
        <w:rPr>
          <w:rFonts w:hint="eastAsia"/>
        </w:rPr>
        <w:t>在</w:t>
      </w:r>
      <w:proofErr w:type="spellStart"/>
      <w:r w:rsidRPr="00C65B3D">
        <w:rPr>
          <w:rFonts w:hint="eastAsia"/>
        </w:rPr>
        <w:t>NovaLCT</w:t>
      </w:r>
      <w:proofErr w:type="spellEnd"/>
      <w:r w:rsidRPr="00C65B3D">
        <w:rPr>
          <w:rFonts w:hint="eastAsia"/>
        </w:rPr>
        <w:t>配置的走线</w:t>
      </w:r>
      <w:r w:rsidR="005405B5">
        <w:rPr>
          <w:rFonts w:hint="eastAsia"/>
        </w:rPr>
        <w:t>，只</w:t>
      </w:r>
      <w:r w:rsidR="007F5774">
        <w:rPr>
          <w:rFonts w:hint="eastAsia"/>
        </w:rPr>
        <w:t>能查看</w:t>
      </w:r>
    </w:p>
    <w:p w14:paraId="21E42E17" w14:textId="6B83635A" w:rsidR="00351E98" w:rsidRDefault="00BD5C7E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2A877253" wp14:editId="121CC856">
            <wp:extent cx="5381625" cy="3256876"/>
            <wp:effectExtent l="0" t="0" r="0" b="1270"/>
            <wp:docPr id="350" name="图片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7917" cy="326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8C5C" w14:textId="77777777" w:rsidR="004E5087" w:rsidRDefault="004E5087" w:rsidP="00351E98">
      <w:pPr>
        <w:pStyle w:val="aff8"/>
        <w:ind w:left="420" w:firstLineChars="0" w:firstLine="0"/>
        <w:jc w:val="center"/>
      </w:pPr>
    </w:p>
    <w:p w14:paraId="0E70C117" w14:textId="43ACD60F" w:rsidR="00C65B3D" w:rsidRDefault="0022773C" w:rsidP="009977FA">
      <w:pPr>
        <w:ind w:leftChars="100" w:left="220"/>
      </w:pPr>
      <w:r w:rsidRPr="0022773C">
        <w:rPr>
          <w:rFonts w:hint="eastAsia"/>
        </w:rPr>
        <w:t>Controls</w:t>
      </w:r>
      <w:r w:rsidRPr="0022773C">
        <w:rPr>
          <w:rFonts w:hint="eastAsia"/>
        </w:rPr>
        <w:t>（控制器）：显示</w:t>
      </w:r>
      <w:r w:rsidRPr="0022773C">
        <w:rPr>
          <w:rFonts w:hint="eastAsia"/>
        </w:rPr>
        <w:t>/</w:t>
      </w:r>
      <w:r w:rsidRPr="0022773C">
        <w:rPr>
          <w:rFonts w:hint="eastAsia"/>
        </w:rPr>
        <w:t>修改控制器的</w:t>
      </w:r>
      <w:r w:rsidRPr="0022773C">
        <w:rPr>
          <w:rFonts w:hint="eastAsia"/>
        </w:rPr>
        <w:t>IP</w:t>
      </w:r>
      <w:r w:rsidRPr="0022773C">
        <w:rPr>
          <w:rFonts w:hint="eastAsia"/>
        </w:rPr>
        <w:t>信息</w:t>
      </w:r>
      <w:r w:rsidR="00EB6847">
        <w:rPr>
          <w:rFonts w:hint="eastAsia"/>
        </w:rPr>
        <w:t>，</w:t>
      </w:r>
      <w:r w:rsidR="00F465C1">
        <w:rPr>
          <w:rFonts w:hint="eastAsia"/>
        </w:rPr>
        <w:t>保存</w:t>
      </w:r>
      <w:r w:rsidR="00EB6847">
        <w:rPr>
          <w:rFonts w:hint="eastAsia"/>
        </w:rPr>
        <w:t>修改需要点击“应用”。控制器</w:t>
      </w:r>
      <w:r w:rsidR="00EB6847">
        <w:rPr>
          <w:rFonts w:hint="eastAsia"/>
        </w:rPr>
        <w:t>IP</w:t>
      </w:r>
      <w:r w:rsidR="00EB6847">
        <w:rPr>
          <w:rFonts w:hint="eastAsia"/>
        </w:rPr>
        <w:t>不能和其他控制器</w:t>
      </w:r>
      <w:r w:rsidR="00EB6847">
        <w:rPr>
          <w:rFonts w:hint="eastAsia"/>
        </w:rPr>
        <w:t>IP</w:t>
      </w:r>
      <w:r w:rsidR="00EB6847">
        <w:rPr>
          <w:rFonts w:hint="eastAsia"/>
        </w:rPr>
        <w:t>及本机</w:t>
      </w:r>
      <w:r w:rsidR="00EB6847">
        <w:rPr>
          <w:rFonts w:hint="eastAsia"/>
        </w:rPr>
        <w:t>IP</w:t>
      </w:r>
      <w:r w:rsidR="00EB6847">
        <w:rPr>
          <w:rFonts w:hint="eastAsia"/>
        </w:rPr>
        <w:t>重复。</w:t>
      </w:r>
    </w:p>
    <w:p w14:paraId="05C863DE" w14:textId="73A71B86" w:rsidR="00351E98" w:rsidRDefault="00294E2F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6CD7E41B" wp14:editId="2747047F">
            <wp:extent cx="4010025" cy="2207353"/>
            <wp:effectExtent l="0" t="0" r="0" b="2540"/>
            <wp:docPr id="326" name="图片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9048" cy="221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6B39" w14:textId="6B3B6549" w:rsidR="0022773C" w:rsidRDefault="0022773C" w:rsidP="009977FA">
      <w:pPr>
        <w:ind w:leftChars="100" w:left="220"/>
      </w:pPr>
      <w:proofErr w:type="spellStart"/>
      <w:r w:rsidRPr="0022773C">
        <w:rPr>
          <w:rFonts w:hint="eastAsia"/>
        </w:rPr>
        <w:t>ScanBoard</w:t>
      </w:r>
      <w:proofErr w:type="spellEnd"/>
      <w:r w:rsidRPr="0022773C">
        <w:rPr>
          <w:rFonts w:hint="eastAsia"/>
        </w:rPr>
        <w:t>（接收卡）：对接收卡上的单片机进行版本查询和程序升级</w:t>
      </w:r>
    </w:p>
    <w:p w14:paraId="60A996B5" w14:textId="0A9E23E1" w:rsidR="00351E98" w:rsidRDefault="00294E2F" w:rsidP="00973327">
      <w:pPr>
        <w:pStyle w:val="aff8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02E8650" wp14:editId="025522CE">
            <wp:extent cx="5419725" cy="3246424"/>
            <wp:effectExtent l="0" t="0" r="0" b="0"/>
            <wp:docPr id="329" name="图片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733" cy="325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930F2" w14:textId="48F46D6C" w:rsidR="0022773C" w:rsidRDefault="0022773C" w:rsidP="009977FA">
      <w:pPr>
        <w:ind w:leftChars="100" w:left="220"/>
      </w:pPr>
      <w:proofErr w:type="spellStart"/>
      <w:r w:rsidRPr="0022773C">
        <w:rPr>
          <w:rFonts w:hint="eastAsia"/>
        </w:rPr>
        <w:t>PowerUser</w:t>
      </w:r>
      <w:proofErr w:type="spellEnd"/>
      <w:r w:rsidRPr="0022773C">
        <w:rPr>
          <w:rFonts w:hint="eastAsia"/>
        </w:rPr>
        <w:t>（高级用户）：输入</w:t>
      </w:r>
      <w:proofErr w:type="spellStart"/>
      <w:r w:rsidRPr="0022773C">
        <w:rPr>
          <w:rFonts w:hint="eastAsia"/>
        </w:rPr>
        <w:t>yestech</w:t>
      </w:r>
      <w:proofErr w:type="spellEnd"/>
      <w:r w:rsidRPr="0022773C">
        <w:rPr>
          <w:rFonts w:hint="eastAsia"/>
        </w:rPr>
        <w:t>后，启用</w:t>
      </w:r>
      <w:r w:rsidR="00FB4326">
        <w:rPr>
          <w:rFonts w:hint="eastAsia"/>
        </w:rPr>
        <w:t xml:space="preserve"> </w:t>
      </w:r>
      <w:r w:rsidRPr="0022773C">
        <w:rPr>
          <w:rFonts w:hint="eastAsia"/>
        </w:rPr>
        <w:t>显示电容模式</w:t>
      </w:r>
      <w:r w:rsidR="00FB4326">
        <w:rPr>
          <w:rFonts w:hint="eastAsia"/>
        </w:rPr>
        <w:t xml:space="preserve"> </w:t>
      </w:r>
      <w:r w:rsidRPr="0022773C">
        <w:rPr>
          <w:rFonts w:hint="eastAsia"/>
        </w:rPr>
        <w:t>和</w:t>
      </w:r>
      <w:r w:rsidR="00FB4326">
        <w:rPr>
          <w:rFonts w:hint="eastAsia"/>
        </w:rPr>
        <w:t xml:space="preserve"> </w:t>
      </w:r>
      <w:r w:rsidRPr="0022773C">
        <w:rPr>
          <w:rFonts w:hint="eastAsia"/>
        </w:rPr>
        <w:t>调整复位参数</w:t>
      </w:r>
      <w:r w:rsidR="00ED55CB">
        <w:rPr>
          <w:rFonts w:hint="eastAsia"/>
        </w:rPr>
        <w:t xml:space="preserve"> </w:t>
      </w:r>
      <w:r w:rsidRPr="0022773C">
        <w:rPr>
          <w:rFonts w:hint="eastAsia"/>
        </w:rPr>
        <w:t>功能</w:t>
      </w:r>
    </w:p>
    <w:p w14:paraId="46A41600" w14:textId="1FECC6E8" w:rsidR="007B7CB2" w:rsidRDefault="007B7CB2" w:rsidP="00351E98">
      <w:pPr>
        <w:pStyle w:val="aff8"/>
        <w:ind w:left="420" w:firstLineChars="0" w:firstLine="0"/>
      </w:pPr>
    </w:p>
    <w:p w14:paraId="59978201" w14:textId="6D4810E3" w:rsidR="007B7CB2" w:rsidRDefault="007B7CB2" w:rsidP="00881F09">
      <w:pPr>
        <w:pStyle w:val="2"/>
        <w:numPr>
          <w:ilvl w:val="2"/>
          <w:numId w:val="1"/>
        </w:numPr>
      </w:pPr>
      <w:bookmarkStart w:id="32" w:name="_Toc6573123"/>
      <w:r>
        <w:rPr>
          <w:rFonts w:hint="eastAsia"/>
        </w:rPr>
        <w:t>播放方案</w:t>
      </w:r>
      <w:bookmarkEnd w:id="32"/>
    </w:p>
    <w:p w14:paraId="00BCCEFA" w14:textId="72E930C0" w:rsidR="007B7CB2" w:rsidRDefault="00F46670" w:rsidP="002E0C65">
      <w:pPr>
        <w:pStyle w:val="4"/>
      </w:pPr>
      <w:r>
        <w:rPr>
          <w:rFonts w:hint="eastAsia"/>
        </w:rPr>
        <w:t>窗口编辑</w:t>
      </w:r>
    </w:p>
    <w:p w14:paraId="770021A5" w14:textId="45D734FD" w:rsidR="00924E06" w:rsidRDefault="001364B3" w:rsidP="00881F09">
      <w:pPr>
        <w:pStyle w:val="aff8"/>
        <w:numPr>
          <w:ilvl w:val="0"/>
          <w:numId w:val="5"/>
        </w:numPr>
        <w:ind w:firstLineChars="0"/>
      </w:pPr>
      <w:r>
        <w:rPr>
          <w:rFonts w:hint="eastAsia"/>
        </w:rPr>
        <w:t>点击</w:t>
      </w:r>
      <w:r w:rsidR="0078539C">
        <w:rPr>
          <w:rFonts w:hint="eastAsia"/>
        </w:rPr>
        <w:t>“</w:t>
      </w:r>
      <w:r>
        <w:rPr>
          <w:rFonts w:hint="eastAsia"/>
        </w:rPr>
        <w:t>添加窗口</w:t>
      </w:r>
      <w:r w:rsidR="0078539C">
        <w:rPr>
          <w:rFonts w:hint="eastAsia"/>
        </w:rPr>
        <w:t>”</w:t>
      </w:r>
      <w:r>
        <w:rPr>
          <w:rFonts w:hint="eastAsia"/>
        </w:rPr>
        <w:t>添加新播放窗口</w:t>
      </w:r>
    </w:p>
    <w:p w14:paraId="1C14B06B" w14:textId="1E6807E1" w:rsidR="001364B3" w:rsidRDefault="001364B3" w:rsidP="00881F09">
      <w:pPr>
        <w:pStyle w:val="aff8"/>
        <w:numPr>
          <w:ilvl w:val="0"/>
          <w:numId w:val="5"/>
        </w:numPr>
        <w:ind w:firstLineChars="0"/>
      </w:pPr>
      <w:r>
        <w:rPr>
          <w:rFonts w:hint="eastAsia"/>
        </w:rPr>
        <w:t>右键单击新建的窗口，在弹出的菜单里选择</w:t>
      </w:r>
      <w:r w:rsidR="0078539C">
        <w:rPr>
          <w:rFonts w:hint="eastAsia"/>
        </w:rPr>
        <w:t>“</w:t>
      </w:r>
      <w:r>
        <w:rPr>
          <w:rFonts w:hint="eastAsia"/>
        </w:rPr>
        <w:t>编辑窗口</w:t>
      </w:r>
      <w:r w:rsidR="0078539C">
        <w:rPr>
          <w:rFonts w:hint="eastAsia"/>
        </w:rPr>
        <w:t>”</w:t>
      </w:r>
    </w:p>
    <w:p w14:paraId="6CB4CC66" w14:textId="6A51AE8E" w:rsidR="002B6099" w:rsidRDefault="0020691C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5AA277CB" wp14:editId="45AB193B">
            <wp:extent cx="5248275" cy="3079663"/>
            <wp:effectExtent l="0" t="0" r="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9494" cy="309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C2C5" w14:textId="150BB5E3" w:rsidR="002B6099" w:rsidRDefault="002B6099" w:rsidP="00804EA0">
      <w:pPr>
        <w:pStyle w:val="aff8"/>
        <w:ind w:leftChars="691" w:left="1520" w:firstLineChars="0" w:firstLine="0"/>
      </w:pPr>
      <w:r w:rsidRPr="002B6099">
        <w:rPr>
          <w:rFonts w:hint="eastAsia"/>
        </w:rPr>
        <w:t>Add Screen</w:t>
      </w:r>
      <w:r w:rsidR="00C46F8D">
        <w:rPr>
          <w:rFonts w:hint="eastAsia"/>
        </w:rPr>
        <w:t>（</w:t>
      </w:r>
      <w:r w:rsidRPr="002B6099">
        <w:rPr>
          <w:rFonts w:hint="eastAsia"/>
        </w:rPr>
        <w:t>添加屏幕</w:t>
      </w:r>
      <w:r w:rsidR="00C46F8D">
        <w:rPr>
          <w:rFonts w:hint="eastAsia"/>
        </w:rPr>
        <w:t>）：将在</w:t>
      </w:r>
      <w:proofErr w:type="spellStart"/>
      <w:r w:rsidR="00C46F8D">
        <w:rPr>
          <w:rFonts w:hint="eastAsia"/>
        </w:rPr>
        <w:t>NovaLCT</w:t>
      </w:r>
      <w:proofErr w:type="spellEnd"/>
      <w:r w:rsidR="00C46F8D">
        <w:rPr>
          <w:rFonts w:hint="eastAsia"/>
        </w:rPr>
        <w:t>里配置好的屏幕添加到播放窗口</w:t>
      </w:r>
    </w:p>
    <w:p w14:paraId="7D4D6F7F" w14:textId="3CFD70A9" w:rsidR="00C46F8D" w:rsidRDefault="00C46F8D" w:rsidP="00804EA0">
      <w:pPr>
        <w:pStyle w:val="aff8"/>
        <w:ind w:leftChars="691" w:left="1520" w:firstLineChars="0" w:firstLine="0"/>
      </w:pPr>
      <w:r>
        <w:rPr>
          <w:rFonts w:hint="eastAsia"/>
        </w:rPr>
        <w:lastRenderedPageBreak/>
        <w:t>窗口属性：可以设置播放窗口的备注、位置</w:t>
      </w:r>
      <w:r w:rsidR="00D60A6A">
        <w:rPr>
          <w:rFonts w:hint="eastAsia"/>
        </w:rPr>
        <w:t>及</w:t>
      </w:r>
      <w:r>
        <w:rPr>
          <w:rFonts w:hint="eastAsia"/>
        </w:rPr>
        <w:t>缩放比例</w:t>
      </w:r>
    </w:p>
    <w:p w14:paraId="6BDB0CEA" w14:textId="564F99D0" w:rsidR="00C46F8D" w:rsidRPr="00AC365D" w:rsidRDefault="00C46F8D" w:rsidP="00AC365D">
      <w:pPr>
        <w:pStyle w:val="aff8"/>
        <w:ind w:leftChars="691" w:left="1520" w:firstLineChars="0" w:firstLine="0"/>
      </w:pPr>
      <w:r>
        <w:rPr>
          <w:rFonts w:hint="eastAsia"/>
        </w:rPr>
        <w:t>屏幕编辑区：可以拖动或在屏幕属性里更改屏幕在播放窗口里的位置</w:t>
      </w:r>
      <w:r w:rsidR="00AC365D">
        <w:rPr>
          <w:rFonts w:hint="eastAsia"/>
        </w:rPr>
        <w:t>，以及箱体的旋转角度</w:t>
      </w:r>
    </w:p>
    <w:p w14:paraId="3B02FE76" w14:textId="77777777" w:rsidR="002B6099" w:rsidRDefault="002B6099" w:rsidP="00924E06">
      <w:pPr>
        <w:pStyle w:val="aff8"/>
        <w:ind w:left="420" w:firstLineChars="0" w:firstLine="0"/>
      </w:pPr>
    </w:p>
    <w:p w14:paraId="32D258A2" w14:textId="77777777" w:rsidR="00E0042C" w:rsidRDefault="00E0042C" w:rsidP="00E0042C">
      <w:pPr>
        <w:pStyle w:val="4"/>
      </w:pPr>
      <w:r>
        <w:rPr>
          <w:rFonts w:hint="eastAsia"/>
        </w:rPr>
        <w:t>节目编辑</w:t>
      </w:r>
    </w:p>
    <w:p w14:paraId="4A9F0236" w14:textId="77777777" w:rsidR="00E0042C" w:rsidRDefault="00E0042C" w:rsidP="00E0042C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在播放方案列表里点击需要添加节目的播放窗口项，节目编辑区会显示选中窗口当前正在播放的节目列表</w:t>
      </w:r>
    </w:p>
    <w:p w14:paraId="5124B6C5" w14:textId="77777777" w:rsidR="00E0042C" w:rsidRDefault="00E0042C" w:rsidP="00E0042C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点击“</w:t>
      </w:r>
      <w:r w:rsidRPr="009D5B02">
        <w:rPr>
          <w:rFonts w:hint="eastAsia"/>
        </w:rPr>
        <w:t>添加节目</w:t>
      </w:r>
      <w:r>
        <w:rPr>
          <w:rFonts w:hint="eastAsia"/>
        </w:rPr>
        <w:t>”添加一个新节目</w:t>
      </w:r>
    </w:p>
    <w:p w14:paraId="088485A7" w14:textId="77777777" w:rsidR="00E0042C" w:rsidRDefault="00E0042C" w:rsidP="00E0042C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点击添加的节目项，节目编辑区会显示节目的详细信息</w:t>
      </w:r>
    </w:p>
    <w:p w14:paraId="5F08023A" w14:textId="77777777" w:rsidR="00E0042C" w:rsidRDefault="00E0042C" w:rsidP="00E0042C">
      <w:pPr>
        <w:jc w:val="center"/>
      </w:pPr>
      <w:r>
        <w:rPr>
          <w:noProof/>
        </w:rPr>
        <w:drawing>
          <wp:inline distT="0" distB="0" distL="0" distR="0" wp14:anchorId="109A5865" wp14:editId="0C3DDC7B">
            <wp:extent cx="5534025" cy="3489843"/>
            <wp:effectExtent l="0" t="0" r="0" b="0"/>
            <wp:docPr id="348" name="图片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426" cy="349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A4B81" w14:textId="77777777" w:rsidR="00E0042C" w:rsidRDefault="00E0042C" w:rsidP="00E0042C">
      <w:pPr>
        <w:ind w:leftChars="500" w:left="1100"/>
      </w:pPr>
      <w:r w:rsidRPr="009D5B02">
        <w:rPr>
          <w:rFonts w:hint="eastAsia"/>
        </w:rPr>
        <w:t>添加素材</w:t>
      </w:r>
      <w:r>
        <w:rPr>
          <w:rFonts w:hint="eastAsia"/>
        </w:rPr>
        <w:t>：选择单个或多个需要添加到节目里的播放素材，素材类型支持</w:t>
      </w:r>
      <w:r>
        <w:rPr>
          <w:rFonts w:hint="eastAsia"/>
        </w:rPr>
        <w:t>Flash</w:t>
      </w:r>
      <w:r>
        <w:rPr>
          <w:rFonts w:hint="eastAsia"/>
        </w:rPr>
        <w:t>及</w:t>
      </w:r>
      <w:r>
        <w:rPr>
          <w:rFonts w:hint="eastAsia"/>
        </w:rPr>
        <w:t>DLL</w:t>
      </w:r>
      <w:r>
        <w:rPr>
          <w:rFonts w:hint="eastAsia"/>
        </w:rPr>
        <w:t>插件</w:t>
      </w:r>
    </w:p>
    <w:p w14:paraId="2A3F64F0" w14:textId="11CE680A" w:rsidR="00E0042C" w:rsidRDefault="00E0042C" w:rsidP="00E0042C">
      <w:pPr>
        <w:ind w:leftChars="500" w:left="1100"/>
      </w:pPr>
      <w:r>
        <w:rPr>
          <w:rFonts w:hint="eastAsia"/>
        </w:rPr>
        <w:t>播放：点击播放时，如果已经连接到控制器，则播放窗体会立刻按素材列表</w:t>
      </w:r>
      <w:r w:rsidR="0096672D">
        <w:rPr>
          <w:rFonts w:hint="eastAsia"/>
        </w:rPr>
        <w:t>进行</w:t>
      </w:r>
      <w:r>
        <w:rPr>
          <w:rFonts w:hint="eastAsia"/>
        </w:rPr>
        <w:t>循环播放，否则会等待连接上控制器后才进行播放</w:t>
      </w:r>
    </w:p>
    <w:p w14:paraId="5D101331" w14:textId="77777777" w:rsidR="00E0042C" w:rsidRDefault="00E0042C" w:rsidP="00E0042C">
      <w:pPr>
        <w:ind w:leftChars="500" w:left="1100"/>
      </w:pPr>
      <w:r>
        <w:rPr>
          <w:rFonts w:hint="eastAsia"/>
        </w:rPr>
        <w:t>播放素材的播放时间等信息可以在素材属性里更改</w:t>
      </w:r>
    </w:p>
    <w:p w14:paraId="4CBD2DFE" w14:textId="77777777" w:rsidR="00E0042C" w:rsidRDefault="00E0042C" w:rsidP="00E0042C">
      <w:pPr>
        <w:ind w:leftChars="500" w:left="1100"/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1ABC0029" w14:textId="15569007" w:rsidR="00453610" w:rsidRDefault="00453610" w:rsidP="00881F09">
      <w:pPr>
        <w:pStyle w:val="a4"/>
        <w:numPr>
          <w:ilvl w:val="0"/>
          <w:numId w:val="1"/>
        </w:numPr>
        <w:outlineLvl w:val="0"/>
      </w:pPr>
      <w:bookmarkStart w:id="33" w:name="_Toc6573124"/>
      <w:r w:rsidRPr="00453610">
        <w:rPr>
          <w:rFonts w:hint="eastAsia"/>
        </w:rPr>
        <w:lastRenderedPageBreak/>
        <w:t>使用范例</w:t>
      </w:r>
      <w:bookmarkEnd w:id="33"/>
    </w:p>
    <w:p w14:paraId="34E00801" w14:textId="026FC62F" w:rsidR="0055742D" w:rsidRDefault="001B1C0E" w:rsidP="001B1C0E">
      <w:pPr>
        <w:pStyle w:val="2"/>
        <w:numPr>
          <w:ilvl w:val="1"/>
          <w:numId w:val="1"/>
        </w:numPr>
      </w:pPr>
      <w:bookmarkStart w:id="34" w:name="_Toc6573125"/>
      <w:r>
        <w:rPr>
          <w:rFonts w:hint="eastAsia"/>
        </w:rPr>
        <w:t>范例描述</w:t>
      </w:r>
      <w:bookmarkEnd w:id="34"/>
    </w:p>
    <w:p w14:paraId="1512B073" w14:textId="32D4C109" w:rsidR="001B1C0E" w:rsidRDefault="001B1C0E" w:rsidP="00192535">
      <w:pPr>
        <w:ind w:firstLineChars="200" w:firstLine="440"/>
      </w:pPr>
      <w:r>
        <w:rPr>
          <w:rFonts w:hint="eastAsia"/>
        </w:rPr>
        <w:t>通过一台控制器控制两个屏幕，分别是</w:t>
      </w:r>
      <w:r w:rsidRPr="001B1C0E">
        <w:rPr>
          <w:rFonts w:hint="eastAsia"/>
        </w:rPr>
        <w:t>2</w:t>
      </w:r>
      <w:r w:rsidRPr="001B1C0E">
        <w:rPr>
          <w:rFonts w:hint="eastAsia"/>
        </w:rPr>
        <w:t>行</w:t>
      </w:r>
      <w:r w:rsidRPr="001B1C0E">
        <w:rPr>
          <w:rFonts w:hint="eastAsia"/>
        </w:rPr>
        <w:t>*2</w:t>
      </w:r>
      <w:r w:rsidRPr="001B1C0E">
        <w:rPr>
          <w:rFonts w:hint="eastAsia"/>
        </w:rPr>
        <w:t>列的</w:t>
      </w:r>
      <w:r w:rsidRPr="001B1C0E">
        <w:rPr>
          <w:rFonts w:hint="eastAsia"/>
        </w:rPr>
        <w:t xml:space="preserve"> MG7 P4.8 </w:t>
      </w:r>
      <w:r w:rsidRPr="001B1C0E">
        <w:rPr>
          <w:rFonts w:hint="eastAsia"/>
        </w:rPr>
        <w:t>箱体和</w:t>
      </w:r>
      <w:r w:rsidRPr="001B1C0E">
        <w:rPr>
          <w:rFonts w:hint="eastAsia"/>
        </w:rPr>
        <w:t xml:space="preserve"> 3</w:t>
      </w:r>
      <w:r w:rsidRPr="001B1C0E">
        <w:rPr>
          <w:rFonts w:hint="eastAsia"/>
        </w:rPr>
        <w:t>行</w:t>
      </w:r>
      <w:r w:rsidRPr="001B1C0E">
        <w:rPr>
          <w:rFonts w:hint="eastAsia"/>
        </w:rPr>
        <w:t>*7</w:t>
      </w:r>
      <w:r w:rsidRPr="001B1C0E">
        <w:rPr>
          <w:rFonts w:hint="eastAsia"/>
        </w:rPr>
        <w:t>列的</w:t>
      </w:r>
      <w:r w:rsidRPr="001B1C0E">
        <w:rPr>
          <w:rFonts w:hint="eastAsia"/>
        </w:rPr>
        <w:t xml:space="preserve"> </w:t>
      </w:r>
      <w:r w:rsidRPr="003E22A9">
        <w:rPr>
          <w:rFonts w:cs="Times New Roman"/>
        </w:rPr>
        <w:t xml:space="preserve">MG11 P4.8 </w:t>
      </w:r>
      <w:r w:rsidRPr="001B1C0E">
        <w:rPr>
          <w:rFonts w:hint="eastAsia"/>
        </w:rPr>
        <w:t>箱体</w:t>
      </w:r>
      <w:r>
        <w:rPr>
          <w:rFonts w:hint="eastAsia"/>
        </w:rPr>
        <w:t>，两个屏幕拼接成一个播放窗口</w:t>
      </w:r>
      <w:r w:rsidR="0060756C">
        <w:rPr>
          <w:rFonts w:hint="eastAsia"/>
        </w:rPr>
        <w:t>。</w:t>
      </w:r>
    </w:p>
    <w:p w14:paraId="26FE3523" w14:textId="77777777" w:rsidR="00FE0B35" w:rsidRDefault="00FE0B35" w:rsidP="001B1C0E"/>
    <w:p w14:paraId="1AE2BBA4" w14:textId="177FBD84" w:rsidR="00FE0B35" w:rsidRDefault="00FE0B35" w:rsidP="00FE0B35">
      <w:pPr>
        <w:pStyle w:val="2"/>
        <w:numPr>
          <w:ilvl w:val="1"/>
          <w:numId w:val="1"/>
        </w:numPr>
      </w:pPr>
      <w:bookmarkStart w:id="35" w:name="_Toc6573126"/>
      <w:r>
        <w:rPr>
          <w:rFonts w:hint="eastAsia"/>
        </w:rPr>
        <w:t>设置详情</w:t>
      </w:r>
      <w:bookmarkEnd w:id="35"/>
    </w:p>
    <w:p w14:paraId="2F27C050" w14:textId="46837E38" w:rsidR="00582481" w:rsidRDefault="00582481" w:rsidP="00471150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按照“</w:t>
      </w:r>
      <w:r w:rsidRPr="00582481">
        <w:rPr>
          <w:rFonts w:hint="eastAsia"/>
        </w:rPr>
        <w:t xml:space="preserve">4.1.2 </w:t>
      </w:r>
      <w:r w:rsidRPr="00582481">
        <w:rPr>
          <w:rFonts w:hint="eastAsia"/>
        </w:rPr>
        <w:t>设备连接</w:t>
      </w:r>
      <w:r>
        <w:rPr>
          <w:rFonts w:hint="eastAsia"/>
        </w:rPr>
        <w:t>”的连接方式将电脑、控制器、箱体连接起来。</w:t>
      </w:r>
      <w:r w:rsidR="00AE07CD" w:rsidRPr="00582481">
        <w:rPr>
          <w:rFonts w:hint="eastAsia"/>
        </w:rPr>
        <w:t>如果需要使用视频拼接器进行大屏拼接，请联系技术支持人员提供服务支持。</w:t>
      </w:r>
    </w:p>
    <w:p w14:paraId="486617DB" w14:textId="3C4F5A5F" w:rsidR="00471150" w:rsidRDefault="00582481" w:rsidP="00927C7B">
      <w:pPr>
        <w:pStyle w:val="aff8"/>
        <w:numPr>
          <w:ilvl w:val="0"/>
          <w:numId w:val="13"/>
        </w:numPr>
        <w:ind w:firstLineChars="0"/>
      </w:pPr>
      <w:r w:rsidRPr="00582481">
        <w:rPr>
          <w:rFonts w:hint="eastAsia"/>
        </w:rPr>
        <w:t>使用</w:t>
      </w:r>
      <w:proofErr w:type="spellStart"/>
      <w:r w:rsidRPr="00582481">
        <w:rPr>
          <w:rFonts w:hint="eastAsia"/>
        </w:rPr>
        <w:t>NovaLCT</w:t>
      </w:r>
      <w:proofErr w:type="spellEnd"/>
      <w:r w:rsidRPr="00582481">
        <w:rPr>
          <w:rFonts w:hint="eastAsia"/>
        </w:rPr>
        <w:t>配置屏幕</w:t>
      </w:r>
      <w:r w:rsidR="00975B88">
        <w:rPr>
          <w:rFonts w:hint="eastAsia"/>
        </w:rPr>
        <w:t>，同时</w:t>
      </w:r>
      <w:r w:rsidR="00471150">
        <w:rPr>
          <w:rFonts w:hint="eastAsia"/>
        </w:rPr>
        <w:t>需要设置每个屏幕的坐标</w:t>
      </w:r>
      <w:r w:rsidR="00975B88">
        <w:rPr>
          <w:rFonts w:hint="eastAsia"/>
        </w:rPr>
        <w:t>。</w:t>
      </w:r>
    </w:p>
    <w:p w14:paraId="4B4AB6E4" w14:textId="204BD7FD" w:rsidR="00CB7463" w:rsidRDefault="00CB7463" w:rsidP="00CB7463">
      <w:pPr>
        <w:pStyle w:val="aff8"/>
        <w:ind w:left="420" w:firstLineChars="0" w:firstLine="0"/>
      </w:pPr>
      <w:r>
        <w:rPr>
          <w:rFonts w:hint="eastAsia"/>
        </w:rPr>
        <w:t>屏幕</w:t>
      </w:r>
      <w:r>
        <w:rPr>
          <w:rFonts w:hint="eastAsia"/>
        </w:rPr>
        <w:t>1</w:t>
      </w:r>
    </w:p>
    <w:p w14:paraId="582C3D6A" w14:textId="39C6086E" w:rsidR="0014508F" w:rsidRDefault="00FA1550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7D3E2CF0" wp14:editId="2DE4BD23">
            <wp:extent cx="4895850" cy="2957469"/>
            <wp:effectExtent l="0" t="0" r="0" b="0"/>
            <wp:docPr id="351" name="图片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13195" cy="296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3D30" w14:textId="21197506" w:rsidR="00CB7463" w:rsidRDefault="00CB7463" w:rsidP="00CB7463">
      <w:pPr>
        <w:pStyle w:val="aff8"/>
        <w:ind w:left="420" w:firstLineChars="0" w:firstLine="0"/>
      </w:pPr>
      <w:r>
        <w:rPr>
          <w:rFonts w:hint="eastAsia"/>
        </w:rPr>
        <w:t>屏幕</w:t>
      </w:r>
      <w:r>
        <w:rPr>
          <w:rFonts w:hint="eastAsia"/>
        </w:rPr>
        <w:t>2</w:t>
      </w:r>
    </w:p>
    <w:p w14:paraId="68AB2E6F" w14:textId="44DC6DD9" w:rsidR="00CB7463" w:rsidRDefault="00FA1550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576F05E8" wp14:editId="5B94B974">
            <wp:extent cx="5210175" cy="2163836"/>
            <wp:effectExtent l="0" t="0" r="0" b="8255"/>
            <wp:docPr id="352" name="图片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3864" cy="216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A301" w14:textId="77777777" w:rsidR="00AD069B" w:rsidRDefault="00AD069B" w:rsidP="00CB7463">
      <w:pPr>
        <w:pStyle w:val="aff8"/>
        <w:ind w:left="420" w:firstLineChars="0" w:firstLine="0"/>
        <w:jc w:val="center"/>
      </w:pPr>
    </w:p>
    <w:p w14:paraId="69682DA8" w14:textId="17CCF53A" w:rsidR="00927C7B" w:rsidRDefault="00927C7B" w:rsidP="00927C7B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打开互动播放器</w:t>
      </w:r>
      <w:r w:rsidR="00CB7463">
        <w:rPr>
          <w:rFonts w:hint="eastAsia"/>
        </w:rPr>
        <w:t>，等待读取完屏幕配置</w:t>
      </w:r>
    </w:p>
    <w:p w14:paraId="2CE8726F" w14:textId="728A8839" w:rsidR="00CB7463" w:rsidRDefault="00E33FFA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4798FA8D" wp14:editId="52D0D933">
            <wp:extent cx="3619048" cy="1142857"/>
            <wp:effectExtent l="0" t="0" r="635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D15F" w14:textId="456C6F1D" w:rsidR="00A56FE1" w:rsidRDefault="00A56FE1" w:rsidP="00F27C5A">
      <w:pPr>
        <w:pStyle w:val="aff8"/>
        <w:numPr>
          <w:ilvl w:val="0"/>
          <w:numId w:val="13"/>
        </w:numPr>
        <w:ind w:firstLineChars="0"/>
      </w:pPr>
      <w:r w:rsidRPr="00A56FE1">
        <w:rPr>
          <w:rFonts w:hint="eastAsia"/>
        </w:rPr>
        <w:t>播放方案</w:t>
      </w:r>
      <w:r w:rsidR="00CA0A90">
        <w:rPr>
          <w:rFonts w:hint="eastAsia"/>
        </w:rPr>
        <w:t>→新建</w:t>
      </w:r>
    </w:p>
    <w:p w14:paraId="6BEF97A8" w14:textId="4CB33547" w:rsidR="00CB7463" w:rsidRDefault="00973327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120FB1D3" wp14:editId="7F2594A2">
            <wp:extent cx="5561905" cy="1295238"/>
            <wp:effectExtent l="0" t="0" r="1270" b="635"/>
            <wp:docPr id="353" name="图片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A5E2" w14:textId="4FD6C4CB" w:rsidR="00CA0A90" w:rsidRDefault="00683214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点击“</w:t>
      </w:r>
      <w:r w:rsidR="00CA0A90">
        <w:rPr>
          <w:rFonts w:hint="eastAsia"/>
        </w:rPr>
        <w:t>添加窗口</w:t>
      </w:r>
      <w:r>
        <w:rPr>
          <w:rFonts w:hint="eastAsia"/>
        </w:rPr>
        <w:t>”</w:t>
      </w:r>
      <w:r w:rsidR="00CA0A90">
        <w:rPr>
          <w:rFonts w:hint="eastAsia"/>
        </w:rPr>
        <w:t>→选中新建的窗口→右键选择</w:t>
      </w:r>
      <w:r>
        <w:rPr>
          <w:rFonts w:hint="eastAsia"/>
        </w:rPr>
        <w:t>“</w:t>
      </w:r>
      <w:r w:rsidR="00CA0A90">
        <w:rPr>
          <w:rFonts w:hint="eastAsia"/>
        </w:rPr>
        <w:t>编辑窗口</w:t>
      </w:r>
      <w:r>
        <w:rPr>
          <w:rFonts w:hint="eastAsia"/>
        </w:rPr>
        <w:t>”</w:t>
      </w:r>
    </w:p>
    <w:p w14:paraId="7D487C81" w14:textId="3F87D362" w:rsidR="00CB7463" w:rsidRDefault="00973327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58C537A2" wp14:editId="20F4244F">
            <wp:extent cx="2542857" cy="1361905"/>
            <wp:effectExtent l="0" t="0" r="0" b="0"/>
            <wp:docPr id="354" name="图片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1405" w14:textId="32196543" w:rsidR="00683214" w:rsidRDefault="00683214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在弹出的窗口中点击“</w:t>
      </w:r>
      <w:r w:rsidRPr="00683214">
        <w:rPr>
          <w:rFonts w:hint="eastAsia"/>
        </w:rPr>
        <w:t>添加屏幕</w:t>
      </w:r>
      <w:r>
        <w:rPr>
          <w:rFonts w:hint="eastAsia"/>
        </w:rPr>
        <w:t>”，选择要添加到播放窗口的屏幕</w:t>
      </w:r>
    </w:p>
    <w:p w14:paraId="134E7AE2" w14:textId="2524A4AB" w:rsidR="00CB7463" w:rsidRDefault="00FF5820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09CE0D11" wp14:editId="666A9A00">
            <wp:extent cx="4448175" cy="2604254"/>
            <wp:effectExtent l="0" t="0" r="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7098" cy="260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2D3C" w14:textId="77777777" w:rsidR="00AD069B" w:rsidRDefault="00AD069B" w:rsidP="00CB7463">
      <w:pPr>
        <w:pStyle w:val="aff8"/>
        <w:ind w:left="420" w:firstLineChars="0" w:firstLine="0"/>
      </w:pPr>
    </w:p>
    <w:p w14:paraId="7DC76663" w14:textId="41EF14C6" w:rsidR="00683214" w:rsidRDefault="00683214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在“</w:t>
      </w:r>
      <w:r w:rsidRPr="00683214">
        <w:rPr>
          <w:rFonts w:hint="eastAsia"/>
        </w:rPr>
        <w:t>窗口设置</w:t>
      </w:r>
      <w:r>
        <w:rPr>
          <w:rFonts w:hint="eastAsia"/>
        </w:rPr>
        <w:t>”里将添加的屏幕里最小的</w:t>
      </w:r>
      <w:r>
        <w:rPr>
          <w:rFonts w:hint="eastAsia"/>
        </w:rPr>
        <w:t>X</w:t>
      </w:r>
      <w:r>
        <w:rPr>
          <w:rFonts w:hint="eastAsia"/>
        </w:rPr>
        <w:t>坐标和</w:t>
      </w:r>
      <w:r>
        <w:rPr>
          <w:rFonts w:hint="eastAsia"/>
        </w:rPr>
        <w:t>Y</w:t>
      </w:r>
      <w:r>
        <w:rPr>
          <w:rFonts w:hint="eastAsia"/>
        </w:rPr>
        <w:t>坐标填入位置那一项</w:t>
      </w:r>
    </w:p>
    <w:p w14:paraId="48DC2E14" w14:textId="1D2DFD0F" w:rsidR="006E4B99" w:rsidRDefault="00FF5820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0851F002" wp14:editId="765C3BEE">
            <wp:extent cx="5732145" cy="3397250"/>
            <wp:effectExtent l="0" t="0" r="190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8453" w14:textId="515B85F2" w:rsidR="00B5142F" w:rsidRDefault="00F26FAF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在屏幕编辑区点击各个屏幕，在屏幕位置区设置屏幕在播放窗口里的位置</w:t>
      </w:r>
      <w:r w:rsidR="00B5142F">
        <w:rPr>
          <w:rFonts w:hint="eastAsia"/>
        </w:rPr>
        <w:t>，设置完毕后关闭编辑窗口。</w:t>
      </w:r>
    </w:p>
    <w:p w14:paraId="3F2E6430" w14:textId="53259A65" w:rsidR="00CB7463" w:rsidRDefault="00FF5820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64A0EFF4" wp14:editId="1ED1805B">
            <wp:extent cx="5732145" cy="3397250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5D97" w14:textId="4715C18C" w:rsidR="00B5142F" w:rsidRDefault="00B5142F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点击“</w:t>
      </w:r>
      <w:r w:rsidRPr="00B5142F">
        <w:rPr>
          <w:rFonts w:hint="eastAsia"/>
        </w:rPr>
        <w:t>添加节目</w:t>
      </w:r>
      <w:r>
        <w:rPr>
          <w:rFonts w:hint="eastAsia"/>
        </w:rPr>
        <w:t>”，添加一个新节目</w:t>
      </w:r>
    </w:p>
    <w:p w14:paraId="28AEF67F" w14:textId="42966586" w:rsidR="00CB7463" w:rsidRDefault="00973327" w:rsidP="00973327">
      <w:pPr>
        <w:pStyle w:val="aff8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EC19A0D" wp14:editId="7EE020D1">
            <wp:extent cx="5400675" cy="2625852"/>
            <wp:effectExtent l="0" t="0" r="0" b="3175"/>
            <wp:docPr id="358" name="图片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7253" cy="26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534E" w14:textId="627942AF" w:rsidR="00B5142F" w:rsidRDefault="00B5142F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选中新添加的节目，在节目编辑区</w:t>
      </w:r>
      <w:r w:rsidR="00F27C5A">
        <w:rPr>
          <w:rFonts w:hint="eastAsia"/>
        </w:rPr>
        <w:t>点击“</w:t>
      </w:r>
      <w:r w:rsidR="00F27C5A" w:rsidRPr="00F27C5A">
        <w:rPr>
          <w:rFonts w:hint="eastAsia"/>
        </w:rPr>
        <w:t>添加素材</w:t>
      </w:r>
      <w:r w:rsidR="00F27C5A">
        <w:rPr>
          <w:rFonts w:hint="eastAsia"/>
        </w:rPr>
        <w:t>”来添加单个或多个播放素材，每个素材的默认</w:t>
      </w:r>
      <w:r w:rsidR="00C54A7C">
        <w:rPr>
          <w:rFonts w:hint="eastAsia"/>
        </w:rPr>
        <w:t>播放</w:t>
      </w:r>
      <w:r w:rsidR="00F27C5A">
        <w:rPr>
          <w:rFonts w:hint="eastAsia"/>
        </w:rPr>
        <w:t>时间</w:t>
      </w:r>
      <w:r w:rsidR="00C54A7C">
        <w:rPr>
          <w:rFonts w:hint="eastAsia"/>
        </w:rPr>
        <w:t>为</w:t>
      </w:r>
      <w:r w:rsidR="00C54A7C">
        <w:rPr>
          <w:rFonts w:hint="eastAsia"/>
        </w:rPr>
        <w:t>60s</w:t>
      </w:r>
      <w:r w:rsidR="00C54A7C">
        <w:rPr>
          <w:rFonts w:hint="eastAsia"/>
        </w:rPr>
        <w:t>。</w:t>
      </w:r>
    </w:p>
    <w:p w14:paraId="610020E5" w14:textId="1E504864" w:rsidR="00CB7463" w:rsidRDefault="00973327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08F5F64E" wp14:editId="3F2FFA3A">
            <wp:extent cx="5732145" cy="3617595"/>
            <wp:effectExtent l="0" t="0" r="1905" b="1905"/>
            <wp:docPr id="359" name="图片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1EB4" w14:textId="15FBE86D" w:rsidR="00AC3C42" w:rsidRDefault="00AC3C42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点击设备→“连接”，连接上控制器</w:t>
      </w:r>
    </w:p>
    <w:p w14:paraId="7C104A67" w14:textId="05ECF453" w:rsidR="00B075A1" w:rsidRDefault="00973327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6E65C920" wp14:editId="51E1BA93">
            <wp:extent cx="5247619" cy="933333"/>
            <wp:effectExtent l="0" t="0" r="0" b="635"/>
            <wp:docPr id="360" name="图片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D00A" w14:textId="429094AE" w:rsidR="00AC3C42" w:rsidRDefault="00AC3C42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选中要播放的节目，在节目编辑区点击“播放”，对应的窗口将开始循环播放素材列表里的素材。</w:t>
      </w:r>
    </w:p>
    <w:p w14:paraId="3FA49D32" w14:textId="4B991B14" w:rsidR="008A26C1" w:rsidRDefault="00973327" w:rsidP="00973327">
      <w:pPr>
        <w:pStyle w:val="aff8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E2135AD" wp14:editId="1CBB497C">
            <wp:extent cx="5798856" cy="2152650"/>
            <wp:effectExtent l="0" t="0" r="0" b="0"/>
            <wp:docPr id="361" name="图片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78346" cy="218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BEBC" w14:textId="5F239E01" w:rsidR="00FF3CD5" w:rsidRDefault="00FF3CD5">
      <w:r>
        <w:br w:type="page"/>
      </w:r>
    </w:p>
    <w:p w14:paraId="63F71213" w14:textId="77777777" w:rsidR="00FF3CD5" w:rsidRDefault="00FF3CD5" w:rsidP="00FF3CD5">
      <w:pPr>
        <w:pStyle w:val="a4"/>
        <w:numPr>
          <w:ilvl w:val="0"/>
          <w:numId w:val="1"/>
        </w:numPr>
        <w:outlineLvl w:val="0"/>
      </w:pPr>
      <w:bookmarkStart w:id="36" w:name="_Toc523931428"/>
      <w:bookmarkStart w:id="37" w:name="_Toc6573127"/>
      <w:r w:rsidRPr="00692F13">
        <w:rPr>
          <w:rFonts w:hint="eastAsia"/>
        </w:rPr>
        <w:lastRenderedPageBreak/>
        <w:t>常见问题</w:t>
      </w:r>
      <w:r>
        <w:rPr>
          <w:rFonts w:hint="eastAsia"/>
        </w:rPr>
        <w:t>及</w:t>
      </w:r>
      <w:r w:rsidRPr="00692F13">
        <w:rPr>
          <w:rFonts w:hint="eastAsia"/>
        </w:rPr>
        <w:t>解决方法</w:t>
      </w:r>
      <w:bookmarkEnd w:id="36"/>
      <w:bookmarkEnd w:id="37"/>
    </w:p>
    <w:p w14:paraId="187D492F" w14:textId="77777777" w:rsidR="00FF3CD5" w:rsidRDefault="00FF3CD5" w:rsidP="00FF3CD5">
      <w:pPr>
        <w:pStyle w:val="ac"/>
      </w:pPr>
      <w:r>
        <w:rPr>
          <w:rFonts w:hint="eastAsia"/>
        </w:rPr>
        <w:t>软件无法启动？</w:t>
      </w:r>
    </w:p>
    <w:p w14:paraId="196D413B" w14:textId="77777777" w:rsidR="00FF3CD5" w:rsidRDefault="00FF3CD5" w:rsidP="00FF3CD5">
      <w:pPr>
        <w:ind w:firstLineChars="200" w:firstLine="440"/>
        <w:jc w:val="both"/>
      </w:pPr>
      <w:r>
        <w:rPr>
          <w:rFonts w:hint="eastAsia"/>
        </w:rPr>
        <w:t>打开诺</w:t>
      </w:r>
      <w:proofErr w:type="gramStart"/>
      <w:r>
        <w:rPr>
          <w:rFonts w:hint="eastAsia"/>
        </w:rPr>
        <w:t>瓦软件</w:t>
      </w:r>
      <w:proofErr w:type="gramEnd"/>
      <w:r>
        <w:rPr>
          <w:rFonts w:hint="eastAsia"/>
        </w:rPr>
        <w:t>查看是否检测到控制系统，如果没有检测到，则重新拔插</w:t>
      </w:r>
      <w:r>
        <w:rPr>
          <w:rFonts w:hint="eastAsia"/>
        </w:rPr>
        <w:t>USB</w:t>
      </w:r>
      <w:r>
        <w:rPr>
          <w:rFonts w:hint="eastAsia"/>
        </w:rPr>
        <w:t>串口线或重启</w:t>
      </w:r>
      <w:proofErr w:type="spellStart"/>
      <w:r w:rsidRPr="00CB4369">
        <w:t>MarsServerProvider</w:t>
      </w:r>
      <w:proofErr w:type="spellEnd"/>
      <w:r>
        <w:rPr>
          <w:rFonts w:hint="eastAsia"/>
        </w:rPr>
        <w:t>。如果软件报了无法读取</w:t>
      </w:r>
      <w:r>
        <w:rPr>
          <w:rFonts w:hint="eastAsia"/>
        </w:rPr>
        <w:t>IP</w:t>
      </w:r>
      <w:r>
        <w:rPr>
          <w:rFonts w:hint="eastAsia"/>
        </w:rPr>
        <w:t>的错误，则说明电脑连接了其他类型的控制器，将其他控制器拔掉连接即可。</w:t>
      </w:r>
    </w:p>
    <w:p w14:paraId="0F6C2DE8" w14:textId="77777777" w:rsidR="00FF3CD5" w:rsidRDefault="00FF3CD5" w:rsidP="00FF3CD5"/>
    <w:p w14:paraId="4429DCF8" w14:textId="77777777" w:rsidR="00FF3CD5" w:rsidRDefault="00FF3CD5" w:rsidP="00FF3CD5">
      <w:pPr>
        <w:pStyle w:val="ac"/>
      </w:pPr>
      <w:r>
        <w:rPr>
          <w:rFonts w:hint="eastAsia"/>
        </w:rPr>
        <w:t>无法连接到控制器？</w:t>
      </w:r>
    </w:p>
    <w:p w14:paraId="150EFF12" w14:textId="77777777" w:rsidR="00FF3CD5" w:rsidRDefault="00FF3CD5" w:rsidP="00FF3CD5">
      <w:pPr>
        <w:ind w:firstLineChars="200" w:firstLine="440"/>
        <w:jc w:val="both"/>
      </w:pPr>
      <w:r>
        <w:rPr>
          <w:rFonts w:hint="eastAsia"/>
        </w:rPr>
        <w:t>按照“</w:t>
      </w:r>
      <w:r w:rsidRPr="00CB4369">
        <w:rPr>
          <w:rFonts w:hint="eastAsia"/>
        </w:rPr>
        <w:t xml:space="preserve">4.1 </w:t>
      </w:r>
      <w:r w:rsidRPr="00CB4369">
        <w:rPr>
          <w:rFonts w:hint="eastAsia"/>
        </w:rPr>
        <w:t>安装与初始化</w:t>
      </w:r>
      <w:r>
        <w:rPr>
          <w:rFonts w:hint="eastAsia"/>
        </w:rPr>
        <w:t>”操作后如果还无法连接，可能网线接头松动或线材损坏，更换网线</w:t>
      </w:r>
    </w:p>
    <w:p w14:paraId="7B5C1B5E" w14:textId="77777777" w:rsidR="00FF3CD5" w:rsidRPr="00773456" w:rsidRDefault="00FF3CD5" w:rsidP="00FF3CD5"/>
    <w:p w14:paraId="1792F071" w14:textId="77777777" w:rsidR="00FF3CD5" w:rsidRDefault="00FF3CD5" w:rsidP="00FF3CD5">
      <w:pPr>
        <w:pStyle w:val="ac"/>
      </w:pPr>
      <w:r>
        <w:rPr>
          <w:rFonts w:hint="eastAsia"/>
        </w:rPr>
        <w:t>无法互动？</w:t>
      </w:r>
    </w:p>
    <w:p w14:paraId="7B1EEC4C" w14:textId="77777777" w:rsidR="00FF3CD5" w:rsidRDefault="00FF3CD5" w:rsidP="00FF3CD5">
      <w:pPr>
        <w:pStyle w:val="aff8"/>
        <w:numPr>
          <w:ilvl w:val="0"/>
          <w:numId w:val="9"/>
        </w:numPr>
        <w:ind w:firstLineChars="0"/>
        <w:jc w:val="both"/>
      </w:pPr>
      <w:r>
        <w:rPr>
          <w:rFonts w:hint="eastAsia"/>
        </w:rPr>
        <w:t>点击“</w:t>
      </w:r>
      <w:r w:rsidRPr="00773456">
        <w:t>Connect</w:t>
      </w:r>
      <w:r>
        <w:rPr>
          <w:rFonts w:hint="eastAsia"/>
        </w:rPr>
        <w:t>”后连接上控制器，互动功能才会启用</w:t>
      </w:r>
    </w:p>
    <w:p w14:paraId="6C5C2A39" w14:textId="77777777" w:rsidR="00FF3CD5" w:rsidRDefault="00FF3CD5" w:rsidP="00FF3CD5">
      <w:pPr>
        <w:pStyle w:val="aff8"/>
        <w:numPr>
          <w:ilvl w:val="0"/>
          <w:numId w:val="9"/>
        </w:numPr>
        <w:ind w:firstLineChars="0"/>
        <w:jc w:val="both"/>
      </w:pPr>
      <w:r>
        <w:rPr>
          <w:rFonts w:hint="eastAsia"/>
        </w:rPr>
        <w:t>打开</w:t>
      </w:r>
      <w:proofErr w:type="spellStart"/>
      <w:r w:rsidRPr="003E22A9">
        <w:rPr>
          <w:rFonts w:cs="Times New Roman"/>
        </w:rPr>
        <w:t>NovaLCT</w:t>
      </w:r>
      <w:proofErr w:type="spellEnd"/>
      <w:r>
        <w:rPr>
          <w:rFonts w:hint="eastAsia"/>
        </w:rPr>
        <w:t>，查看是否检测到正确数量的接收卡</w:t>
      </w:r>
    </w:p>
    <w:p w14:paraId="26CCCE69" w14:textId="77777777" w:rsidR="00FF3CD5" w:rsidRDefault="00FF3CD5" w:rsidP="00FF3CD5">
      <w:pPr>
        <w:pStyle w:val="aff8"/>
        <w:numPr>
          <w:ilvl w:val="0"/>
          <w:numId w:val="9"/>
        </w:numPr>
        <w:ind w:firstLineChars="0"/>
        <w:jc w:val="both"/>
      </w:pPr>
      <w:r>
        <w:rPr>
          <w:rFonts w:hint="eastAsia"/>
        </w:rPr>
        <w:t>检查一下接收卡的程序版本是否正确</w:t>
      </w:r>
    </w:p>
    <w:p w14:paraId="74717CD4" w14:textId="6247990A" w:rsidR="00FF3CD5" w:rsidRPr="00FF3CD5" w:rsidRDefault="00FF3CD5" w:rsidP="00FF3CD5">
      <w:pPr>
        <w:pStyle w:val="aff8"/>
        <w:numPr>
          <w:ilvl w:val="0"/>
          <w:numId w:val="9"/>
        </w:numPr>
        <w:ind w:firstLineChars="0"/>
        <w:jc w:val="both"/>
      </w:pPr>
      <w:r w:rsidRPr="008A5C12">
        <w:rPr>
          <w:rFonts w:hint="eastAsia"/>
        </w:rPr>
        <w:t>请联系技术支持人员</w:t>
      </w:r>
    </w:p>
    <w:sectPr w:rsidR="00FF3CD5" w:rsidRPr="00FF3CD5" w:rsidSect="0067197C">
      <w:headerReference w:type="default" r:id="rId46"/>
      <w:footerReference w:type="default" r:id="rId47"/>
      <w:pgSz w:w="11907" w:h="16839" w:code="9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299265" w14:textId="77777777" w:rsidR="00101F2A" w:rsidRDefault="00101F2A">
      <w:pPr>
        <w:spacing w:after="0" w:line="240" w:lineRule="auto"/>
      </w:pPr>
      <w:r>
        <w:separator/>
      </w:r>
    </w:p>
  </w:endnote>
  <w:endnote w:type="continuationSeparator" w:id="0">
    <w:p w14:paraId="2AE48144" w14:textId="77777777" w:rsidR="00101F2A" w:rsidRDefault="00101F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80DAE4" w14:textId="77777777" w:rsidR="004E5087" w:rsidRDefault="004E5087">
        <w:pPr>
          <w:pStyle w:val="aff3"/>
        </w:pPr>
        <w:r>
          <w:rPr>
            <w:lang w:val="zh-CN" w:bidi="zh-CN"/>
          </w:rPr>
          <w:fldChar w:fldCharType="begin"/>
        </w:r>
        <w:r>
          <w:rPr>
            <w:lang w:val="zh-CN" w:bidi="zh-CN"/>
          </w:rPr>
          <w:instrText xml:space="preserve"> PAGE   \* MERGEFORMAT </w:instrText>
        </w:r>
        <w:r>
          <w:rPr>
            <w:lang w:val="zh-CN" w:bidi="zh-CN"/>
          </w:rPr>
          <w:fldChar w:fldCharType="separate"/>
        </w:r>
        <w:r>
          <w:rPr>
            <w:noProof/>
            <w:lang w:val="zh-CN" w:bidi="zh-CN"/>
          </w:rPr>
          <w:t>1</w:t>
        </w:r>
        <w:r>
          <w:rPr>
            <w:noProof/>
            <w:lang w:val="zh-CN" w:bidi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AD91EA" w14:textId="77777777" w:rsidR="00101F2A" w:rsidRDefault="00101F2A">
      <w:pPr>
        <w:spacing w:after="0" w:line="240" w:lineRule="auto"/>
      </w:pPr>
      <w:r>
        <w:separator/>
      </w:r>
    </w:p>
  </w:footnote>
  <w:footnote w:type="continuationSeparator" w:id="0">
    <w:p w14:paraId="46B8CE12" w14:textId="77777777" w:rsidR="00101F2A" w:rsidRDefault="00101F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5C0308" w14:textId="39F34F92" w:rsidR="004E5087" w:rsidRDefault="004E5087" w:rsidP="008E593C">
    <w:pPr>
      <w:pStyle w:val="aff1"/>
    </w:pPr>
    <w:r w:rsidRPr="008E593C">
      <w:rPr>
        <w:rFonts w:hint="eastAsia"/>
      </w:rPr>
      <w:t>Interactive Studio</w:t>
    </w:r>
  </w:p>
  <w:p w14:paraId="03DA59BB" w14:textId="2D73E4C9" w:rsidR="004E5087" w:rsidRDefault="001C7AE6" w:rsidP="000E2E51">
    <w:pPr>
      <w:pStyle w:val="aff1"/>
      <w:pBdr>
        <w:bottom w:val="single" w:sz="4" w:space="1" w:color="auto"/>
      </w:pBdr>
      <w:tabs>
        <w:tab w:val="right" w:pos="9027"/>
      </w:tabs>
    </w:pPr>
    <w:r w:rsidRPr="001C7AE6">
      <w:t>User Manual</w:t>
    </w:r>
    <w:r w:rsidR="004E5087">
      <w:tab/>
    </w:r>
    <w:r w:rsidR="004E5087">
      <w:fldChar w:fldCharType="begin"/>
    </w:r>
    <w:r w:rsidR="004E5087">
      <w:instrText xml:space="preserve"> STYLEREF  </w:instrText>
    </w:r>
    <w:r w:rsidR="004E5087">
      <w:instrText>标题</w:instrText>
    </w:r>
    <w:r w:rsidR="004E5087">
      <w:instrText xml:space="preserve">  \* MERGEFORMAT </w:instrText>
    </w:r>
    <w:r w:rsidR="004E5087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50C95"/>
    <w:multiLevelType w:val="hybridMultilevel"/>
    <w:tmpl w:val="B13019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ADF5C26"/>
    <w:multiLevelType w:val="multilevel"/>
    <w:tmpl w:val="602E5BCC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34FF479B"/>
    <w:multiLevelType w:val="hybridMultilevel"/>
    <w:tmpl w:val="926246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E0516DB"/>
    <w:multiLevelType w:val="hybridMultilevel"/>
    <w:tmpl w:val="14020796"/>
    <w:lvl w:ilvl="0" w:tplc="E4DC7C12">
      <w:start w:val="1"/>
      <w:numFmt w:val="decimal"/>
      <w:lvlText w:val="（%1）"/>
      <w:lvlJc w:val="left"/>
      <w:pPr>
        <w:ind w:left="420" w:hanging="4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319603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D271434"/>
    <w:multiLevelType w:val="hybridMultilevel"/>
    <w:tmpl w:val="90B888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434174F"/>
    <w:multiLevelType w:val="hybridMultilevel"/>
    <w:tmpl w:val="EDD2315C"/>
    <w:lvl w:ilvl="0" w:tplc="04090011">
      <w:start w:val="1"/>
      <w:numFmt w:val="decimal"/>
      <w:lvlText w:val="%1)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7" w15:restartNumberingAfterBreak="0">
    <w:nsid w:val="5B3E1F13"/>
    <w:multiLevelType w:val="hybridMultilevel"/>
    <w:tmpl w:val="BF48A2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FF74F6E"/>
    <w:multiLevelType w:val="hybridMultilevel"/>
    <w:tmpl w:val="68FAB8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3DF2AFF"/>
    <w:multiLevelType w:val="hybridMultilevel"/>
    <w:tmpl w:val="5686A530"/>
    <w:lvl w:ilvl="0" w:tplc="04090001">
      <w:start w:val="1"/>
      <w:numFmt w:val="bullet"/>
      <w:lvlText w:val=""/>
      <w:lvlJc w:val="left"/>
      <w:pPr>
        <w:ind w:left="6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20"/>
      </w:pPr>
      <w:rPr>
        <w:rFonts w:ascii="Wingdings" w:hAnsi="Wingdings" w:hint="default"/>
      </w:rPr>
    </w:lvl>
  </w:abstractNum>
  <w:abstractNum w:abstractNumId="10" w15:restartNumberingAfterBreak="0">
    <w:nsid w:val="6E551088"/>
    <w:multiLevelType w:val="hybridMultilevel"/>
    <w:tmpl w:val="C90685D4"/>
    <w:lvl w:ilvl="0" w:tplc="E4DC7C12">
      <w:start w:val="1"/>
      <w:numFmt w:val="decimal"/>
      <w:lvlText w:val="（%1）"/>
      <w:lvlJc w:val="left"/>
      <w:pPr>
        <w:ind w:left="420" w:hanging="4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E7972F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763F2A0C"/>
    <w:multiLevelType w:val="hybridMultilevel"/>
    <w:tmpl w:val="8B2CB19A"/>
    <w:lvl w:ilvl="0" w:tplc="E4DC7C12">
      <w:start w:val="1"/>
      <w:numFmt w:val="decimal"/>
      <w:lvlText w:val="（%1）"/>
      <w:lvlJc w:val="left"/>
      <w:pPr>
        <w:ind w:left="420" w:hanging="4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0"/>
  </w:num>
  <w:num w:numId="3">
    <w:abstractNumId w:val="7"/>
  </w:num>
  <w:num w:numId="4">
    <w:abstractNumId w:val="0"/>
  </w:num>
  <w:num w:numId="5">
    <w:abstractNumId w:val="3"/>
  </w:num>
  <w:num w:numId="6">
    <w:abstractNumId w:val="12"/>
  </w:num>
  <w:num w:numId="7">
    <w:abstractNumId w:val="5"/>
  </w:num>
  <w:num w:numId="8">
    <w:abstractNumId w:val="2"/>
  </w:num>
  <w:num w:numId="9">
    <w:abstractNumId w:val="6"/>
  </w:num>
  <w:num w:numId="10">
    <w:abstractNumId w:val="9"/>
  </w:num>
  <w:num w:numId="11">
    <w:abstractNumId w:val="11"/>
  </w:num>
  <w:num w:numId="12">
    <w:abstractNumId w:val="4"/>
  </w:num>
  <w:num w:numId="13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97C"/>
    <w:rsid w:val="00004639"/>
    <w:rsid w:val="000063C0"/>
    <w:rsid w:val="00021592"/>
    <w:rsid w:val="00034A3D"/>
    <w:rsid w:val="00036E31"/>
    <w:rsid w:val="00036E67"/>
    <w:rsid w:val="00047FFC"/>
    <w:rsid w:val="00050241"/>
    <w:rsid w:val="00090E91"/>
    <w:rsid w:val="000932DB"/>
    <w:rsid w:val="00095382"/>
    <w:rsid w:val="000A5E94"/>
    <w:rsid w:val="000D0D67"/>
    <w:rsid w:val="000D72A3"/>
    <w:rsid w:val="000E2E51"/>
    <w:rsid w:val="00101F2A"/>
    <w:rsid w:val="001364B3"/>
    <w:rsid w:val="00140E62"/>
    <w:rsid w:val="0014508F"/>
    <w:rsid w:val="0014744C"/>
    <w:rsid w:val="00171022"/>
    <w:rsid w:val="00177A23"/>
    <w:rsid w:val="00181AA7"/>
    <w:rsid w:val="00183CAD"/>
    <w:rsid w:val="001860FA"/>
    <w:rsid w:val="00186DF4"/>
    <w:rsid w:val="00192535"/>
    <w:rsid w:val="00194DF6"/>
    <w:rsid w:val="001B1C0E"/>
    <w:rsid w:val="001C7AE6"/>
    <w:rsid w:val="001D3B75"/>
    <w:rsid w:val="002066EC"/>
    <w:rsid w:val="0020691C"/>
    <w:rsid w:val="00206B78"/>
    <w:rsid w:val="00220744"/>
    <w:rsid w:val="00222221"/>
    <w:rsid w:val="00223830"/>
    <w:rsid w:val="00224FF5"/>
    <w:rsid w:val="0022773C"/>
    <w:rsid w:val="00236DF5"/>
    <w:rsid w:val="002427AF"/>
    <w:rsid w:val="002515A6"/>
    <w:rsid w:val="00256E8E"/>
    <w:rsid w:val="002730C2"/>
    <w:rsid w:val="00275792"/>
    <w:rsid w:val="00286CD5"/>
    <w:rsid w:val="00287616"/>
    <w:rsid w:val="00294E2F"/>
    <w:rsid w:val="002968E0"/>
    <w:rsid w:val="002B6099"/>
    <w:rsid w:val="002D720F"/>
    <w:rsid w:val="002E0C65"/>
    <w:rsid w:val="002E4E0F"/>
    <w:rsid w:val="00303DC6"/>
    <w:rsid w:val="00324881"/>
    <w:rsid w:val="00326EF2"/>
    <w:rsid w:val="0033240E"/>
    <w:rsid w:val="00332A47"/>
    <w:rsid w:val="00346771"/>
    <w:rsid w:val="0035061A"/>
    <w:rsid w:val="00351E98"/>
    <w:rsid w:val="0036382E"/>
    <w:rsid w:val="00366183"/>
    <w:rsid w:val="003666A9"/>
    <w:rsid w:val="00397E37"/>
    <w:rsid w:val="003A254F"/>
    <w:rsid w:val="003A524E"/>
    <w:rsid w:val="003B0749"/>
    <w:rsid w:val="003B7221"/>
    <w:rsid w:val="003B77CA"/>
    <w:rsid w:val="003E22A9"/>
    <w:rsid w:val="003E5E10"/>
    <w:rsid w:val="003F0B67"/>
    <w:rsid w:val="003F328F"/>
    <w:rsid w:val="00453610"/>
    <w:rsid w:val="0045591F"/>
    <w:rsid w:val="00471150"/>
    <w:rsid w:val="00472492"/>
    <w:rsid w:val="00473B15"/>
    <w:rsid w:val="0047770B"/>
    <w:rsid w:val="00485CE7"/>
    <w:rsid w:val="00490F85"/>
    <w:rsid w:val="004C289A"/>
    <w:rsid w:val="004E1AED"/>
    <w:rsid w:val="004E3105"/>
    <w:rsid w:val="004E5087"/>
    <w:rsid w:val="004F0821"/>
    <w:rsid w:val="00511945"/>
    <w:rsid w:val="00520763"/>
    <w:rsid w:val="0052226D"/>
    <w:rsid w:val="005405B5"/>
    <w:rsid w:val="00551A93"/>
    <w:rsid w:val="0055742D"/>
    <w:rsid w:val="00564EC1"/>
    <w:rsid w:val="005779C2"/>
    <w:rsid w:val="00582481"/>
    <w:rsid w:val="00595B1C"/>
    <w:rsid w:val="0059707A"/>
    <w:rsid w:val="005C12A5"/>
    <w:rsid w:val="005D0599"/>
    <w:rsid w:val="005E4459"/>
    <w:rsid w:val="005F0876"/>
    <w:rsid w:val="00604774"/>
    <w:rsid w:val="0060756C"/>
    <w:rsid w:val="006105D4"/>
    <w:rsid w:val="00611E64"/>
    <w:rsid w:val="00614F8F"/>
    <w:rsid w:val="00622C3E"/>
    <w:rsid w:val="00627CB4"/>
    <w:rsid w:val="0064067B"/>
    <w:rsid w:val="00643648"/>
    <w:rsid w:val="006469EE"/>
    <w:rsid w:val="006550E9"/>
    <w:rsid w:val="0067197C"/>
    <w:rsid w:val="006752F0"/>
    <w:rsid w:val="00683214"/>
    <w:rsid w:val="0068465B"/>
    <w:rsid w:val="00692F13"/>
    <w:rsid w:val="00696D91"/>
    <w:rsid w:val="006D1A84"/>
    <w:rsid w:val="006E4B99"/>
    <w:rsid w:val="007016CB"/>
    <w:rsid w:val="00704C1A"/>
    <w:rsid w:val="0070518B"/>
    <w:rsid w:val="00716C3B"/>
    <w:rsid w:val="00717BFD"/>
    <w:rsid w:val="007447C8"/>
    <w:rsid w:val="00746AAC"/>
    <w:rsid w:val="00750B14"/>
    <w:rsid w:val="00750B60"/>
    <w:rsid w:val="00757E92"/>
    <w:rsid w:val="00763B3C"/>
    <w:rsid w:val="00773456"/>
    <w:rsid w:val="0078472F"/>
    <w:rsid w:val="0078539C"/>
    <w:rsid w:val="00785C30"/>
    <w:rsid w:val="007A254C"/>
    <w:rsid w:val="007A2806"/>
    <w:rsid w:val="007B7CB2"/>
    <w:rsid w:val="007E5F3F"/>
    <w:rsid w:val="007F144B"/>
    <w:rsid w:val="007F4525"/>
    <w:rsid w:val="007F5774"/>
    <w:rsid w:val="007F6690"/>
    <w:rsid w:val="00804EA0"/>
    <w:rsid w:val="008220E2"/>
    <w:rsid w:val="008248E0"/>
    <w:rsid w:val="00834EEC"/>
    <w:rsid w:val="00841FBE"/>
    <w:rsid w:val="00875F1E"/>
    <w:rsid w:val="00881F09"/>
    <w:rsid w:val="008849BB"/>
    <w:rsid w:val="00887268"/>
    <w:rsid w:val="008A26C1"/>
    <w:rsid w:val="008A3B79"/>
    <w:rsid w:val="008A5C12"/>
    <w:rsid w:val="008A7197"/>
    <w:rsid w:val="008E3EA1"/>
    <w:rsid w:val="008E593C"/>
    <w:rsid w:val="008F6CBC"/>
    <w:rsid w:val="008F6F8A"/>
    <w:rsid w:val="009210B3"/>
    <w:rsid w:val="009219C8"/>
    <w:rsid w:val="00923A1A"/>
    <w:rsid w:val="00924E06"/>
    <w:rsid w:val="00926A48"/>
    <w:rsid w:val="00927C7B"/>
    <w:rsid w:val="009309C9"/>
    <w:rsid w:val="00945024"/>
    <w:rsid w:val="009557BD"/>
    <w:rsid w:val="0096672D"/>
    <w:rsid w:val="00973327"/>
    <w:rsid w:val="00975B88"/>
    <w:rsid w:val="009977FA"/>
    <w:rsid w:val="009C037F"/>
    <w:rsid w:val="009D5471"/>
    <w:rsid w:val="009D5B02"/>
    <w:rsid w:val="009E50C1"/>
    <w:rsid w:val="009F2EEA"/>
    <w:rsid w:val="009F67ED"/>
    <w:rsid w:val="00A01DF4"/>
    <w:rsid w:val="00A10077"/>
    <w:rsid w:val="00A12BC5"/>
    <w:rsid w:val="00A1310C"/>
    <w:rsid w:val="00A22197"/>
    <w:rsid w:val="00A30B42"/>
    <w:rsid w:val="00A41013"/>
    <w:rsid w:val="00A56FE1"/>
    <w:rsid w:val="00A57089"/>
    <w:rsid w:val="00A67281"/>
    <w:rsid w:val="00A77CE5"/>
    <w:rsid w:val="00A80778"/>
    <w:rsid w:val="00A96056"/>
    <w:rsid w:val="00AC365D"/>
    <w:rsid w:val="00AC3C42"/>
    <w:rsid w:val="00AD069B"/>
    <w:rsid w:val="00AD5128"/>
    <w:rsid w:val="00AE07CD"/>
    <w:rsid w:val="00AE5CEF"/>
    <w:rsid w:val="00AE7079"/>
    <w:rsid w:val="00B075A1"/>
    <w:rsid w:val="00B122A3"/>
    <w:rsid w:val="00B34127"/>
    <w:rsid w:val="00B47A47"/>
    <w:rsid w:val="00B5142F"/>
    <w:rsid w:val="00B66E89"/>
    <w:rsid w:val="00B709D9"/>
    <w:rsid w:val="00B745F3"/>
    <w:rsid w:val="00B8176E"/>
    <w:rsid w:val="00BB56F1"/>
    <w:rsid w:val="00BD509E"/>
    <w:rsid w:val="00BD5C7E"/>
    <w:rsid w:val="00BD5D68"/>
    <w:rsid w:val="00BD721E"/>
    <w:rsid w:val="00BE086C"/>
    <w:rsid w:val="00BE3688"/>
    <w:rsid w:val="00BE4819"/>
    <w:rsid w:val="00BF0E7E"/>
    <w:rsid w:val="00C215DA"/>
    <w:rsid w:val="00C26F4C"/>
    <w:rsid w:val="00C33E71"/>
    <w:rsid w:val="00C37901"/>
    <w:rsid w:val="00C46F8D"/>
    <w:rsid w:val="00C46FE3"/>
    <w:rsid w:val="00C54A7C"/>
    <w:rsid w:val="00C55816"/>
    <w:rsid w:val="00C65B3D"/>
    <w:rsid w:val="00C7177E"/>
    <w:rsid w:val="00C73FCD"/>
    <w:rsid w:val="00C924CF"/>
    <w:rsid w:val="00CA0A90"/>
    <w:rsid w:val="00CB4369"/>
    <w:rsid w:val="00CB7463"/>
    <w:rsid w:val="00CC6E55"/>
    <w:rsid w:val="00CE0B85"/>
    <w:rsid w:val="00CE2AE3"/>
    <w:rsid w:val="00CE530F"/>
    <w:rsid w:val="00CF0D9C"/>
    <w:rsid w:val="00CF5818"/>
    <w:rsid w:val="00D01C90"/>
    <w:rsid w:val="00D31676"/>
    <w:rsid w:val="00D3327B"/>
    <w:rsid w:val="00D47A97"/>
    <w:rsid w:val="00D50B5A"/>
    <w:rsid w:val="00D53019"/>
    <w:rsid w:val="00D60A6A"/>
    <w:rsid w:val="00DA215F"/>
    <w:rsid w:val="00DD7D89"/>
    <w:rsid w:val="00E000CA"/>
    <w:rsid w:val="00E0042C"/>
    <w:rsid w:val="00E04059"/>
    <w:rsid w:val="00E25409"/>
    <w:rsid w:val="00E25571"/>
    <w:rsid w:val="00E33FFA"/>
    <w:rsid w:val="00E5485E"/>
    <w:rsid w:val="00E55C10"/>
    <w:rsid w:val="00E65F90"/>
    <w:rsid w:val="00E74C4E"/>
    <w:rsid w:val="00E76461"/>
    <w:rsid w:val="00E777DB"/>
    <w:rsid w:val="00E8203E"/>
    <w:rsid w:val="00EA2C61"/>
    <w:rsid w:val="00EA2F82"/>
    <w:rsid w:val="00EA4E36"/>
    <w:rsid w:val="00EB43D2"/>
    <w:rsid w:val="00EB6847"/>
    <w:rsid w:val="00EC7C28"/>
    <w:rsid w:val="00ED55CB"/>
    <w:rsid w:val="00ED7D50"/>
    <w:rsid w:val="00EE2E1A"/>
    <w:rsid w:val="00EE4EDD"/>
    <w:rsid w:val="00EF5155"/>
    <w:rsid w:val="00EF5561"/>
    <w:rsid w:val="00EF68BF"/>
    <w:rsid w:val="00EF71BE"/>
    <w:rsid w:val="00F01D1B"/>
    <w:rsid w:val="00F140EC"/>
    <w:rsid w:val="00F2286E"/>
    <w:rsid w:val="00F26FAF"/>
    <w:rsid w:val="00F27C5A"/>
    <w:rsid w:val="00F465C1"/>
    <w:rsid w:val="00F46670"/>
    <w:rsid w:val="00F52221"/>
    <w:rsid w:val="00F524B6"/>
    <w:rsid w:val="00F825A0"/>
    <w:rsid w:val="00F90D16"/>
    <w:rsid w:val="00FA1550"/>
    <w:rsid w:val="00FA7784"/>
    <w:rsid w:val="00FB4326"/>
    <w:rsid w:val="00FC4E6D"/>
    <w:rsid w:val="00FC6AD7"/>
    <w:rsid w:val="00FD030A"/>
    <w:rsid w:val="00FE0B35"/>
    <w:rsid w:val="00FE5E3B"/>
    <w:rsid w:val="00FF3CD5"/>
    <w:rsid w:val="00FF5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6C8884"/>
  <w15:docId w15:val="{C51DD119-3F05-4964-B354-6C3E7EEE7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22A9"/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E777DB"/>
    <w:pPr>
      <w:shd w:val="clear" w:color="auto" w:fill="099BDD"/>
      <w:spacing w:after="0"/>
      <w:outlineLvl w:val="0"/>
    </w:pPr>
    <w:rPr>
      <w:rFonts w:eastAsiaTheme="majorEastAsia" w:cstheme="majorBidi"/>
      <w:caps/>
      <w:color w:val="FFFFFF" w:themeColor="background1"/>
      <w:spacing w:val="15"/>
    </w:rPr>
  </w:style>
  <w:style w:type="paragraph" w:styleId="2">
    <w:name w:val="heading 2"/>
    <w:basedOn w:val="a"/>
    <w:next w:val="a"/>
    <w:link w:val="20"/>
    <w:uiPriority w:val="9"/>
    <w:unhideWhenUsed/>
    <w:qFormat/>
    <w:rsid w:val="00E777DB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eastAsiaTheme="majorEastAsia" w:cstheme="majorBidi"/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E777DB"/>
    <w:pPr>
      <w:pBdr>
        <w:top w:val="single" w:sz="6" w:space="2" w:color="099BDD" w:themeColor="text2"/>
      </w:pBdr>
      <w:spacing w:before="300" w:after="0"/>
      <w:outlineLvl w:val="2"/>
    </w:pPr>
    <w:rPr>
      <w:rFonts w:eastAsiaTheme="majorEastAsia" w:cstheme="majorBidi"/>
      <w:caps/>
      <w:color w:val="044D6E" w:themeColor="text2" w:themeShade="80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E777DB"/>
    <w:pPr>
      <w:pBdr>
        <w:top w:val="dotted" w:sz="6" w:space="2" w:color="099BDD" w:themeColor="text2"/>
      </w:pBdr>
      <w:spacing w:before="200" w:after="0"/>
      <w:outlineLvl w:val="3"/>
    </w:pPr>
    <w:rPr>
      <w:rFonts w:eastAsiaTheme="majorEastAsia" w:cstheme="majorBidi"/>
      <w:caps/>
      <w:color w:val="0673A5" w:themeColor="text2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777DB"/>
    <w:rPr>
      <w:rFonts w:ascii="Times New Roman" w:eastAsiaTheme="majorEastAsia" w:hAnsi="Times New Roman" w:cstheme="majorBidi"/>
      <w:caps/>
      <w:color w:val="FFFFFF" w:themeColor="background1"/>
      <w:spacing w:val="15"/>
      <w:shd w:val="clear" w:color="auto" w:fill="099BDD"/>
    </w:rPr>
  </w:style>
  <w:style w:type="character" w:customStyle="1" w:styleId="20">
    <w:name w:val="标题 2 字符"/>
    <w:basedOn w:val="a0"/>
    <w:link w:val="2"/>
    <w:uiPriority w:val="9"/>
    <w:rsid w:val="00E777DB"/>
    <w:rPr>
      <w:rFonts w:ascii="Times New Roman" w:eastAsiaTheme="majorEastAsia" w:hAnsi="Times New Roman" w:cstheme="majorBidi"/>
      <w:caps/>
      <w:spacing w:val="15"/>
      <w:shd w:val="clear" w:color="auto" w:fill="C9ECFC" w:themeFill="text2" w:themeFillTint="33"/>
    </w:rPr>
  </w:style>
  <w:style w:type="character" w:customStyle="1" w:styleId="30">
    <w:name w:val="标题 3 字符"/>
    <w:basedOn w:val="a0"/>
    <w:link w:val="3"/>
    <w:uiPriority w:val="9"/>
    <w:rsid w:val="00E777DB"/>
    <w:rPr>
      <w:rFonts w:ascii="Times New Roman" w:eastAsiaTheme="majorEastAsia" w:hAnsi="Times New Roman" w:cstheme="majorBidi"/>
      <w:caps/>
      <w:color w:val="044D6E" w:themeColor="text2" w:themeShade="80"/>
      <w:spacing w:val="15"/>
    </w:rPr>
  </w:style>
  <w:style w:type="table" w:styleId="a3">
    <w:name w:val="Table Grid"/>
    <w:basedOn w:val="a1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a4">
    <w:name w:val="Title"/>
    <w:basedOn w:val="a"/>
    <w:link w:val="a5"/>
    <w:uiPriority w:val="1"/>
    <w:qFormat/>
    <w:rsid w:val="00E777DB"/>
    <w:pPr>
      <w:spacing w:before="0" w:after="0"/>
    </w:pPr>
    <w:rPr>
      <w:rFonts w:eastAsiaTheme="majorEastAsia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a5">
    <w:name w:val="标题 字符"/>
    <w:basedOn w:val="a0"/>
    <w:link w:val="a4"/>
    <w:uiPriority w:val="1"/>
    <w:rsid w:val="00E777DB"/>
    <w:rPr>
      <w:rFonts w:ascii="Times New Roman" w:eastAsiaTheme="majorEastAsia" w:hAnsi="Times New Roman" w:cstheme="majorBidi"/>
      <w:caps/>
      <w:color w:val="0673A5" w:themeColor="text2" w:themeShade="BF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a7">
    <w:name w:val="副标题 字符"/>
    <w:basedOn w:val="a0"/>
    <w:link w:val="a6"/>
    <w:uiPriority w:val="11"/>
    <w:semiHidden/>
    <w:rsid w:val="004E1AED"/>
    <w:rPr>
      <w:color w:val="404040" w:themeColor="text1" w:themeTint="E6"/>
    </w:rPr>
  </w:style>
  <w:style w:type="character" w:styleId="a8">
    <w:name w:val="Intense Emphasis"/>
    <w:basedOn w:val="a0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a9">
    <w:name w:val="Intense Quote"/>
    <w:basedOn w:val="a"/>
    <w:next w:val="a"/>
    <w:link w:val="aa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aa">
    <w:name w:val="明显引用 字符"/>
    <w:basedOn w:val="a0"/>
    <w:link w:val="a9"/>
    <w:uiPriority w:val="30"/>
    <w:semiHidden/>
    <w:rsid w:val="004E1AED"/>
    <w:rPr>
      <w:i/>
      <w:iCs/>
      <w:color w:val="806000" w:themeColor="accent1" w:themeShade="80"/>
    </w:rPr>
  </w:style>
  <w:style w:type="character" w:styleId="ab">
    <w:name w:val="Intense Reference"/>
    <w:basedOn w:val="a0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40">
    <w:name w:val="标题 4 字符"/>
    <w:basedOn w:val="a0"/>
    <w:link w:val="4"/>
    <w:uiPriority w:val="9"/>
    <w:rsid w:val="00E777DB"/>
    <w:rPr>
      <w:rFonts w:ascii="Times New Roman" w:eastAsiaTheme="majorEastAsia" w:hAnsi="Times New Roman" w:cstheme="majorBidi"/>
      <w:caps/>
      <w:color w:val="0673A5" w:themeColor="text2" w:themeShade="BF"/>
      <w:spacing w:val="10"/>
    </w:rPr>
  </w:style>
  <w:style w:type="character" w:customStyle="1" w:styleId="50">
    <w:name w:val="标题 5 字符"/>
    <w:basedOn w:val="a0"/>
    <w:link w:val="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60">
    <w:name w:val="标题 6 字符"/>
    <w:basedOn w:val="a0"/>
    <w:link w:val="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70">
    <w:name w:val="标题 7 字符"/>
    <w:basedOn w:val="a0"/>
    <w:link w:val="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ac">
    <w:name w:val="caption"/>
    <w:basedOn w:val="a"/>
    <w:next w:val="a"/>
    <w:uiPriority w:val="35"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OC">
    <w:name w:val="TOC Heading"/>
    <w:basedOn w:val="1"/>
    <w:next w:val="a"/>
    <w:uiPriority w:val="39"/>
    <w:unhideWhenUsed/>
    <w:qFormat/>
    <w:pPr>
      <w:outlineLvl w:val="9"/>
    </w:pPr>
  </w:style>
  <w:style w:type="paragraph" w:styleId="ad">
    <w:name w:val="Balloon Text"/>
    <w:basedOn w:val="a"/>
    <w:link w:val="ae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D47A97"/>
    <w:rPr>
      <w:rFonts w:ascii="Segoe UI" w:hAnsi="Segoe UI" w:cs="Segoe UI"/>
      <w:szCs w:val="18"/>
    </w:rPr>
  </w:style>
  <w:style w:type="paragraph" w:styleId="31">
    <w:name w:val="Body Text 3"/>
    <w:basedOn w:val="a"/>
    <w:link w:val="32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32">
    <w:name w:val="正文文本 3 字符"/>
    <w:basedOn w:val="a0"/>
    <w:link w:val="31"/>
    <w:uiPriority w:val="99"/>
    <w:semiHidden/>
    <w:rsid w:val="00D47A97"/>
    <w:rPr>
      <w:szCs w:val="16"/>
    </w:rPr>
  </w:style>
  <w:style w:type="paragraph" w:styleId="33">
    <w:name w:val="Body Text Indent 3"/>
    <w:basedOn w:val="a"/>
    <w:link w:val="34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34">
    <w:name w:val="正文文本缩进 3 字符"/>
    <w:basedOn w:val="a0"/>
    <w:link w:val="33"/>
    <w:uiPriority w:val="99"/>
    <w:semiHidden/>
    <w:rsid w:val="00D47A97"/>
    <w:rPr>
      <w:szCs w:val="16"/>
    </w:rPr>
  </w:style>
  <w:style w:type="character" w:styleId="af">
    <w:name w:val="annotation reference"/>
    <w:basedOn w:val="a0"/>
    <w:uiPriority w:val="99"/>
    <w:semiHidden/>
    <w:unhideWhenUsed/>
    <w:rsid w:val="00D47A97"/>
    <w:rPr>
      <w:sz w:val="22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af1">
    <w:name w:val="批注文字 字符"/>
    <w:basedOn w:val="a0"/>
    <w:link w:val="af0"/>
    <w:uiPriority w:val="99"/>
    <w:semiHidden/>
    <w:rsid w:val="00D47A97"/>
    <w:rPr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D47A97"/>
    <w:rPr>
      <w:b/>
      <w:bCs/>
    </w:rPr>
  </w:style>
  <w:style w:type="character" w:customStyle="1" w:styleId="af3">
    <w:name w:val="批注主题 字符"/>
    <w:basedOn w:val="af1"/>
    <w:link w:val="af2"/>
    <w:uiPriority w:val="99"/>
    <w:semiHidden/>
    <w:rsid w:val="00D47A97"/>
    <w:rPr>
      <w:b/>
      <w:bCs/>
      <w:szCs w:val="20"/>
    </w:rPr>
  </w:style>
  <w:style w:type="paragraph" w:styleId="af4">
    <w:name w:val="Document Map"/>
    <w:basedOn w:val="a"/>
    <w:link w:val="af5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af5">
    <w:name w:val="文档结构图 字符"/>
    <w:basedOn w:val="a0"/>
    <w:link w:val="af4"/>
    <w:uiPriority w:val="99"/>
    <w:semiHidden/>
    <w:rsid w:val="00D47A97"/>
    <w:rPr>
      <w:rFonts w:ascii="Segoe UI" w:hAnsi="Segoe UI" w:cs="Segoe UI"/>
      <w:szCs w:val="16"/>
    </w:rPr>
  </w:style>
  <w:style w:type="paragraph" w:styleId="af6">
    <w:name w:val="endnote text"/>
    <w:basedOn w:val="a"/>
    <w:link w:val="af7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af7">
    <w:name w:val="尾注文本 字符"/>
    <w:basedOn w:val="a0"/>
    <w:link w:val="af6"/>
    <w:uiPriority w:val="99"/>
    <w:semiHidden/>
    <w:rsid w:val="00D47A97"/>
    <w:rPr>
      <w:szCs w:val="20"/>
    </w:rPr>
  </w:style>
  <w:style w:type="paragraph" w:styleId="af8">
    <w:name w:val="envelope return"/>
    <w:basedOn w:val="a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9">
    <w:name w:val="footnote text"/>
    <w:basedOn w:val="a"/>
    <w:link w:val="afa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afa">
    <w:name w:val="脚注文本 字符"/>
    <w:basedOn w:val="a0"/>
    <w:link w:val="af9"/>
    <w:uiPriority w:val="99"/>
    <w:semiHidden/>
    <w:rsid w:val="00D47A97"/>
    <w:rPr>
      <w:szCs w:val="20"/>
    </w:rPr>
  </w:style>
  <w:style w:type="character" w:styleId="HTML">
    <w:name w:val="HTML Code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0">
    <w:name w:val="HTML Keyboard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1">
    <w:name w:val="HTML Preformatted"/>
    <w:basedOn w:val="a"/>
    <w:link w:val="HTML2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2">
    <w:name w:val="HTML 预设格式 字符"/>
    <w:basedOn w:val="a0"/>
    <w:link w:val="HTML1"/>
    <w:uiPriority w:val="99"/>
    <w:semiHidden/>
    <w:rsid w:val="00D47A97"/>
    <w:rPr>
      <w:rFonts w:ascii="Consolas" w:hAnsi="Consolas"/>
      <w:szCs w:val="20"/>
    </w:rPr>
  </w:style>
  <w:style w:type="character" w:styleId="HTML3">
    <w:name w:val="HTML Typewriter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afb">
    <w:name w:val="macro"/>
    <w:link w:val="afc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c">
    <w:name w:val="宏文本 字符"/>
    <w:basedOn w:val="a0"/>
    <w:link w:val="afb"/>
    <w:uiPriority w:val="99"/>
    <w:semiHidden/>
    <w:rsid w:val="00D47A97"/>
    <w:rPr>
      <w:rFonts w:ascii="Consolas" w:hAnsi="Consolas"/>
      <w:szCs w:val="20"/>
    </w:rPr>
  </w:style>
  <w:style w:type="paragraph" w:styleId="afd">
    <w:name w:val="Plain Text"/>
    <w:basedOn w:val="a"/>
    <w:link w:val="afe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afe">
    <w:name w:val="纯文本 字符"/>
    <w:basedOn w:val="a0"/>
    <w:link w:val="afd"/>
    <w:uiPriority w:val="99"/>
    <w:semiHidden/>
    <w:rsid w:val="00D47A97"/>
    <w:rPr>
      <w:rFonts w:ascii="Consolas" w:hAnsi="Consolas"/>
      <w:szCs w:val="21"/>
    </w:rPr>
  </w:style>
  <w:style w:type="paragraph" w:styleId="aff">
    <w:name w:val="Block Text"/>
    <w:basedOn w:val="a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aff0">
    <w:name w:val="Placeholder Text"/>
    <w:basedOn w:val="a0"/>
    <w:uiPriority w:val="99"/>
    <w:semiHidden/>
    <w:rsid w:val="00A1310C"/>
    <w:rPr>
      <w:color w:val="3C3C3C" w:themeColor="background2" w:themeShade="40"/>
    </w:rPr>
  </w:style>
  <w:style w:type="paragraph" w:styleId="aff1">
    <w:name w:val="header"/>
    <w:basedOn w:val="a"/>
    <w:link w:val="aff2"/>
    <w:uiPriority w:val="99"/>
    <w:unhideWhenUsed/>
    <w:rsid w:val="004E1AED"/>
    <w:pPr>
      <w:spacing w:before="0" w:after="0" w:line="240" w:lineRule="auto"/>
    </w:pPr>
  </w:style>
  <w:style w:type="character" w:customStyle="1" w:styleId="aff2">
    <w:name w:val="页眉 字符"/>
    <w:basedOn w:val="a0"/>
    <w:link w:val="aff1"/>
    <w:uiPriority w:val="99"/>
    <w:rsid w:val="004E1AED"/>
  </w:style>
  <w:style w:type="paragraph" w:styleId="aff3">
    <w:name w:val="footer"/>
    <w:basedOn w:val="a"/>
    <w:link w:val="aff4"/>
    <w:uiPriority w:val="99"/>
    <w:unhideWhenUsed/>
    <w:rsid w:val="004E1AED"/>
    <w:pPr>
      <w:spacing w:before="0" w:after="0" w:line="240" w:lineRule="auto"/>
    </w:pPr>
  </w:style>
  <w:style w:type="character" w:customStyle="1" w:styleId="aff4">
    <w:name w:val="页脚 字符"/>
    <w:basedOn w:val="a0"/>
    <w:link w:val="aff3"/>
    <w:uiPriority w:val="99"/>
    <w:rsid w:val="004E1AED"/>
  </w:style>
  <w:style w:type="paragraph" w:styleId="aff5">
    <w:name w:val="No Spacing"/>
    <w:link w:val="aff6"/>
    <w:uiPriority w:val="1"/>
    <w:qFormat/>
    <w:rsid w:val="0067197C"/>
    <w:pPr>
      <w:spacing w:before="0" w:after="0" w:line="240" w:lineRule="auto"/>
    </w:pPr>
  </w:style>
  <w:style w:type="character" w:customStyle="1" w:styleId="aff6">
    <w:name w:val="无间隔 字符"/>
    <w:basedOn w:val="a0"/>
    <w:link w:val="aff5"/>
    <w:uiPriority w:val="1"/>
    <w:rsid w:val="0067197C"/>
  </w:style>
  <w:style w:type="paragraph" w:styleId="TOC1">
    <w:name w:val="toc 1"/>
    <w:basedOn w:val="a"/>
    <w:next w:val="a"/>
    <w:autoRedefine/>
    <w:uiPriority w:val="39"/>
    <w:unhideWhenUsed/>
    <w:rsid w:val="007B7CB2"/>
    <w:pPr>
      <w:tabs>
        <w:tab w:val="right" w:leader="dot" w:pos="9017"/>
      </w:tabs>
    </w:pPr>
  </w:style>
  <w:style w:type="character" w:styleId="aff7">
    <w:name w:val="Hyperlink"/>
    <w:basedOn w:val="a0"/>
    <w:uiPriority w:val="99"/>
    <w:unhideWhenUsed/>
    <w:rsid w:val="007F4525"/>
    <w:rPr>
      <w:color w:val="005DBA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746AAC"/>
    <w:pPr>
      <w:spacing w:before="0" w:after="100" w:line="259" w:lineRule="auto"/>
      <w:ind w:left="220"/>
    </w:pPr>
    <w:rPr>
      <w:rFonts w:cs="Times New Roman"/>
    </w:rPr>
  </w:style>
  <w:style w:type="paragraph" w:styleId="TOC3">
    <w:name w:val="toc 3"/>
    <w:basedOn w:val="a"/>
    <w:next w:val="a"/>
    <w:autoRedefine/>
    <w:uiPriority w:val="39"/>
    <w:unhideWhenUsed/>
    <w:rsid w:val="00746AAC"/>
    <w:pPr>
      <w:spacing w:before="0" w:after="100" w:line="259" w:lineRule="auto"/>
      <w:ind w:left="440"/>
    </w:pPr>
    <w:rPr>
      <w:rFonts w:cs="Times New Roman"/>
    </w:rPr>
  </w:style>
  <w:style w:type="paragraph" w:styleId="aff8">
    <w:name w:val="List Paragraph"/>
    <w:basedOn w:val="a"/>
    <w:uiPriority w:val="34"/>
    <w:unhideWhenUsed/>
    <w:qFormat/>
    <w:rsid w:val="00757E92"/>
    <w:pPr>
      <w:ind w:firstLineChars="200" w:firstLine="420"/>
    </w:pPr>
  </w:style>
  <w:style w:type="table" w:customStyle="1" w:styleId="TipTable">
    <w:name w:val="Tip Table"/>
    <w:basedOn w:val="a1"/>
    <w:uiPriority w:val="99"/>
    <w:rsid w:val="00BF0E7E"/>
    <w:pPr>
      <w:spacing w:before="0" w:after="0" w:line="240" w:lineRule="auto"/>
    </w:pPr>
    <w:rPr>
      <w:color w:val="606060" w:themeColor="text1" w:themeTint="BF"/>
      <w:sz w:val="18"/>
      <w:szCs w:val="18"/>
      <w:lang w:eastAsia="ja-JP"/>
    </w:rPr>
    <w:tblPr>
      <w:tblCellMar>
        <w:top w:w="144" w:type="dxa"/>
        <w:left w:w="0" w:type="dxa"/>
        <w:right w:w="0" w:type="dxa"/>
      </w:tblCellMar>
    </w:tblPr>
    <w:tcPr>
      <w:shd w:val="clear" w:color="auto" w:fill="FFF2CC" w:themeFill="accent1" w:themeFillTint="33"/>
    </w:tcPr>
    <w:tblStylePr w:type="firstCol">
      <w:pPr>
        <w:wordWrap/>
        <w:jc w:val="center"/>
      </w:pPr>
    </w:tblStylePr>
  </w:style>
  <w:style w:type="paragraph" w:customStyle="1" w:styleId="aff9">
    <w:name w:val="提示文本"/>
    <w:basedOn w:val="a"/>
    <w:uiPriority w:val="99"/>
    <w:rsid w:val="00BF0E7E"/>
    <w:pPr>
      <w:spacing w:before="160" w:after="160"/>
      <w:ind w:right="576"/>
    </w:pPr>
    <w:rPr>
      <w:rFonts w:asciiTheme="majorHAnsi" w:eastAsiaTheme="majorEastAsia" w:hAnsiTheme="majorHAnsi" w:cstheme="majorBidi"/>
      <w:i/>
      <w:iCs/>
      <w:color w:val="099BDD" w:themeColor="text2"/>
      <w:sz w:val="16"/>
      <w:szCs w:val="1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jp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hyperlink" Target="https://www.microsoft.com/en-US/download/details.aspx?id=42642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k950\AppData\Roaming\Microsoft\Templates\&#38262;&#36793;&#35774;&#35745;&#65288;&#31354;&#30333;&#65289;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3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264E6A4-A744-4006-84FA-11C5DAE004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镶边设计（空白）.dotx</Template>
  <TotalTime>918</TotalTime>
  <Pages>19</Pages>
  <Words>639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Interactive Studio</dc:title>
  <dc:subject>用户手册</dc:subject>
  <dc:creator>汪恳</dc:creator>
  <cp:lastModifiedBy>恳 汪</cp:lastModifiedBy>
  <cp:revision>205</cp:revision>
  <cp:lastPrinted>2019-04-17T08:51:00Z</cp:lastPrinted>
  <dcterms:created xsi:type="dcterms:W3CDTF">2018-09-05T01:36:00Z</dcterms:created>
  <dcterms:modified xsi:type="dcterms:W3CDTF">2019-04-19T05:31:00Z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