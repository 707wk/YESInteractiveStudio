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77777777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824"/>
                                  <w:gridCol w:w="4555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20087E2B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</w:t>
                                      </w:r>
                                      <w:r w:rsidR="00E231AB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演播室</w:t>
                                      </w:r>
                                      <w:r w:rsidR="00C44385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65319820" w14:textId="23403E71" w:rsidR="004E5087" w:rsidRPr="00F524B6" w:rsidRDefault="004E5087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EastAsia" w:eastAsiaTheme="majorEastAsia" w:hAnsiTheme="majorEastAsia" w:hint="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用户手册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1854059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版本编号</w:t>
                                      </w: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824"/>
                            <w:gridCol w:w="4555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20087E2B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</w:t>
                                </w:r>
                                <w:r w:rsidR="00E231AB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演播室</w:t>
                                </w:r>
                                <w:r w:rsidR="00C44385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</w:p>
                            </w:tc>
                          </w:tr>
                          <w:tr w:rsidR="004E5087" w14:paraId="0D3B75B6" w14:textId="77777777" w:rsidTr="00F524B6">
                            <w:tc>
                              <w:tcPr>
                                <w:tcW w:w="1824" w:type="dxa"/>
                              </w:tcPr>
                              <w:p w14:paraId="65319820" w14:textId="23403E71" w:rsidR="004E5087" w:rsidRPr="00F524B6" w:rsidRDefault="004E5087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F524B6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用户手册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F524B6">
                            <w:tc>
                              <w:tcPr>
                                <w:tcW w:w="1824" w:type="dxa"/>
                              </w:tcPr>
                              <w:p w14:paraId="1854059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版本编号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6FDEE971" w14:textId="0FE0D7AB" w:rsidR="00B01901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577764" w:history="1">
            <w:r w:rsidR="00B01901" w:rsidRPr="00723E8A">
              <w:rPr>
                <w:rStyle w:val="aff7"/>
                <w:noProof/>
              </w:rPr>
              <w:t xml:space="preserve">1. </w:t>
            </w:r>
            <w:r w:rsidR="00B01901" w:rsidRPr="00723E8A">
              <w:rPr>
                <w:rStyle w:val="aff7"/>
                <w:noProof/>
              </w:rPr>
              <w:t>概述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_Toc4577764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2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55AE84BE" w14:textId="1157D7D8" w:rsidR="00B01901" w:rsidRDefault="00B0190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65" w:history="1">
            <w:r w:rsidRPr="00723E8A">
              <w:rPr>
                <w:rStyle w:val="aff7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应用领域与使用对象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74E0F" w14:textId="0044D421" w:rsidR="00B01901" w:rsidRDefault="00B0190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66" w:history="1">
            <w:r w:rsidRPr="00723E8A">
              <w:rPr>
                <w:rStyle w:val="aff7"/>
                <w:noProof/>
              </w:rPr>
              <w:t xml:space="preserve">2. </w:t>
            </w:r>
            <w:r w:rsidRPr="00723E8A">
              <w:rPr>
                <w:rStyle w:val="aff7"/>
                <w:noProof/>
              </w:rPr>
              <w:t>系统综述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518B" w14:textId="6AFEF18F" w:rsidR="00B01901" w:rsidRDefault="00B0190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67" w:history="1">
            <w:r w:rsidRPr="00723E8A">
              <w:rPr>
                <w:rStyle w:val="aff7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系统功能简介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0EE5" w14:textId="6C218E99" w:rsidR="00B01901" w:rsidRDefault="00B0190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68" w:history="1">
            <w:r w:rsidRPr="00723E8A">
              <w:rPr>
                <w:rStyle w:val="aff7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35962" w14:textId="54B8C48C" w:rsidR="00B01901" w:rsidRDefault="00B0190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69" w:history="1">
            <w:r w:rsidRPr="00723E8A">
              <w:rPr>
                <w:rStyle w:val="aff7"/>
                <w:noProof/>
              </w:rPr>
              <w:t xml:space="preserve">3. </w:t>
            </w:r>
            <w:r w:rsidRPr="00723E8A">
              <w:rPr>
                <w:rStyle w:val="aff7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D78D" w14:textId="43B1B3DF" w:rsidR="00B01901" w:rsidRDefault="00B0190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70" w:history="1">
            <w:r w:rsidRPr="00723E8A">
              <w:rPr>
                <w:rStyle w:val="aff7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硬件设备要求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F29F" w14:textId="3831C014" w:rsidR="00B01901" w:rsidRDefault="00B0190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71" w:history="1">
            <w:r w:rsidRPr="00723E8A">
              <w:rPr>
                <w:rStyle w:val="aff7"/>
                <w:noProof/>
              </w:rPr>
              <w:t>3.2.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软件系统要求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592A8" w14:textId="725FAD01" w:rsidR="00B01901" w:rsidRDefault="00B0190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72" w:history="1">
            <w:r w:rsidRPr="00723E8A">
              <w:rPr>
                <w:rStyle w:val="aff7"/>
                <w:noProof/>
              </w:rPr>
              <w:t xml:space="preserve">4. </w:t>
            </w:r>
            <w:r w:rsidRPr="00723E8A">
              <w:rPr>
                <w:rStyle w:val="aff7"/>
                <w:noProof/>
              </w:rPr>
              <w:t>系统操作说明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80927" w14:textId="6B1CD789" w:rsidR="00B01901" w:rsidRDefault="00B0190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73" w:history="1">
            <w:r w:rsidRPr="00723E8A">
              <w:rPr>
                <w:rStyle w:val="aff7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安装与初始化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FA01" w14:textId="05773371" w:rsidR="00B01901" w:rsidRDefault="00B0190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4" w:history="1">
            <w:r w:rsidRPr="00723E8A">
              <w:rPr>
                <w:rStyle w:val="aff7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D43B" w14:textId="423D6B3C" w:rsidR="00B01901" w:rsidRDefault="00B0190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5" w:history="1">
            <w:r w:rsidRPr="00723E8A">
              <w:rPr>
                <w:rStyle w:val="aff7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设备连接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8312" w14:textId="13B950C7" w:rsidR="00B01901" w:rsidRDefault="00B0190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6" w:history="1">
            <w:r w:rsidRPr="00723E8A">
              <w:rPr>
                <w:rStyle w:val="aff7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26C1" w14:textId="5A62A72B" w:rsidR="00B01901" w:rsidRDefault="00B0190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77" w:history="1">
            <w:r w:rsidRPr="00723E8A">
              <w:rPr>
                <w:rStyle w:val="aff7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界面及功能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48317" w14:textId="690AE65B" w:rsidR="00B01901" w:rsidRDefault="00B0190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8" w:history="1">
            <w:r w:rsidRPr="00723E8A">
              <w:rPr>
                <w:rStyle w:val="aff7"/>
                <w:noProof/>
              </w:rPr>
              <w:t>4.2.1.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60669" w14:textId="5580D4A3" w:rsidR="00B01901" w:rsidRDefault="00B0190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9" w:history="1">
            <w:r w:rsidRPr="00723E8A">
              <w:rPr>
                <w:rStyle w:val="aff7"/>
                <w:noProof/>
              </w:rPr>
              <w:t>4.2.2.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功能区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0CA0E" w14:textId="7FA3375F" w:rsidR="00B01901" w:rsidRDefault="00B0190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80" w:history="1">
            <w:r w:rsidRPr="00723E8A">
              <w:rPr>
                <w:rStyle w:val="aff7"/>
                <w:noProof/>
              </w:rPr>
              <w:t>4.2.3.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播放方案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441BE" w14:textId="1912ECBE" w:rsidR="00B01901" w:rsidRDefault="00B0190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81" w:history="1">
            <w:r w:rsidRPr="00723E8A">
              <w:rPr>
                <w:rStyle w:val="aff7"/>
                <w:noProof/>
              </w:rPr>
              <w:t xml:space="preserve">5. </w:t>
            </w:r>
            <w:r w:rsidRPr="00723E8A">
              <w:rPr>
                <w:rStyle w:val="aff7"/>
                <w:noProof/>
              </w:rPr>
              <w:t>使用范例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AFAE1" w14:textId="00EAE13F" w:rsidR="00B01901" w:rsidRDefault="00B01901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82" w:history="1">
            <w:r w:rsidRPr="00723E8A">
              <w:rPr>
                <w:rStyle w:val="aff7"/>
                <w:noProof/>
              </w:rPr>
              <w:t>5.1.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范例描述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4FF2" w14:textId="4AD0358E" w:rsidR="00B01901" w:rsidRDefault="00B01901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83" w:history="1">
            <w:r w:rsidRPr="00723E8A">
              <w:rPr>
                <w:rStyle w:val="aff7"/>
                <w:noProof/>
              </w:rPr>
              <w:t>5.2.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723E8A">
              <w:rPr>
                <w:rStyle w:val="aff7"/>
                <w:noProof/>
              </w:rPr>
              <w:t>设置详情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D852" w14:textId="55832775" w:rsidR="00B01901" w:rsidRDefault="00B0190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84" w:history="1">
            <w:r w:rsidRPr="00723E8A">
              <w:rPr>
                <w:rStyle w:val="aff7"/>
                <w:noProof/>
              </w:rPr>
              <w:t xml:space="preserve">6. </w:t>
            </w:r>
            <w:r w:rsidRPr="00723E8A">
              <w:rPr>
                <w:rStyle w:val="aff7"/>
                <w:noProof/>
              </w:rPr>
              <w:t>常见问题及解决方法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25C1" w14:textId="06AE82DC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1" w:name="_Toc523931413"/>
      <w:bookmarkStart w:id="2" w:name="_Toc4577764"/>
      <w:r w:rsidRPr="00746AAC">
        <w:lastRenderedPageBreak/>
        <w:t>概述</w:t>
      </w:r>
      <w:bookmarkEnd w:id="1"/>
      <w:bookmarkEnd w:id="2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3" w:name="_Toc523931414"/>
      <w:bookmarkStart w:id="4" w:name="_Toc4577765"/>
      <w:r>
        <w:rPr>
          <w:rFonts w:hint="eastAsia"/>
        </w:rPr>
        <w:t>应用领域与使用对象</w:t>
      </w:r>
      <w:bookmarkEnd w:id="3"/>
      <w:bookmarkEnd w:id="4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交互等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是针对新亚胜互动显示屏专门研发的软件。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5" w:name="_Toc523931415"/>
      <w:bookmarkStart w:id="6" w:name="_Toc4577766"/>
      <w:r w:rsidRPr="00757E92">
        <w:rPr>
          <w:rFonts w:hint="eastAsia"/>
        </w:rPr>
        <w:lastRenderedPageBreak/>
        <w:t>系统综述</w:t>
      </w:r>
      <w:bookmarkEnd w:id="5"/>
      <w:bookmarkEnd w:id="6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7" w:name="_Toc523931416"/>
      <w:bookmarkStart w:id="8" w:name="_Toc4577767"/>
      <w:r w:rsidRPr="00B66E89">
        <w:rPr>
          <w:rFonts w:hint="eastAsia"/>
        </w:rPr>
        <w:t>系统功能简介</w:t>
      </w:r>
      <w:bookmarkEnd w:id="7"/>
      <w:bookmarkEnd w:id="8"/>
    </w:p>
    <w:p w14:paraId="3CB132B9" w14:textId="4B22E2C0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1823C8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1823C8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9" w:name="_Toc523931417"/>
      <w:bookmarkStart w:id="10" w:name="_Toc4577768"/>
      <w:r>
        <w:rPr>
          <w:rFonts w:hint="eastAsia"/>
        </w:rPr>
        <w:t>性能</w:t>
      </w:r>
      <w:bookmarkEnd w:id="9"/>
      <w:bookmarkEnd w:id="10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1" w:name="_Toc523931418"/>
      <w:bookmarkStart w:id="12" w:name="_Toc4577769"/>
      <w:r w:rsidRPr="00757E92">
        <w:rPr>
          <w:rFonts w:hint="eastAsia"/>
        </w:rPr>
        <w:lastRenderedPageBreak/>
        <w:t>运行环境</w:t>
      </w:r>
      <w:bookmarkEnd w:id="11"/>
      <w:bookmarkEnd w:id="12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3" w:name="_Toc523931419"/>
      <w:bookmarkStart w:id="14" w:name="_Toc4577770"/>
      <w:r w:rsidRPr="00923A1A">
        <w:rPr>
          <w:rFonts w:hint="eastAsia"/>
        </w:rPr>
        <w:t>硬件设备要求</w:t>
      </w:r>
      <w:bookmarkEnd w:id="13"/>
      <w:bookmarkEnd w:id="14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r w:rsidRPr="00BF0E7E">
              <w:rPr>
                <w:rFonts w:hint="eastAsia"/>
              </w:rPr>
              <w:t>标压</w:t>
            </w:r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0C5ACF9E" w:rsidR="00BF0E7E" w:rsidRDefault="001823C8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新亚胜互动显示屏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4577771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4577772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4577773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4577774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54F6BCC4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5A6250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5A6250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5A6250" w:rsidRPr="00AB2CF3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4577775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E20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4577776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57F6AB9A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C6823">
        <w:rPr>
          <w:rFonts w:cs="Times New Roman" w:hint="eastAsia"/>
        </w:rPr>
        <w:t>控制器</w:t>
      </w:r>
      <w:r w:rsidRPr="003A254F">
        <w:rPr>
          <w:rFonts w:cs="Times New Roman"/>
        </w:rPr>
        <w:t>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NovaLCT</w:t>
      </w:r>
      <w:r w:rsidRPr="003A254F">
        <w:rPr>
          <w:rFonts w:cs="Times New Roman"/>
        </w:rPr>
        <w:t>，按照普通显示屏方式配置屏幕并点亮。</w:t>
      </w:r>
    </w:p>
    <w:p w14:paraId="767FB61D" w14:textId="445630DE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399D7B4E" w14:textId="3D01FEBB" w:rsidR="0011355C" w:rsidRPr="003A254F" w:rsidRDefault="0011355C" w:rsidP="0011355C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09632AA" wp14:editId="645B1F2F">
            <wp:extent cx="5476875" cy="316708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3928" cy="31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4577777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4577778"/>
      <w:r>
        <w:rPr>
          <w:rFonts w:hint="eastAsia"/>
        </w:rPr>
        <w:t>主界面</w:t>
      </w:r>
      <w:bookmarkEnd w:id="29"/>
      <w:bookmarkEnd w:id="30"/>
    </w:p>
    <w:p w14:paraId="4E2C4693" w14:textId="47632F68" w:rsidR="001D3B75" w:rsidRDefault="00B47A47" w:rsidP="002A7B16">
      <w:pPr>
        <w:jc w:val="center"/>
      </w:pPr>
      <w:r>
        <w:rPr>
          <w:noProof/>
        </w:rPr>
        <w:drawing>
          <wp:inline distT="0" distB="0" distL="0" distR="0" wp14:anchorId="431E8D2F" wp14:editId="5EF7CF8D">
            <wp:extent cx="5732145" cy="3519805"/>
            <wp:effectExtent l="0" t="0" r="190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4577779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029242C4" w:rsidR="00C7177E" w:rsidRDefault="00B47A47" w:rsidP="002A7B16">
      <w:pPr>
        <w:jc w:val="center"/>
      </w:pPr>
      <w:r>
        <w:rPr>
          <w:noProof/>
        </w:rPr>
        <w:drawing>
          <wp:inline distT="0" distB="0" distL="0" distR="0" wp14:anchorId="40181598" wp14:editId="7701517E">
            <wp:extent cx="2819048" cy="952381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625B44C" w:rsidR="00564EC1" w:rsidRDefault="00B47A47" w:rsidP="002A7B16">
      <w:r>
        <w:rPr>
          <w:noProof/>
        </w:rPr>
        <w:drawing>
          <wp:anchor distT="0" distB="0" distL="114300" distR="114300" simplePos="0" relativeHeight="251636735" behindDoc="0" locked="0" layoutInCell="1" allowOverlap="1" wp14:anchorId="7F829F0C" wp14:editId="7A2CA557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323809" cy="952381"/>
            <wp:effectExtent l="0" t="0" r="0" b="635"/>
            <wp:wrapNone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054E90B7" w:rsidR="00EF5155" w:rsidRDefault="002C682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3C4119F" wp14:editId="3928062D">
            <wp:extent cx="3714750" cy="29718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2A7B16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8CF03C6" w:rsidR="00FC4E6D" w:rsidRDefault="005E4459" w:rsidP="002A7B16">
      <w:pPr>
        <w:jc w:val="center"/>
      </w:pPr>
      <w:r>
        <w:rPr>
          <w:noProof/>
        </w:rPr>
        <w:drawing>
          <wp:inline distT="0" distB="0" distL="0" distR="0" wp14:anchorId="28D08F6F" wp14:editId="641B5A42">
            <wp:extent cx="4561905" cy="97142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r w:rsidRPr="00BD721E">
        <w:rPr>
          <w:rFonts w:hint="eastAsia"/>
        </w:rPr>
        <w:t>TouchMode</w:t>
      </w:r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r w:rsidR="006550E9">
        <w:rPr>
          <w:rFonts w:hint="eastAsia"/>
        </w:rPr>
        <w:t>个感应区。</w:t>
      </w:r>
    </w:p>
    <w:p w14:paraId="1F964554" w14:textId="7C86EE2C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rPr>
          <w:rFonts w:hint="eastAsia"/>
        </w:rPr>
        <w:t>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1845D4FA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7D94CD53" w:rsidR="009557BD" w:rsidRDefault="005E4459" w:rsidP="002A7B16">
      <w:pPr>
        <w:jc w:val="center"/>
      </w:pPr>
      <w:r>
        <w:rPr>
          <w:noProof/>
        </w:rPr>
        <w:drawing>
          <wp:inline distT="0" distB="0" distL="0" distR="0" wp14:anchorId="5095E130" wp14:editId="20ECC7FB">
            <wp:extent cx="3523809" cy="9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r w:rsidRPr="00C65B3D">
        <w:rPr>
          <w:rFonts w:hint="eastAsia"/>
        </w:rPr>
        <w:t>NovaLCT</w:t>
      </w:r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5E332302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AD2F970" wp14:editId="04CE681E">
            <wp:extent cx="5162392" cy="31242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8379" cy="3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21954EA3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3D21FE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09E9226D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FDA64F2" wp14:editId="085F7E58">
            <wp:extent cx="4152381" cy="228571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r w:rsidRPr="0022773C">
        <w:rPr>
          <w:rFonts w:hint="eastAsia"/>
        </w:rPr>
        <w:lastRenderedPageBreak/>
        <w:t>ScanBoard</w:t>
      </w:r>
      <w:r w:rsidRPr="0022773C">
        <w:rPr>
          <w:rFonts w:hint="eastAsia"/>
        </w:rPr>
        <w:t>（接收卡）：对接收卡上的单片机进行版本查询和程序升级</w:t>
      </w:r>
    </w:p>
    <w:p w14:paraId="60A996B5" w14:textId="20763ADC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2BCCA95" wp14:editId="04564548">
            <wp:extent cx="4848225" cy="28996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962" cy="29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r w:rsidRPr="0022773C">
        <w:rPr>
          <w:rFonts w:hint="eastAsia"/>
        </w:rPr>
        <w:t>PowerUser</w:t>
      </w:r>
      <w:r w:rsidRPr="0022773C">
        <w:rPr>
          <w:rFonts w:hint="eastAsia"/>
        </w:rPr>
        <w:t>（高级用户）：输入</w:t>
      </w:r>
      <w:r w:rsidRPr="0022773C">
        <w:rPr>
          <w:rFonts w:hint="eastAsia"/>
        </w:rPr>
        <w:t>yestech</w:t>
      </w:r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4577780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0C5D11A8" w:rsidR="002B6099" w:rsidRDefault="00675E1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97B0B42" wp14:editId="23EC754F">
            <wp:extent cx="5732145" cy="3372485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6F7F" w14:textId="5B38E4A3" w:rsidR="00C46F8D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r w:rsidR="00C46F8D">
        <w:rPr>
          <w:rFonts w:hint="eastAsia"/>
        </w:rPr>
        <w:t>NovaLCT</w:t>
      </w:r>
      <w:r w:rsidR="00C46F8D">
        <w:rPr>
          <w:rFonts w:hint="eastAsia"/>
        </w:rPr>
        <w:t>里配置好的屏幕添加到播放窗口窗口属性：可以设置播放窗口的备注、位置</w:t>
      </w:r>
      <w:r w:rsidR="00D60A6A">
        <w:rPr>
          <w:rFonts w:hint="eastAsia"/>
        </w:rPr>
        <w:t>及</w:t>
      </w:r>
      <w:r w:rsidR="00C46F8D">
        <w:rPr>
          <w:rFonts w:hint="eastAsia"/>
        </w:rPr>
        <w:t>缩放比例</w:t>
      </w:r>
    </w:p>
    <w:p w14:paraId="6BDB0CEA" w14:textId="66D4A0F7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  <w:bookmarkStart w:id="33" w:name="_Hlk1563650"/>
      <w:r w:rsidR="00AF189D">
        <w:rPr>
          <w:rFonts w:hint="eastAsia"/>
        </w:rPr>
        <w:t>，以及箱体的旋转角度</w:t>
      </w:r>
    </w:p>
    <w:bookmarkEnd w:id="33"/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7555DF72" w14:textId="32912D00" w:rsidR="00F46670" w:rsidRDefault="00F46670" w:rsidP="002E0C65">
      <w:pPr>
        <w:pStyle w:val="4"/>
      </w:pPr>
      <w:r>
        <w:rPr>
          <w:rFonts w:hint="eastAsia"/>
        </w:rPr>
        <w:t>节目编辑</w:t>
      </w:r>
    </w:p>
    <w:p w14:paraId="06782BF3" w14:textId="1C100854" w:rsidR="00E000CA" w:rsidRDefault="0064067B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</w:t>
      </w:r>
      <w:r w:rsidR="009D5B02">
        <w:rPr>
          <w:rFonts w:hint="eastAsia"/>
        </w:rPr>
        <w:t>当前正在播放的节目列表</w:t>
      </w:r>
    </w:p>
    <w:p w14:paraId="2E1C4AB8" w14:textId="15278EF4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 w:rsidRPr="009D5B02">
        <w:rPr>
          <w:rFonts w:hint="eastAsia"/>
        </w:rPr>
        <w:t>添加节目</w:t>
      </w:r>
      <w:r w:rsidR="0078539C">
        <w:rPr>
          <w:rFonts w:hint="eastAsia"/>
        </w:rPr>
        <w:t>”</w:t>
      </w:r>
      <w:r>
        <w:rPr>
          <w:rFonts w:hint="eastAsia"/>
        </w:rPr>
        <w:t>添加一个新节目</w:t>
      </w:r>
    </w:p>
    <w:p w14:paraId="163D2845" w14:textId="0DD23E98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2F85E026" w14:textId="10E8FADD" w:rsidR="00D3327B" w:rsidRDefault="002E4E0F" w:rsidP="002A7B16">
      <w:pPr>
        <w:jc w:val="center"/>
      </w:pPr>
      <w:r>
        <w:rPr>
          <w:noProof/>
        </w:rPr>
        <w:drawing>
          <wp:inline distT="0" distB="0" distL="0" distR="0" wp14:anchorId="54ECB571" wp14:editId="6430677D">
            <wp:extent cx="5222017" cy="329565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67" cy="33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184" w14:textId="6E9DFB4F" w:rsidR="009D5B02" w:rsidRDefault="009D5B02" w:rsidP="00A22197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</w:t>
      </w:r>
      <w:r w:rsidR="00EA4E36">
        <w:rPr>
          <w:rFonts w:hint="eastAsia"/>
        </w:rPr>
        <w:t>，素材类型支持</w:t>
      </w:r>
      <w:r w:rsidR="00EA4E36">
        <w:rPr>
          <w:rFonts w:hint="eastAsia"/>
        </w:rPr>
        <w:t>Flash</w:t>
      </w:r>
      <w:r w:rsidR="00EA4E36">
        <w:rPr>
          <w:rFonts w:hint="eastAsia"/>
        </w:rPr>
        <w:t>及</w:t>
      </w:r>
      <w:r w:rsidR="00EA4E36">
        <w:rPr>
          <w:rFonts w:hint="eastAsia"/>
        </w:rPr>
        <w:t>DLL</w:t>
      </w:r>
      <w:r w:rsidR="00EA4E36">
        <w:rPr>
          <w:rFonts w:hint="eastAsia"/>
        </w:rPr>
        <w:t>插件</w:t>
      </w:r>
    </w:p>
    <w:p w14:paraId="3DBEE72E" w14:textId="01CA670F" w:rsidR="00D3327B" w:rsidRDefault="00D3327B" w:rsidP="00A22197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3D6F3F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487C41D9" w14:textId="77777777" w:rsidR="009D5471" w:rsidRDefault="009D5B02" w:rsidP="00C924CF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6A2D2012" w14:textId="44E962B3" w:rsidR="009F2EEA" w:rsidRDefault="009F2EEA" w:rsidP="00C924CF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4" w:name="_Toc4577781"/>
      <w:r w:rsidRPr="00453610">
        <w:rPr>
          <w:rFonts w:hint="eastAsia"/>
        </w:rPr>
        <w:lastRenderedPageBreak/>
        <w:t>使用范例</w:t>
      </w:r>
      <w:bookmarkEnd w:id="34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5" w:name="_Toc4577782"/>
      <w:r>
        <w:rPr>
          <w:rFonts w:hint="eastAsia"/>
        </w:rPr>
        <w:t>范例描述</w:t>
      </w:r>
      <w:bookmarkEnd w:id="35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6" w:name="_Toc4577783"/>
      <w:r>
        <w:rPr>
          <w:rFonts w:hint="eastAsia"/>
        </w:rPr>
        <w:t>设置详情</w:t>
      </w:r>
      <w:bookmarkEnd w:id="36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r w:rsidRPr="00582481">
        <w:rPr>
          <w:rFonts w:hint="eastAsia"/>
        </w:rPr>
        <w:t>NovaLCT</w:t>
      </w:r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6300FB44" w:rsidR="0014508F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37B458CA" wp14:editId="5B0B80F5">
            <wp:extent cx="4733925" cy="2873289"/>
            <wp:effectExtent l="0" t="0" r="0" b="381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6564" cy="28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7F22D9CF" w:rsidR="00CB7463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70ACF4F" wp14:editId="673B8B6B">
            <wp:extent cx="5114925" cy="217470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003" cy="21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445E6B3F" w:rsidR="00CB7463" w:rsidRDefault="00CB746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54525D4" wp14:editId="78C91CF7">
            <wp:extent cx="3619048" cy="11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1F9329E3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BBABD28" wp14:editId="75F7A39C">
            <wp:extent cx="5580952" cy="13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0ABA2B88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324AA98" wp14:editId="50B146CF">
            <wp:extent cx="2657143" cy="1323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4EA51455" w:rsidR="00CB7463" w:rsidRDefault="00675E1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E09D506" wp14:editId="13CCC617">
            <wp:extent cx="5153025" cy="3034045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9593" cy="3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53EF4615" w:rsidR="006E4B99" w:rsidRDefault="00675E1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D607975" wp14:editId="4F7F51AD">
            <wp:extent cx="5732145" cy="3370580"/>
            <wp:effectExtent l="0" t="0" r="1905" b="127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1E204A3B" w:rsidR="00CB7463" w:rsidRDefault="00675E1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7CC833D" wp14:editId="447C5B7B">
            <wp:extent cx="5732145" cy="3368675"/>
            <wp:effectExtent l="0" t="0" r="1905" b="317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6258AC36" w:rsidR="00CB7463" w:rsidRDefault="0070518B" w:rsidP="002A7B16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ED36E6D" wp14:editId="37DF620D">
            <wp:extent cx="5732145" cy="284099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47125344" w:rsidR="00CB7463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51125C8" wp14:editId="55DDFA18">
            <wp:extent cx="5124450" cy="323407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628" cy="32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5B16D91E" w:rsidR="00B075A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944618" wp14:editId="5151B34D">
            <wp:extent cx="4609524" cy="98095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选中要播放的节目，在节目编辑区点击“播放”，对应的窗口将开始循环播放素材列表里的素材。</w:t>
      </w:r>
    </w:p>
    <w:p w14:paraId="3FA49D32" w14:textId="2B26E2FC" w:rsidR="008A26C1" w:rsidRDefault="00EC7C28" w:rsidP="002A7B16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9E7E80F" wp14:editId="0A08089B">
            <wp:extent cx="5732145" cy="2374900"/>
            <wp:effectExtent l="0" t="0" r="1905" b="635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EBD" w14:textId="043733A6" w:rsidR="00597160" w:rsidRDefault="00597160">
      <w:r>
        <w:br w:type="page"/>
      </w:r>
    </w:p>
    <w:p w14:paraId="79808082" w14:textId="77777777" w:rsidR="00597160" w:rsidRDefault="00597160" w:rsidP="00597160">
      <w:pPr>
        <w:pStyle w:val="a4"/>
        <w:numPr>
          <w:ilvl w:val="0"/>
          <w:numId w:val="1"/>
        </w:numPr>
        <w:outlineLvl w:val="0"/>
      </w:pPr>
      <w:bookmarkStart w:id="37" w:name="_Toc523931428"/>
      <w:bookmarkStart w:id="38" w:name="_Toc4577784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7"/>
      <w:bookmarkEnd w:id="38"/>
    </w:p>
    <w:p w14:paraId="51CEF3B6" w14:textId="77777777" w:rsidR="00597160" w:rsidRDefault="00597160" w:rsidP="00597160">
      <w:pPr>
        <w:pStyle w:val="ac"/>
      </w:pPr>
      <w:r>
        <w:rPr>
          <w:rFonts w:hint="eastAsia"/>
        </w:rPr>
        <w:t>软件无法启动？</w:t>
      </w:r>
    </w:p>
    <w:p w14:paraId="0B6869F5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打开诺瓦软件查看是否检测到控制系统，如果没有检测到，则重新拔插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r w:rsidRPr="00CB4369">
        <w:t>MarsServerProvider</w:t>
      </w:r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3FB59181" w14:textId="77777777" w:rsidR="00597160" w:rsidRDefault="00597160" w:rsidP="00597160"/>
    <w:p w14:paraId="339BCFDD" w14:textId="77777777" w:rsidR="00597160" w:rsidRDefault="00597160" w:rsidP="00597160">
      <w:pPr>
        <w:pStyle w:val="ac"/>
      </w:pPr>
      <w:r>
        <w:rPr>
          <w:rFonts w:hint="eastAsia"/>
        </w:rPr>
        <w:t>无法连接到控制器？</w:t>
      </w:r>
    </w:p>
    <w:p w14:paraId="7B822E7E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4C3E967A" w14:textId="77777777" w:rsidR="00597160" w:rsidRPr="00773456" w:rsidRDefault="00597160" w:rsidP="00597160"/>
    <w:p w14:paraId="181FA628" w14:textId="77777777" w:rsidR="00597160" w:rsidRDefault="00597160" w:rsidP="00597160">
      <w:pPr>
        <w:pStyle w:val="ac"/>
      </w:pPr>
      <w:r>
        <w:rPr>
          <w:rFonts w:hint="eastAsia"/>
        </w:rPr>
        <w:t>无法互动？</w:t>
      </w:r>
    </w:p>
    <w:p w14:paraId="11360C39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17FA951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r w:rsidRPr="003E22A9">
        <w:rPr>
          <w:rFonts w:cs="Times New Roman"/>
        </w:rPr>
        <w:t>NovaLCT</w:t>
      </w:r>
      <w:r>
        <w:rPr>
          <w:rFonts w:hint="eastAsia"/>
        </w:rPr>
        <w:t>，查看是否检测到正确数量的接收卡</w:t>
      </w:r>
    </w:p>
    <w:p w14:paraId="798F749E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0F79DCB2" w14:textId="77777777" w:rsidR="00597160" w:rsidRPr="008E3EA1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p w14:paraId="54C52A71" w14:textId="77777777" w:rsidR="00597160" w:rsidRPr="00B5142F" w:rsidRDefault="00597160" w:rsidP="00597160">
      <w:pPr>
        <w:pStyle w:val="aff8"/>
        <w:ind w:firstLineChars="0" w:firstLine="0"/>
      </w:pPr>
    </w:p>
    <w:sectPr w:rsidR="00597160" w:rsidRPr="00B5142F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F283E" w14:textId="77777777" w:rsidR="009F4ADE" w:rsidRDefault="009F4ADE">
      <w:pPr>
        <w:spacing w:after="0" w:line="240" w:lineRule="auto"/>
      </w:pPr>
      <w:r>
        <w:separator/>
      </w:r>
    </w:p>
  </w:endnote>
  <w:endnote w:type="continuationSeparator" w:id="0">
    <w:p w14:paraId="7B42588B" w14:textId="77777777" w:rsidR="009F4ADE" w:rsidRDefault="009F4A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49E54" w14:textId="77777777" w:rsidR="009F4ADE" w:rsidRDefault="009F4ADE">
      <w:pPr>
        <w:spacing w:after="0" w:line="240" w:lineRule="auto"/>
      </w:pPr>
      <w:r>
        <w:separator/>
      </w:r>
    </w:p>
  </w:footnote>
  <w:footnote w:type="continuationSeparator" w:id="0">
    <w:p w14:paraId="2818C81C" w14:textId="77777777" w:rsidR="009F4ADE" w:rsidRDefault="009F4A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424EA" w14:textId="2EC45C41" w:rsidR="00C44385" w:rsidRDefault="004E5087" w:rsidP="008E593C">
    <w:pPr>
      <w:pStyle w:val="aff1"/>
    </w:pPr>
    <w:r w:rsidRPr="008E593C">
      <w:rPr>
        <w:rFonts w:hint="eastAsia"/>
      </w:rPr>
      <w:t>Interactive Studio</w:t>
    </w:r>
    <w:r>
      <w:rPr>
        <w:rFonts w:hint="eastAsia"/>
      </w:rPr>
      <w:t xml:space="preserve"> </w:t>
    </w:r>
    <w:r>
      <w:rPr>
        <w:rFonts w:hint="eastAsia"/>
      </w:rPr>
      <w:t>互动播放器</w:t>
    </w:r>
    <w:r w:rsidR="00C44385">
      <w:rPr>
        <w:rFonts w:hint="eastAsia"/>
      </w:rPr>
      <w:t>软件</w:t>
    </w:r>
  </w:p>
  <w:p w14:paraId="03DA59BB" w14:textId="0039F0FF" w:rsidR="004E5087" w:rsidRDefault="004E5087" w:rsidP="000E2E51">
    <w:pPr>
      <w:pStyle w:val="aff1"/>
      <w:pBdr>
        <w:bottom w:val="single" w:sz="4" w:space="1" w:color="auto"/>
      </w:pBdr>
      <w:tabs>
        <w:tab w:val="right" w:pos="9027"/>
      </w:tabs>
    </w:pPr>
    <w:r w:rsidRPr="000E2E51">
      <w:rPr>
        <w:rFonts w:hint="eastAsia"/>
      </w:rPr>
      <w:t>用户手册</w:t>
    </w:r>
    <w:r>
      <w:tab/>
    </w:r>
    <w:r>
      <w:fldChar w:fldCharType="begin"/>
    </w:r>
    <w:r>
      <w:instrText xml:space="preserve"> STYLEREF  </w:instrText>
    </w:r>
    <w:r>
      <w:instrText>标题</w:instrText>
    </w:r>
    <w:r>
      <w:instrText xml:space="preserve">  \* MERGEFORMAT </w:instrText>
    </w:r>
    <w:r w:rsidR="00B01901">
      <w:fldChar w:fldCharType="separate"/>
    </w:r>
    <w:r w:rsidR="00B01901">
      <w:rPr>
        <w:rFonts w:hint="eastAsia"/>
        <w:noProof/>
      </w:rPr>
      <w:t>概述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27465"/>
    <w:rsid w:val="00032341"/>
    <w:rsid w:val="00034A3D"/>
    <w:rsid w:val="00036E31"/>
    <w:rsid w:val="00036E67"/>
    <w:rsid w:val="00047FFC"/>
    <w:rsid w:val="00050241"/>
    <w:rsid w:val="00086DA1"/>
    <w:rsid w:val="00090E91"/>
    <w:rsid w:val="000932DB"/>
    <w:rsid w:val="00095382"/>
    <w:rsid w:val="000D0D67"/>
    <w:rsid w:val="000D72A3"/>
    <w:rsid w:val="000E2E51"/>
    <w:rsid w:val="0011355C"/>
    <w:rsid w:val="001364B3"/>
    <w:rsid w:val="0014508F"/>
    <w:rsid w:val="0014744C"/>
    <w:rsid w:val="00171022"/>
    <w:rsid w:val="001823C8"/>
    <w:rsid w:val="00183CAD"/>
    <w:rsid w:val="001860FA"/>
    <w:rsid w:val="00186DF4"/>
    <w:rsid w:val="00192535"/>
    <w:rsid w:val="00194DF6"/>
    <w:rsid w:val="001B1C0E"/>
    <w:rsid w:val="001D3B75"/>
    <w:rsid w:val="002066EC"/>
    <w:rsid w:val="00206B78"/>
    <w:rsid w:val="00220744"/>
    <w:rsid w:val="00222221"/>
    <w:rsid w:val="00223830"/>
    <w:rsid w:val="00224FF5"/>
    <w:rsid w:val="0022773C"/>
    <w:rsid w:val="00231FE4"/>
    <w:rsid w:val="00235CC7"/>
    <w:rsid w:val="00236DF5"/>
    <w:rsid w:val="002515A6"/>
    <w:rsid w:val="002730C2"/>
    <w:rsid w:val="00275792"/>
    <w:rsid w:val="00286CD5"/>
    <w:rsid w:val="00287616"/>
    <w:rsid w:val="002968E0"/>
    <w:rsid w:val="002A7B16"/>
    <w:rsid w:val="002B6099"/>
    <w:rsid w:val="002C6823"/>
    <w:rsid w:val="002D720F"/>
    <w:rsid w:val="002E0C65"/>
    <w:rsid w:val="002E4E0F"/>
    <w:rsid w:val="00303DC6"/>
    <w:rsid w:val="00324881"/>
    <w:rsid w:val="00326EF2"/>
    <w:rsid w:val="0034546E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D21FE"/>
    <w:rsid w:val="003D6F3F"/>
    <w:rsid w:val="003E22A9"/>
    <w:rsid w:val="003E5E10"/>
    <w:rsid w:val="003F0B67"/>
    <w:rsid w:val="003F328F"/>
    <w:rsid w:val="00451C82"/>
    <w:rsid w:val="00453610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97160"/>
    <w:rsid w:val="005A6250"/>
    <w:rsid w:val="005C12A5"/>
    <w:rsid w:val="005D0599"/>
    <w:rsid w:val="005E4459"/>
    <w:rsid w:val="0060756C"/>
    <w:rsid w:val="00607BB4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75E19"/>
    <w:rsid w:val="00683214"/>
    <w:rsid w:val="0068465B"/>
    <w:rsid w:val="00692F13"/>
    <w:rsid w:val="006E4B99"/>
    <w:rsid w:val="007016CB"/>
    <w:rsid w:val="0070518B"/>
    <w:rsid w:val="00716C3B"/>
    <w:rsid w:val="00717BFD"/>
    <w:rsid w:val="007447C8"/>
    <w:rsid w:val="00746AAC"/>
    <w:rsid w:val="00750B14"/>
    <w:rsid w:val="00750B60"/>
    <w:rsid w:val="00757E92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3FD4"/>
    <w:rsid w:val="00804EA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2E53"/>
    <w:rsid w:val="008F6CBC"/>
    <w:rsid w:val="008F6F8A"/>
    <w:rsid w:val="009210B3"/>
    <w:rsid w:val="009219C8"/>
    <w:rsid w:val="00923A1A"/>
    <w:rsid w:val="00924E06"/>
    <w:rsid w:val="00927C7B"/>
    <w:rsid w:val="009557BD"/>
    <w:rsid w:val="00975B88"/>
    <w:rsid w:val="009977FA"/>
    <w:rsid w:val="009C037F"/>
    <w:rsid w:val="009D068F"/>
    <w:rsid w:val="009D5471"/>
    <w:rsid w:val="009D5B02"/>
    <w:rsid w:val="009F2EEA"/>
    <w:rsid w:val="009F4ADE"/>
    <w:rsid w:val="009F67ED"/>
    <w:rsid w:val="00A01DF4"/>
    <w:rsid w:val="00A10077"/>
    <w:rsid w:val="00A1310C"/>
    <w:rsid w:val="00A22197"/>
    <w:rsid w:val="00A41013"/>
    <w:rsid w:val="00A56FE1"/>
    <w:rsid w:val="00A57089"/>
    <w:rsid w:val="00A67281"/>
    <w:rsid w:val="00A77CE5"/>
    <w:rsid w:val="00A80778"/>
    <w:rsid w:val="00A96056"/>
    <w:rsid w:val="00AB2CF3"/>
    <w:rsid w:val="00AC3C42"/>
    <w:rsid w:val="00AD069B"/>
    <w:rsid w:val="00AE07CD"/>
    <w:rsid w:val="00AE7079"/>
    <w:rsid w:val="00AF189D"/>
    <w:rsid w:val="00B01901"/>
    <w:rsid w:val="00B075A1"/>
    <w:rsid w:val="00B122A3"/>
    <w:rsid w:val="00B34127"/>
    <w:rsid w:val="00B35AEC"/>
    <w:rsid w:val="00B47A47"/>
    <w:rsid w:val="00B5142F"/>
    <w:rsid w:val="00B66E89"/>
    <w:rsid w:val="00B709D9"/>
    <w:rsid w:val="00B745F3"/>
    <w:rsid w:val="00B8176E"/>
    <w:rsid w:val="00BD721E"/>
    <w:rsid w:val="00BE086C"/>
    <w:rsid w:val="00BE3688"/>
    <w:rsid w:val="00BE4819"/>
    <w:rsid w:val="00BF0E7E"/>
    <w:rsid w:val="00C11E7D"/>
    <w:rsid w:val="00C215DA"/>
    <w:rsid w:val="00C33E71"/>
    <w:rsid w:val="00C37901"/>
    <w:rsid w:val="00C44385"/>
    <w:rsid w:val="00C46F8D"/>
    <w:rsid w:val="00C54A7C"/>
    <w:rsid w:val="00C65B3D"/>
    <w:rsid w:val="00C7177E"/>
    <w:rsid w:val="00C73FCD"/>
    <w:rsid w:val="00C924CF"/>
    <w:rsid w:val="00CA0A90"/>
    <w:rsid w:val="00CB4369"/>
    <w:rsid w:val="00CB7463"/>
    <w:rsid w:val="00CE0B85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9653C"/>
    <w:rsid w:val="00DA215F"/>
    <w:rsid w:val="00DD7D89"/>
    <w:rsid w:val="00E000CA"/>
    <w:rsid w:val="00E04059"/>
    <w:rsid w:val="00E231AB"/>
    <w:rsid w:val="00E25409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A90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1681"/>
    <w:rsid w:val="00F46670"/>
    <w:rsid w:val="00F52221"/>
    <w:rsid w:val="00F524B6"/>
    <w:rsid w:val="00F825A0"/>
    <w:rsid w:val="00F869E0"/>
    <w:rsid w:val="00F90D16"/>
    <w:rsid w:val="00FA7784"/>
    <w:rsid w:val="00FB4326"/>
    <w:rsid w:val="00FC4E6D"/>
    <w:rsid w:val="00FD030A"/>
    <w:rsid w:val="00FD44A9"/>
    <w:rsid w:val="00FE0B35"/>
    <w:rsid w:val="00FE5E3B"/>
    <w:rsid w:val="00FF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  <w:style w:type="character" w:styleId="affa">
    <w:name w:val="Unresolved Mention"/>
    <w:basedOn w:val="a0"/>
    <w:uiPriority w:val="99"/>
    <w:semiHidden/>
    <w:unhideWhenUsed/>
    <w:rsid w:val="00803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5C5310-B268-4A06-AA2B-5DCE8AA71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910</TotalTime>
  <Pages>19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恳 汪</cp:lastModifiedBy>
  <cp:revision>191</cp:revision>
  <cp:lastPrinted>2018-09-07T06:30:00Z</cp:lastPrinted>
  <dcterms:created xsi:type="dcterms:W3CDTF">2018-09-05T01:36:00Z</dcterms:created>
  <dcterms:modified xsi:type="dcterms:W3CDTF">2019-03-27T03:15:00Z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