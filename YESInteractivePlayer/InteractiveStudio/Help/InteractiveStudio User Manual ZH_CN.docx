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0960C8C9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0960C8C9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5F9A8BC7" w14:textId="34B8C761" w:rsidR="00597160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421757" w:history="1">
            <w:r w:rsidR="00597160" w:rsidRPr="00C87C87">
              <w:rPr>
                <w:rStyle w:val="aff7"/>
                <w:noProof/>
              </w:rPr>
              <w:t xml:space="preserve">1. </w:t>
            </w:r>
            <w:r w:rsidR="00597160" w:rsidRPr="00C87C87">
              <w:rPr>
                <w:rStyle w:val="aff7"/>
                <w:noProof/>
              </w:rPr>
              <w:t>概述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6F14CC6" w14:textId="7AA41F0B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58" w:history="1">
            <w:r w:rsidRPr="00C87C87">
              <w:rPr>
                <w:rStyle w:val="aff7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应用领域与使用对象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2EF5" w14:textId="033A81D0" w:rsidR="00597160" w:rsidRDefault="0059716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59" w:history="1">
            <w:r w:rsidRPr="00C87C87">
              <w:rPr>
                <w:rStyle w:val="aff7"/>
                <w:noProof/>
              </w:rPr>
              <w:t xml:space="preserve">2. </w:t>
            </w:r>
            <w:r w:rsidRPr="00C87C87">
              <w:rPr>
                <w:rStyle w:val="aff7"/>
                <w:noProof/>
              </w:rPr>
              <w:t>系统综述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3D7A" w14:textId="3D858C7D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0" w:history="1">
            <w:r w:rsidRPr="00C87C87">
              <w:rPr>
                <w:rStyle w:val="aff7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系统功能简介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44E4F" w14:textId="3D776B4D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1" w:history="1">
            <w:r w:rsidRPr="00C87C87">
              <w:rPr>
                <w:rStyle w:val="aff7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F022" w14:textId="7CEC1FFB" w:rsidR="00597160" w:rsidRDefault="0059716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2" w:history="1">
            <w:r w:rsidRPr="00C87C87">
              <w:rPr>
                <w:rStyle w:val="aff7"/>
                <w:noProof/>
              </w:rPr>
              <w:t xml:space="preserve">3. </w:t>
            </w:r>
            <w:r w:rsidRPr="00C87C87">
              <w:rPr>
                <w:rStyle w:val="aff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347A" w14:textId="573855E6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3" w:history="1">
            <w:r w:rsidRPr="00C87C87">
              <w:rPr>
                <w:rStyle w:val="aff7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硬件设备要求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E3EA" w14:textId="12BBB987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4" w:history="1">
            <w:r w:rsidRPr="00C87C87">
              <w:rPr>
                <w:rStyle w:val="aff7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软件系统要求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7FAB" w14:textId="015598B2" w:rsidR="00597160" w:rsidRDefault="0059716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5" w:history="1">
            <w:r w:rsidRPr="00C87C87">
              <w:rPr>
                <w:rStyle w:val="aff7"/>
                <w:noProof/>
              </w:rPr>
              <w:t xml:space="preserve">4. </w:t>
            </w:r>
            <w:r w:rsidRPr="00C87C87">
              <w:rPr>
                <w:rStyle w:val="aff7"/>
                <w:noProof/>
              </w:rPr>
              <w:t>系统操作说明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A01B" w14:textId="241A2E3D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6" w:history="1">
            <w:r w:rsidRPr="00C87C87">
              <w:rPr>
                <w:rStyle w:val="aff7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7159C" w14:textId="28C98AFF" w:rsidR="00597160" w:rsidRDefault="0059716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7" w:history="1">
            <w:r w:rsidRPr="00C87C87">
              <w:rPr>
                <w:rStyle w:val="aff7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4C76D" w14:textId="179DB1FD" w:rsidR="00597160" w:rsidRDefault="0059716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8" w:history="1">
            <w:r w:rsidRPr="00C87C87">
              <w:rPr>
                <w:rStyle w:val="aff7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设备连接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A4ED" w14:textId="3D84B8D6" w:rsidR="00597160" w:rsidRDefault="0059716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9" w:history="1">
            <w:r w:rsidRPr="00C87C87">
              <w:rPr>
                <w:rStyle w:val="aff7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C32E" w14:textId="4F004C24" w:rsidR="00597160" w:rsidRDefault="0059716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70" w:history="1">
            <w:r w:rsidRPr="00C87C87">
              <w:rPr>
                <w:rStyle w:val="aff7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界面及功能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A690" w14:textId="3C191330" w:rsidR="00597160" w:rsidRDefault="0059716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1" w:history="1">
            <w:r w:rsidRPr="00C87C87">
              <w:rPr>
                <w:rStyle w:val="aff7"/>
                <w:noProof/>
              </w:rPr>
              <w:t>4.2.1.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A200" w14:textId="5A03DD03" w:rsidR="00597160" w:rsidRDefault="0059716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2" w:history="1">
            <w:r w:rsidRPr="00C87C87">
              <w:rPr>
                <w:rStyle w:val="aff7"/>
                <w:noProof/>
              </w:rPr>
              <w:t>4.2.2.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功能区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C2FA" w14:textId="4C0298A8" w:rsidR="00597160" w:rsidRDefault="0059716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3" w:history="1">
            <w:r w:rsidRPr="00C87C87">
              <w:rPr>
                <w:rStyle w:val="aff7"/>
                <w:noProof/>
              </w:rPr>
              <w:t>4.2.3.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播放方案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B6A8" w14:textId="4525677A" w:rsidR="00597160" w:rsidRDefault="0059716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4" w:history="1">
            <w:r w:rsidRPr="00C87C87">
              <w:rPr>
                <w:rStyle w:val="aff7"/>
                <w:noProof/>
              </w:rPr>
              <w:t xml:space="preserve">5. </w:t>
            </w:r>
            <w:r w:rsidRPr="00C87C87">
              <w:rPr>
                <w:rStyle w:val="aff7"/>
                <w:noProof/>
              </w:rPr>
              <w:t>使用范例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30999" w14:textId="31E99684" w:rsidR="00597160" w:rsidRDefault="00597160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5" w:history="1">
            <w:r w:rsidRPr="00C87C87">
              <w:rPr>
                <w:rStyle w:val="aff7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范例描述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3FFC1" w14:textId="3A942431" w:rsidR="00597160" w:rsidRDefault="00597160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6" w:history="1">
            <w:r w:rsidRPr="00C87C87">
              <w:rPr>
                <w:rStyle w:val="aff7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C87C87">
              <w:rPr>
                <w:rStyle w:val="aff7"/>
                <w:noProof/>
              </w:rPr>
              <w:t>设置详情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792C3" w14:textId="32EA4D3C" w:rsidR="00597160" w:rsidRDefault="0059716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7" w:history="1">
            <w:r w:rsidRPr="00C87C87">
              <w:rPr>
                <w:rStyle w:val="aff7"/>
                <w:noProof/>
              </w:rPr>
              <w:t xml:space="preserve">6. </w:t>
            </w:r>
            <w:r w:rsidRPr="00C87C87">
              <w:rPr>
                <w:rStyle w:val="aff7"/>
                <w:noProof/>
              </w:rPr>
              <w:t>常见问题及解决方法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5C1" w14:textId="4792A396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  <w:bookmarkStart w:id="0" w:name="_GoBack"/>
      <w:bookmarkEnd w:id="0"/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524421757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524421758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524421759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524421760"/>
      <w:r w:rsidRPr="00B66E89">
        <w:rPr>
          <w:rFonts w:hint="eastAsia"/>
        </w:rPr>
        <w:t>系统功能简介</w:t>
      </w:r>
      <w:bookmarkEnd w:id="7"/>
      <w:bookmarkEnd w:id="8"/>
    </w:p>
    <w:p w14:paraId="3CB132B9" w14:textId="77777777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地板屏控制系统实现传感数据回传，从而实现互动。本系统支持点击事件。另外提供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插件接口，方便客户自主开发游戏等素材。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524421761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524421762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524421763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77777777" w:rsidR="00BF0E7E" w:rsidRDefault="00BF0E7E" w:rsidP="00BF0E7E">
            <w:r>
              <w:rPr>
                <w:rFonts w:hint="eastAsia"/>
              </w:rPr>
              <w:t>建以使用</w:t>
            </w:r>
            <w:r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524421764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524421765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524421766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524421767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78181506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7447C8" w:rsidRPr="003A254F">
        <w:rPr>
          <w:rFonts w:cs="Times New Roman"/>
          <w:shd w:val="clear" w:color="auto" w:fill="E9E9E9" w:themeFill="text1" w:themeFillTint="1A"/>
        </w:rPr>
        <w:t>Microsoft .NET Framework 4.5.2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524421768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5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6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8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6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5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6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524421769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的两图连接传感器通信网口。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524421770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524421771"/>
      <w:r>
        <w:rPr>
          <w:rFonts w:hint="eastAsia"/>
        </w:rPr>
        <w:t>主界面</w:t>
      </w:r>
      <w:bookmarkEnd w:id="29"/>
      <w:bookmarkEnd w:id="30"/>
    </w:p>
    <w:p w14:paraId="4E2C4693" w14:textId="47632F68" w:rsidR="001D3B75" w:rsidRDefault="00B47A47" w:rsidP="002A7B16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524421772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2A7B16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2A7B16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2A7B16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8CF03C6" w:rsidR="00FC4E6D" w:rsidRDefault="005E4459" w:rsidP="002A7B16">
      <w:pPr>
        <w:jc w:val="center"/>
      </w:pPr>
      <w:r>
        <w:rPr>
          <w:noProof/>
        </w:rPr>
        <w:drawing>
          <wp:inline distT="0" distB="0" distL="0" distR="0" wp14:anchorId="28D08F6F" wp14:editId="641B5A42">
            <wp:extent cx="4561905" cy="97142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53037D33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3E7E562E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7D94CD53" w:rsidR="009557BD" w:rsidRDefault="005E4459" w:rsidP="002A7B16">
      <w:pPr>
        <w:jc w:val="center"/>
      </w:pPr>
      <w:r>
        <w:rPr>
          <w:noProof/>
        </w:rPr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61E86DAC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，确定修改需要点击“应用”。控制器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524421773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4B1C5548" w:rsidR="002B6099" w:rsidRDefault="002730C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900947E" wp14:editId="2DDD0D80">
            <wp:extent cx="5092970" cy="3324225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820" cy="33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2A7B16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1466CC06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播放：点击播放时，如果已经连接到控制器，则播放窗体会立刻按素材列表惊醒循环播放，否则会等待连接上控制器后才进行播放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4421774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4421775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4421776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0EB913AA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D340DF0" wp14:editId="380DBC57">
            <wp:extent cx="4476750" cy="29220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4772" cy="29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37EAD24C" w:rsidR="006E4B99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19E4FFE" wp14:editId="78123D0B">
            <wp:extent cx="5732145" cy="37414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35D529EF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DB692F6" wp14:editId="5D9086D8">
            <wp:extent cx="5732145" cy="374142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2B26E2FC" w:rsidR="008A26C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EBD" w14:textId="043733A6" w:rsidR="00597160" w:rsidRDefault="00597160">
      <w:r>
        <w:br w:type="page"/>
      </w:r>
    </w:p>
    <w:p w14:paraId="79808082" w14:textId="77777777" w:rsidR="00597160" w:rsidRDefault="00597160" w:rsidP="00597160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4421777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51CEF3B6" w14:textId="77777777" w:rsidR="00597160" w:rsidRDefault="00597160" w:rsidP="00597160">
      <w:pPr>
        <w:pStyle w:val="ac"/>
      </w:pPr>
      <w:r>
        <w:rPr>
          <w:rFonts w:hint="eastAsia"/>
        </w:rPr>
        <w:t>软件无法启动？</w:t>
      </w:r>
    </w:p>
    <w:p w14:paraId="0B6869F5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3FB59181" w14:textId="77777777" w:rsidR="00597160" w:rsidRDefault="00597160" w:rsidP="00597160"/>
    <w:p w14:paraId="339BCFDD" w14:textId="77777777" w:rsidR="00597160" w:rsidRDefault="00597160" w:rsidP="00597160">
      <w:pPr>
        <w:pStyle w:val="ac"/>
      </w:pPr>
      <w:r>
        <w:rPr>
          <w:rFonts w:hint="eastAsia"/>
        </w:rPr>
        <w:t>无法连接到控制器？</w:t>
      </w:r>
    </w:p>
    <w:p w14:paraId="7B822E7E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C3E967A" w14:textId="77777777" w:rsidR="00597160" w:rsidRPr="00773456" w:rsidRDefault="00597160" w:rsidP="00597160"/>
    <w:p w14:paraId="181FA628" w14:textId="77777777" w:rsidR="00597160" w:rsidRDefault="00597160" w:rsidP="00597160">
      <w:pPr>
        <w:pStyle w:val="ac"/>
      </w:pPr>
      <w:r>
        <w:rPr>
          <w:rFonts w:hint="eastAsia"/>
        </w:rPr>
        <w:t>无法互动？</w:t>
      </w:r>
    </w:p>
    <w:p w14:paraId="11360C39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17FA951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798F749E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F79DCB2" w14:textId="77777777" w:rsidR="00597160" w:rsidRPr="008E3EA1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4C52A71" w14:textId="77777777" w:rsidR="00597160" w:rsidRPr="00B5142F" w:rsidRDefault="00597160" w:rsidP="00597160">
      <w:pPr>
        <w:pStyle w:val="aff8"/>
        <w:ind w:firstLineChars="0" w:firstLine="0"/>
        <w:rPr>
          <w:rFonts w:hint="eastAsia"/>
        </w:rPr>
      </w:pPr>
    </w:p>
    <w:sectPr w:rsidR="00597160" w:rsidRPr="00B5142F" w:rsidSect="0067197C">
      <w:headerReference w:type="default" r:id="rId44"/>
      <w:footerReference w:type="default" r:id="rId45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797B8" w14:textId="77777777" w:rsidR="00027465" w:rsidRDefault="00027465">
      <w:pPr>
        <w:spacing w:after="0" w:line="240" w:lineRule="auto"/>
      </w:pPr>
      <w:r>
        <w:separator/>
      </w:r>
    </w:p>
  </w:endnote>
  <w:endnote w:type="continuationSeparator" w:id="0">
    <w:p w14:paraId="3F6F9917" w14:textId="77777777" w:rsidR="00027465" w:rsidRDefault="0002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D1D4F" w14:textId="77777777" w:rsidR="00027465" w:rsidRDefault="00027465">
      <w:pPr>
        <w:spacing w:after="0" w:line="240" w:lineRule="auto"/>
      </w:pPr>
      <w:r>
        <w:separator/>
      </w:r>
    </w:p>
  </w:footnote>
  <w:footnote w:type="continuationSeparator" w:id="0">
    <w:p w14:paraId="0D27BE86" w14:textId="77777777" w:rsidR="00027465" w:rsidRDefault="00027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77777777" w:rsidR="004E5087" w:rsidRDefault="004E5087" w:rsidP="008E593C">
    <w:pPr>
      <w:pStyle w:val="aff1"/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</w:p>
  <w:p w14:paraId="03DA59BB" w14:textId="37267602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 w:rsidR="00597160">
      <w:fldChar w:fldCharType="separate"/>
    </w:r>
    <w:r w:rsidR="00597160">
      <w:rPr>
        <w:rFonts w:hint="eastAsia"/>
        <w:noProof/>
      </w:rPr>
      <w:t>概述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27465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364B3"/>
    <w:rsid w:val="0014508F"/>
    <w:rsid w:val="0014744C"/>
    <w:rsid w:val="00171022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6DF5"/>
    <w:rsid w:val="002515A6"/>
    <w:rsid w:val="002730C2"/>
    <w:rsid w:val="00275792"/>
    <w:rsid w:val="00286CD5"/>
    <w:rsid w:val="00287616"/>
    <w:rsid w:val="002968E0"/>
    <w:rsid w:val="002A7B16"/>
    <w:rsid w:val="002B6099"/>
    <w:rsid w:val="002D720F"/>
    <w:rsid w:val="002E0C65"/>
    <w:rsid w:val="002E4E0F"/>
    <w:rsid w:val="00303DC6"/>
    <w:rsid w:val="00324881"/>
    <w:rsid w:val="00326EF2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97160"/>
    <w:rsid w:val="005C12A5"/>
    <w:rsid w:val="005D0599"/>
    <w:rsid w:val="005E4459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5471"/>
    <w:rsid w:val="009D5B02"/>
    <w:rsid w:val="009F2EEA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C3C42"/>
    <w:rsid w:val="00AD069B"/>
    <w:rsid w:val="00AE07CD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215DA"/>
    <w:rsid w:val="00C33E71"/>
    <w:rsid w:val="00C37901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A215F"/>
    <w:rsid w:val="00DD7D89"/>
    <w:rsid w:val="00E000CA"/>
    <w:rsid w:val="00E04059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1681"/>
    <w:rsid w:val="00F46670"/>
    <w:rsid w:val="00F52221"/>
    <w:rsid w:val="00F524B6"/>
    <w:rsid w:val="00F825A0"/>
    <w:rsid w:val="00F90D16"/>
    <w:rsid w:val="00FA7784"/>
    <w:rsid w:val="00FB4326"/>
    <w:rsid w:val="00FC4E6D"/>
    <w:rsid w:val="00FD030A"/>
    <w:rsid w:val="00FE0B35"/>
    <w:rsid w:val="00FE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858BC7-43B2-49E5-A4C3-54C7D45C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810</TotalTime>
  <Pages>19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174</cp:revision>
  <cp:lastPrinted>2018-09-07T06:30:00Z</cp:lastPrinted>
  <dcterms:created xsi:type="dcterms:W3CDTF">2018-09-05T01:36:00Z</dcterms:created>
  <dcterms:modified xsi:type="dcterms:W3CDTF">2018-09-11T01:33:00Z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