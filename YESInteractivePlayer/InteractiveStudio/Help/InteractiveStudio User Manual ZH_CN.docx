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77777777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824"/>
                                  <w:gridCol w:w="4555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0960C8C9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65319820" w14:textId="23403E71" w:rsidR="004E5087" w:rsidRPr="00F524B6" w:rsidRDefault="004E5087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EastAsia" w:eastAsiaTheme="majorEastAsia" w:hAnsiTheme="majorEastAsia" w:hint="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用户手册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F524B6">
                                  <w:tc>
                                    <w:tcPr>
                                      <w:tcW w:w="1824" w:type="dxa"/>
                                    </w:tcPr>
                                    <w:p w14:paraId="1854059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版本编号</w:t>
                                      </w: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</w:p>
                                  </w:tc>
                                  <w:tc>
                                    <w:tcPr>
                                      <w:tcW w:w="4555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1824"/>
                            <w:gridCol w:w="4555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0960C8C9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</w:p>
                            </w:tc>
                          </w:tr>
                          <w:tr w:rsidR="004E5087" w14:paraId="0D3B75B6" w14:textId="77777777" w:rsidTr="00F524B6">
                            <w:tc>
                              <w:tcPr>
                                <w:tcW w:w="1824" w:type="dxa"/>
                              </w:tcPr>
                              <w:p w14:paraId="65319820" w14:textId="23403E71" w:rsidR="004E5087" w:rsidRPr="00F524B6" w:rsidRDefault="004E5087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F524B6">
                                  <w:rPr>
                                    <w:rFonts w:asciiTheme="majorEastAsia" w:eastAsiaTheme="majorEastAsia" w:hAnsiTheme="majorEastAsia" w:hint="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用户手册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F524B6">
                            <w:tc>
                              <w:tcPr>
                                <w:tcW w:w="1824" w:type="dxa"/>
                              </w:tcPr>
                              <w:p w14:paraId="1854059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版本编号</w:t>
                                </w:r>
                                <w:r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</w:p>
                            </w:tc>
                            <w:tc>
                              <w:tcPr>
                                <w:tcW w:w="4555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298C50CC" w14:textId="36717295" w:rsidR="00614F8F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4102803" w:history="1">
            <w:r w:rsidR="00614F8F" w:rsidRPr="00584D6A">
              <w:rPr>
                <w:rStyle w:val="aff7"/>
                <w:noProof/>
              </w:rPr>
              <w:t xml:space="preserve">1. </w:t>
            </w:r>
            <w:r w:rsidR="00614F8F" w:rsidRPr="00584D6A">
              <w:rPr>
                <w:rStyle w:val="aff7"/>
                <w:noProof/>
              </w:rPr>
              <w:t>概述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_Toc524102803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2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0704712A" w14:textId="333CB244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04" w:history="1">
            <w:r w:rsidR="00614F8F" w:rsidRPr="00584D6A">
              <w:rPr>
                <w:rStyle w:val="aff7"/>
                <w:noProof/>
              </w:rPr>
              <w:t>1.1.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应用领域与使用对象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_Toc524102804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2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5075FD92" w14:textId="79E0D887" w:rsidR="00614F8F" w:rsidRDefault="003F0B6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102805" w:history="1">
            <w:r w:rsidR="00614F8F" w:rsidRPr="00584D6A">
              <w:rPr>
                <w:rStyle w:val="aff7"/>
                <w:noProof/>
              </w:rPr>
              <w:t xml:space="preserve">2. </w:t>
            </w:r>
            <w:r w:rsidR="00614F8F" w:rsidRPr="00584D6A">
              <w:rPr>
                <w:rStyle w:val="aff7"/>
                <w:noProof/>
              </w:rPr>
              <w:t>系统综述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_Toc524102805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3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598DB569" w14:textId="54BC8A97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06" w:history="1">
            <w:r w:rsidR="00614F8F" w:rsidRPr="00584D6A">
              <w:rPr>
                <w:rStyle w:val="aff7"/>
                <w:noProof/>
              </w:rPr>
              <w:t>2.1.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系统功能简介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_Toc524102806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3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2C756226" w14:textId="5408CF11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07" w:history="1">
            <w:r w:rsidR="00614F8F" w:rsidRPr="00584D6A">
              <w:rPr>
                <w:rStyle w:val="aff7"/>
                <w:noProof/>
              </w:rPr>
              <w:t>2.2.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性能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_Toc524102807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3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2E431FF3" w14:textId="3D48D41E" w:rsidR="00614F8F" w:rsidRDefault="003F0B6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102808" w:history="1">
            <w:r w:rsidR="00614F8F" w:rsidRPr="00584D6A">
              <w:rPr>
                <w:rStyle w:val="aff7"/>
                <w:noProof/>
              </w:rPr>
              <w:t xml:space="preserve">3. </w:t>
            </w:r>
            <w:r w:rsidR="00614F8F" w:rsidRPr="00584D6A">
              <w:rPr>
                <w:rStyle w:val="aff7"/>
                <w:noProof/>
              </w:rPr>
              <w:t>运行环境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_Toc524102808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602D8671" w14:textId="7A04EED9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09" w:history="1">
            <w:r w:rsidR="00614F8F" w:rsidRPr="00584D6A">
              <w:rPr>
                <w:rStyle w:val="aff7"/>
                <w:noProof/>
              </w:rPr>
              <w:t>3.1.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硬件设备要求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_Toc524102809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4D8B7CBC" w14:textId="7799F3BE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10" w:history="1">
            <w:r w:rsidR="00614F8F" w:rsidRPr="00584D6A">
              <w:rPr>
                <w:rStyle w:val="aff7"/>
                <w:noProof/>
              </w:rPr>
              <w:t>3.2.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软件系统要求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_Toc524102810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7B3D1069" w14:textId="569DD628" w:rsidR="00614F8F" w:rsidRDefault="003F0B6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102811" w:history="1">
            <w:r w:rsidR="00614F8F" w:rsidRPr="00584D6A">
              <w:rPr>
                <w:rStyle w:val="aff7"/>
                <w:noProof/>
              </w:rPr>
              <w:t xml:space="preserve">4. </w:t>
            </w:r>
            <w:r w:rsidR="00614F8F" w:rsidRPr="00584D6A">
              <w:rPr>
                <w:rStyle w:val="aff7"/>
                <w:noProof/>
              </w:rPr>
              <w:t>系统操作说明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_Toc524102811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5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70AB7D5C" w14:textId="01B57B7F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12" w:history="1">
            <w:r w:rsidR="00614F8F" w:rsidRPr="00584D6A">
              <w:rPr>
                <w:rStyle w:val="aff7"/>
                <w:noProof/>
              </w:rPr>
              <w:t>4.1.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安装与初始化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_Toc524102812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5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7DF51DF1" w14:textId="037B5C2A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3" w:history="1">
            <w:r w:rsidR="00614F8F" w:rsidRPr="00584D6A">
              <w:rPr>
                <w:rStyle w:val="aff7"/>
                <w:noProof/>
              </w:rPr>
              <w:t>4.1.1.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软件安装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_Toc524102813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5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3F8A9991" w14:textId="22383E13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4" w:history="1">
            <w:r w:rsidR="00614F8F" w:rsidRPr="00584D6A">
              <w:rPr>
                <w:rStyle w:val="aff7"/>
                <w:noProof/>
              </w:rPr>
              <w:t>4.1.2.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设备连接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_Toc524102814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5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4332229F" w14:textId="02E89C4B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5" w:history="1">
            <w:r w:rsidR="00614F8F" w:rsidRPr="00584D6A">
              <w:rPr>
                <w:rStyle w:val="aff7"/>
                <w:noProof/>
              </w:rPr>
              <w:t>4.1.3.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配置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_Toc524102815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6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75670A85" w14:textId="400DB9A1" w:rsidR="00614F8F" w:rsidRDefault="003F0B67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4102816" w:history="1">
            <w:r w:rsidR="00614F8F" w:rsidRPr="00584D6A">
              <w:rPr>
                <w:rStyle w:val="aff7"/>
                <w:noProof/>
              </w:rPr>
              <w:t>4.2.</w:t>
            </w:r>
            <w:r w:rsidR="00614F8F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界面及功能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_Toc524102816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7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0D0B8B94" w14:textId="7EF62F33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7" w:history="1">
            <w:r w:rsidR="00614F8F" w:rsidRPr="00584D6A">
              <w:rPr>
                <w:rStyle w:val="aff7"/>
                <w:noProof/>
              </w:rPr>
              <w:t>4.2.1.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主界面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_Toc524102817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7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0EF6589A" w14:textId="5AA24DBB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8" w:history="1">
            <w:r w:rsidR="00614F8F" w:rsidRPr="00584D6A">
              <w:rPr>
                <w:rStyle w:val="aff7"/>
                <w:noProof/>
              </w:rPr>
              <w:t>4.2.2.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功能区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_Toc524102818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7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1BB1C964" w14:textId="68651F3E" w:rsidR="00614F8F" w:rsidRDefault="003F0B67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19" w:history="1">
            <w:r w:rsidR="00614F8F" w:rsidRPr="00584D6A">
              <w:rPr>
                <w:rStyle w:val="aff7"/>
                <w:noProof/>
              </w:rPr>
              <w:t>4.2.3.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播放方案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_Toc524102819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11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0E87B2B6" w14:textId="3B349F83" w:rsidR="00614F8F" w:rsidRDefault="003F0B6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102820" w:history="1">
            <w:r w:rsidR="00614F8F" w:rsidRPr="00584D6A">
              <w:rPr>
                <w:rStyle w:val="aff7"/>
                <w:noProof/>
              </w:rPr>
              <w:t xml:space="preserve">5. </w:t>
            </w:r>
            <w:r w:rsidR="00614F8F" w:rsidRPr="00584D6A">
              <w:rPr>
                <w:rStyle w:val="aff7"/>
                <w:noProof/>
              </w:rPr>
              <w:t>常见问题及解决方法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_Toc524102820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13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06DF9822" w14:textId="5FFF373D" w:rsidR="00614F8F" w:rsidRDefault="003F0B67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4102821" w:history="1">
            <w:r w:rsidR="00614F8F" w:rsidRPr="00584D6A">
              <w:rPr>
                <w:rStyle w:val="aff7"/>
                <w:noProof/>
              </w:rPr>
              <w:t xml:space="preserve">6. </w:t>
            </w:r>
            <w:r w:rsidR="00614F8F" w:rsidRPr="00584D6A">
              <w:rPr>
                <w:rStyle w:val="aff7"/>
                <w:noProof/>
              </w:rPr>
              <w:t>使用范例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_Toc524102821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14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4ADC03AD" w14:textId="7FB7B969" w:rsidR="00614F8F" w:rsidRDefault="003F0B6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22" w:history="1">
            <w:r w:rsidR="00614F8F" w:rsidRPr="00584D6A">
              <w:rPr>
                <w:rStyle w:val="aff7"/>
                <w:noProof/>
              </w:rPr>
              <w:t>6.1.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范例描述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_Toc524102822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14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7585EDF1" w14:textId="6D16020C" w:rsidR="00614F8F" w:rsidRDefault="003F0B67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4102823" w:history="1">
            <w:r w:rsidR="00614F8F" w:rsidRPr="00584D6A">
              <w:rPr>
                <w:rStyle w:val="aff7"/>
                <w:noProof/>
              </w:rPr>
              <w:t>6.2.</w:t>
            </w:r>
            <w:r w:rsidR="00614F8F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614F8F" w:rsidRPr="00584D6A">
              <w:rPr>
                <w:rStyle w:val="aff7"/>
                <w:noProof/>
              </w:rPr>
              <w:t>设置详情</w:t>
            </w:r>
            <w:r w:rsidR="00614F8F">
              <w:rPr>
                <w:noProof/>
                <w:webHidden/>
              </w:rPr>
              <w:tab/>
            </w:r>
            <w:r w:rsidR="00614F8F">
              <w:rPr>
                <w:noProof/>
                <w:webHidden/>
              </w:rPr>
              <w:fldChar w:fldCharType="begin"/>
            </w:r>
            <w:r w:rsidR="00614F8F">
              <w:rPr>
                <w:noProof/>
                <w:webHidden/>
              </w:rPr>
              <w:instrText xml:space="preserve"> PAGEREF _Toc524102823 \h </w:instrText>
            </w:r>
            <w:r w:rsidR="00614F8F">
              <w:rPr>
                <w:noProof/>
                <w:webHidden/>
              </w:rPr>
            </w:r>
            <w:r w:rsidR="00614F8F">
              <w:rPr>
                <w:noProof/>
                <w:webHidden/>
              </w:rPr>
              <w:fldChar w:fldCharType="separate"/>
            </w:r>
            <w:r w:rsidR="00614F8F">
              <w:rPr>
                <w:noProof/>
                <w:webHidden/>
              </w:rPr>
              <w:t>14</w:t>
            </w:r>
            <w:r w:rsidR="00614F8F">
              <w:rPr>
                <w:noProof/>
                <w:webHidden/>
              </w:rPr>
              <w:fldChar w:fldCharType="end"/>
            </w:r>
          </w:hyperlink>
        </w:p>
        <w:p w14:paraId="592225C1" w14:textId="741D77DD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0" w:name="_Toc523931413"/>
      <w:bookmarkStart w:id="1" w:name="_Toc524102803"/>
      <w:r w:rsidRPr="00746AAC">
        <w:lastRenderedPageBreak/>
        <w:t>概述</w:t>
      </w:r>
      <w:bookmarkEnd w:id="0"/>
      <w:bookmarkEnd w:id="1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2" w:name="_Toc523931414"/>
      <w:bookmarkStart w:id="3" w:name="_Toc524102804"/>
      <w:r>
        <w:rPr>
          <w:rFonts w:hint="eastAsia"/>
        </w:rPr>
        <w:t>应用领域与使用对象</w:t>
      </w:r>
      <w:bookmarkEnd w:id="2"/>
      <w:bookmarkEnd w:id="3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是针对新亚胜互动显示屏专门研发的软件。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4" w:name="_Toc523931415"/>
      <w:bookmarkStart w:id="5" w:name="_Toc524102805"/>
      <w:r w:rsidRPr="00757E92">
        <w:rPr>
          <w:rFonts w:hint="eastAsia"/>
        </w:rPr>
        <w:lastRenderedPageBreak/>
        <w:t>系统综述</w:t>
      </w:r>
      <w:bookmarkEnd w:id="4"/>
      <w:bookmarkEnd w:id="5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6" w:name="_Toc523931416"/>
      <w:bookmarkStart w:id="7" w:name="_Toc524102806"/>
      <w:r w:rsidRPr="00B66E89">
        <w:rPr>
          <w:rFonts w:hint="eastAsia"/>
        </w:rPr>
        <w:t>系统功能简介</w:t>
      </w:r>
      <w:bookmarkEnd w:id="6"/>
      <w:bookmarkEnd w:id="7"/>
    </w:p>
    <w:p w14:paraId="3CB132B9" w14:textId="77777777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地板屏控制系统实现传感数据回传，从而实现互动。本系统支持点击事件。另外提供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插件接口，方便客户自主开发游戏等素材。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8" w:name="_Toc523931417"/>
      <w:bookmarkStart w:id="9" w:name="_Toc524102807"/>
      <w:r>
        <w:rPr>
          <w:rFonts w:hint="eastAsia"/>
        </w:rPr>
        <w:t>性能</w:t>
      </w:r>
      <w:bookmarkEnd w:id="8"/>
      <w:bookmarkEnd w:id="9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0" w:name="_Toc523931418"/>
      <w:bookmarkStart w:id="11" w:name="_Toc524102808"/>
      <w:r w:rsidRPr="00757E92">
        <w:rPr>
          <w:rFonts w:hint="eastAsia"/>
        </w:rPr>
        <w:lastRenderedPageBreak/>
        <w:t>运行环境</w:t>
      </w:r>
      <w:bookmarkEnd w:id="10"/>
      <w:bookmarkEnd w:id="11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2" w:name="_Toc523931419"/>
      <w:bookmarkStart w:id="13" w:name="_Toc524102809"/>
      <w:r w:rsidRPr="00923A1A">
        <w:rPr>
          <w:rFonts w:hint="eastAsia"/>
        </w:rPr>
        <w:t>硬件设备要求</w:t>
      </w:r>
      <w:bookmarkEnd w:id="12"/>
      <w:bookmarkEnd w:id="13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r w:rsidRPr="00BF0E7E">
              <w:rPr>
                <w:rFonts w:hint="eastAsia"/>
              </w:rPr>
              <w:t>标压</w:t>
            </w:r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77777777" w:rsidR="00BF0E7E" w:rsidRDefault="00BF0E7E" w:rsidP="00BF0E7E">
            <w:r>
              <w:rPr>
                <w:rFonts w:hint="eastAsia"/>
              </w:rPr>
              <w:t>建以使用</w:t>
            </w:r>
            <w:r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新亚胜互动显示屏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4" w:name="_Toc523931420"/>
      <w:bookmarkStart w:id="15" w:name="_Toc524102810"/>
      <w:r>
        <w:rPr>
          <w:rFonts w:hint="eastAsia"/>
        </w:rPr>
        <w:t>软件系统要求</w:t>
      </w:r>
      <w:bookmarkEnd w:id="14"/>
      <w:bookmarkEnd w:id="15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6" w:name="_Toc523931421"/>
      <w:bookmarkStart w:id="17" w:name="_Toc524102811"/>
      <w:r w:rsidRPr="00692F13">
        <w:rPr>
          <w:rFonts w:hint="eastAsia"/>
        </w:rPr>
        <w:lastRenderedPageBreak/>
        <w:t>系统操作说明</w:t>
      </w:r>
      <w:bookmarkEnd w:id="16"/>
      <w:bookmarkEnd w:id="17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8" w:name="_Toc523931422"/>
      <w:bookmarkStart w:id="19" w:name="_Toc524102812"/>
      <w:r w:rsidRPr="00036E31">
        <w:rPr>
          <w:rFonts w:hint="eastAsia"/>
        </w:rPr>
        <w:t>安装与初始化</w:t>
      </w:r>
      <w:bookmarkEnd w:id="18"/>
      <w:bookmarkEnd w:id="19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0" w:name="_Toc523931423"/>
      <w:bookmarkStart w:id="21" w:name="_Toc524102813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0"/>
      <w:bookmarkEnd w:id="21"/>
    </w:p>
    <w:p w14:paraId="35B7BDE1" w14:textId="78181506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7447C8" w:rsidRPr="003A254F">
        <w:rPr>
          <w:rFonts w:cs="Times New Roman"/>
          <w:shd w:val="clear" w:color="auto" w:fill="E9E9E9" w:themeFill="text1" w:themeFillTint="1A"/>
        </w:rPr>
        <w:t>Microsoft .NET Framework 4.5.2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2" w:name="_Toc523931424"/>
      <w:bookmarkStart w:id="23" w:name="_Toc524102814"/>
      <w:r w:rsidRPr="00036E31">
        <w:rPr>
          <w:rFonts w:hint="eastAsia"/>
        </w:rPr>
        <w:t>设备连接</w:t>
      </w:r>
      <w:bookmarkEnd w:id="22"/>
      <w:bookmarkEnd w:id="23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5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6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8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6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5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6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4" w:name="_Toc523931425"/>
      <w:bookmarkStart w:id="25" w:name="_Toc524102815"/>
      <w:r>
        <w:rPr>
          <w:rFonts w:hint="eastAsia"/>
        </w:rPr>
        <w:lastRenderedPageBreak/>
        <w:t>配置</w:t>
      </w:r>
      <w:bookmarkEnd w:id="24"/>
      <w:bookmarkEnd w:id="25"/>
    </w:p>
    <w:p w14:paraId="3545FE5E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的两图连接传感器通信网口。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6" w:name="_Toc523931426"/>
      <w:bookmarkStart w:id="27" w:name="_Toc524102816"/>
      <w:r w:rsidRPr="00FE5E3B">
        <w:rPr>
          <w:rFonts w:hint="eastAsia"/>
        </w:rPr>
        <w:lastRenderedPageBreak/>
        <w:t>界面及功能</w:t>
      </w:r>
      <w:bookmarkEnd w:id="26"/>
      <w:bookmarkEnd w:id="27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8" w:name="_Toc523931427"/>
      <w:bookmarkStart w:id="29" w:name="_Toc524102817"/>
      <w:r>
        <w:rPr>
          <w:rFonts w:hint="eastAsia"/>
        </w:rPr>
        <w:t>主界面</w:t>
      </w:r>
      <w:bookmarkEnd w:id="28"/>
      <w:bookmarkEnd w:id="29"/>
    </w:p>
    <w:p w14:paraId="4E2C4693" w14:textId="47632F68" w:rsidR="001D3B75" w:rsidRDefault="00B47A47" w:rsidP="007B7CB2">
      <w:pPr>
        <w:jc w:val="center"/>
      </w:pPr>
      <w:r>
        <w:rPr>
          <w:noProof/>
        </w:rPr>
        <w:drawing>
          <wp:inline distT="0" distB="0" distL="0" distR="0" wp14:anchorId="431E8D2F" wp14:editId="5EF7CF8D">
            <wp:extent cx="5732145" cy="3519805"/>
            <wp:effectExtent l="0" t="0" r="1905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0" w:name="_Toc524102818"/>
      <w:r w:rsidRPr="007016CB">
        <w:t>功能区</w:t>
      </w:r>
      <w:bookmarkEnd w:id="30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029242C4" w:rsidR="00C7177E" w:rsidRDefault="00B47A47" w:rsidP="00E65F90">
      <w:pPr>
        <w:jc w:val="center"/>
      </w:pPr>
      <w:r>
        <w:rPr>
          <w:noProof/>
        </w:rPr>
        <w:drawing>
          <wp:inline distT="0" distB="0" distL="0" distR="0" wp14:anchorId="40181598" wp14:editId="7701517E">
            <wp:extent cx="2819048" cy="952381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625B44C" w:rsidR="00564EC1" w:rsidRDefault="00B47A47" w:rsidP="00564EC1">
      <w:r>
        <w:rPr>
          <w:noProof/>
        </w:rPr>
        <w:drawing>
          <wp:anchor distT="0" distB="0" distL="114300" distR="114300" simplePos="0" relativeHeight="251636735" behindDoc="0" locked="0" layoutInCell="1" allowOverlap="1" wp14:anchorId="7F829F0C" wp14:editId="7A2CA557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5323809" cy="952381"/>
            <wp:effectExtent l="0" t="0" r="0" b="635"/>
            <wp:wrapNone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EF5155">
      <w:pPr>
        <w:pStyle w:val="aff8"/>
        <w:ind w:left="640"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EF5155">
      <w:pPr>
        <w:pStyle w:val="aff8"/>
        <w:ind w:left="640"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EF5155">
      <w:pPr>
        <w:ind w:leftChars="200" w:left="440"/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8CF03C6" w:rsidR="00FC4E6D" w:rsidRDefault="005E4459" w:rsidP="00C73FCD">
      <w:pPr>
        <w:jc w:val="center"/>
      </w:pPr>
      <w:r>
        <w:rPr>
          <w:noProof/>
        </w:rPr>
        <w:drawing>
          <wp:inline distT="0" distB="0" distL="0" distR="0" wp14:anchorId="28D08F6F" wp14:editId="641B5A42">
            <wp:extent cx="4561905" cy="971429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r w:rsidR="006550E9">
        <w:rPr>
          <w:rFonts w:hint="eastAsia"/>
        </w:rPr>
        <w:t>个感应区。</w:t>
      </w:r>
    </w:p>
    <w:p w14:paraId="1F964554" w14:textId="53037D33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3E7E562E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7D94CD53" w:rsidR="009557BD" w:rsidRDefault="005E4459" w:rsidP="009557BD">
      <w:pPr>
        <w:jc w:val="center"/>
      </w:pPr>
      <w:r>
        <w:rPr>
          <w:noProof/>
        </w:rPr>
        <w:drawing>
          <wp:inline distT="0" distB="0" distL="0" distR="0" wp14:anchorId="5095E130" wp14:editId="20ECC7FB">
            <wp:extent cx="3523809" cy="961905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5E332302" w:rsidR="00351E98" w:rsidRDefault="008A3B79" w:rsidP="00351E98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AD2F970" wp14:editId="04CE681E">
            <wp:extent cx="5162392" cy="3124200"/>
            <wp:effectExtent l="0" t="0" r="63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8379" cy="31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61E86DAC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，确定修改需要点击“应用”。控制器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09E9226D" w:rsidR="00351E98" w:rsidRDefault="008A3B79" w:rsidP="00351E98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FDA64F2" wp14:editId="085F7E58">
            <wp:extent cx="4152381" cy="2285714"/>
            <wp:effectExtent l="0" t="0" r="63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20763ADC" w:rsidR="00351E98" w:rsidRDefault="008A3B79" w:rsidP="002730C2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2BCCA95" wp14:editId="04564548">
            <wp:extent cx="4848225" cy="289969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3962" cy="29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1" w:name="_Toc524102819"/>
      <w:r>
        <w:rPr>
          <w:rFonts w:hint="eastAsia"/>
        </w:rPr>
        <w:t>播放方案</w:t>
      </w:r>
      <w:bookmarkEnd w:id="31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4B1C5548" w:rsidR="002B6099" w:rsidRDefault="002730C2" w:rsidP="002B6099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900947E" wp14:editId="2DDD0D80">
            <wp:extent cx="5092970" cy="3324225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0820" cy="33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7555DF72" w14:textId="32912D00" w:rsidR="00F46670" w:rsidRDefault="00F46670" w:rsidP="002E0C65">
      <w:pPr>
        <w:pStyle w:val="4"/>
      </w:pPr>
      <w:r>
        <w:rPr>
          <w:rFonts w:hint="eastAsia"/>
        </w:rPr>
        <w:t>节目编辑</w:t>
      </w:r>
    </w:p>
    <w:p w14:paraId="06782BF3" w14:textId="1C100854" w:rsidR="00E000CA" w:rsidRDefault="0064067B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</w:t>
      </w:r>
      <w:r w:rsidR="009D5B02">
        <w:rPr>
          <w:rFonts w:hint="eastAsia"/>
        </w:rPr>
        <w:t>当前正在播放的节目列表</w:t>
      </w:r>
    </w:p>
    <w:p w14:paraId="2E1C4AB8" w14:textId="15278EF4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 w:rsidRPr="009D5B02">
        <w:rPr>
          <w:rFonts w:hint="eastAsia"/>
        </w:rPr>
        <w:t>添加节目</w:t>
      </w:r>
      <w:r w:rsidR="0078539C">
        <w:rPr>
          <w:rFonts w:hint="eastAsia"/>
        </w:rPr>
        <w:t>”</w:t>
      </w:r>
      <w:r>
        <w:rPr>
          <w:rFonts w:hint="eastAsia"/>
        </w:rPr>
        <w:t>添加一个新节目</w:t>
      </w:r>
    </w:p>
    <w:p w14:paraId="163D2845" w14:textId="0DD23E98" w:rsidR="009D5B02" w:rsidRDefault="009D5B02" w:rsidP="00881F09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2F85E026" w14:textId="10E8FADD" w:rsidR="00D3327B" w:rsidRDefault="002E4E0F" w:rsidP="00D3327B">
      <w:pPr>
        <w:jc w:val="center"/>
      </w:pPr>
      <w:r>
        <w:rPr>
          <w:noProof/>
        </w:rPr>
        <w:drawing>
          <wp:inline distT="0" distB="0" distL="0" distR="0" wp14:anchorId="54ECB571" wp14:editId="6430677D">
            <wp:extent cx="5222017" cy="3295650"/>
            <wp:effectExtent l="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8267" cy="33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184" w14:textId="6E9DFB4F" w:rsidR="009D5B02" w:rsidRDefault="009D5B02" w:rsidP="00A22197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</w:t>
      </w:r>
      <w:r w:rsidR="00EA4E36">
        <w:rPr>
          <w:rFonts w:hint="eastAsia"/>
        </w:rPr>
        <w:t>，素材类型支持</w:t>
      </w:r>
      <w:r w:rsidR="00EA4E36">
        <w:rPr>
          <w:rFonts w:hint="eastAsia"/>
        </w:rPr>
        <w:t>Flash</w:t>
      </w:r>
      <w:r w:rsidR="00EA4E36">
        <w:rPr>
          <w:rFonts w:hint="eastAsia"/>
        </w:rPr>
        <w:t>及</w:t>
      </w:r>
      <w:r w:rsidR="00EA4E36">
        <w:rPr>
          <w:rFonts w:hint="eastAsia"/>
        </w:rPr>
        <w:t>DLL</w:t>
      </w:r>
      <w:r w:rsidR="00EA4E36">
        <w:rPr>
          <w:rFonts w:hint="eastAsia"/>
        </w:rPr>
        <w:t>插件</w:t>
      </w:r>
    </w:p>
    <w:p w14:paraId="3DBEE72E" w14:textId="1466CC06" w:rsidR="00D3327B" w:rsidRDefault="00D3327B" w:rsidP="00A22197">
      <w:pPr>
        <w:ind w:leftChars="500" w:left="1100"/>
      </w:pPr>
      <w:r>
        <w:rPr>
          <w:rFonts w:hint="eastAsia"/>
        </w:rPr>
        <w:t>播放：点击播放时，如果已经连接到控制器，则播放窗体会立刻按素材列表惊醒循环播放，否则会等待连接上控制器后才进行播放</w:t>
      </w:r>
    </w:p>
    <w:p w14:paraId="487C41D9" w14:textId="77777777" w:rsidR="009D5471" w:rsidRDefault="009D5B02" w:rsidP="00C924CF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6A2D2012" w14:textId="44E962B3" w:rsidR="009F2EEA" w:rsidRDefault="009F2EEA" w:rsidP="00C924CF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DF92A5D" w14:textId="17CB7224" w:rsidR="00C215DA" w:rsidRDefault="00692F13" w:rsidP="00881F09">
      <w:pPr>
        <w:pStyle w:val="a4"/>
        <w:numPr>
          <w:ilvl w:val="0"/>
          <w:numId w:val="1"/>
        </w:numPr>
        <w:outlineLvl w:val="0"/>
      </w:pPr>
      <w:bookmarkStart w:id="32" w:name="_Toc523931428"/>
      <w:bookmarkStart w:id="33" w:name="_Toc524102820"/>
      <w:r w:rsidRPr="00692F13">
        <w:rPr>
          <w:rFonts w:hint="eastAsia"/>
        </w:rPr>
        <w:lastRenderedPageBreak/>
        <w:t>常见问题</w:t>
      </w:r>
      <w:r w:rsidR="003B7221"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2"/>
      <w:bookmarkEnd w:id="33"/>
    </w:p>
    <w:p w14:paraId="72E68A32" w14:textId="52A07768" w:rsidR="00095382" w:rsidRDefault="00095382" w:rsidP="00CB4369">
      <w:pPr>
        <w:pStyle w:val="ac"/>
      </w:pPr>
      <w:r>
        <w:rPr>
          <w:rFonts w:hint="eastAsia"/>
        </w:rPr>
        <w:t>软件无法启动？</w:t>
      </w:r>
    </w:p>
    <w:p w14:paraId="5D996353" w14:textId="434994D0" w:rsidR="00CB4369" w:rsidRDefault="00095382" w:rsidP="00773456">
      <w:pPr>
        <w:ind w:firstLineChars="200" w:firstLine="440"/>
        <w:jc w:val="both"/>
      </w:pPr>
      <w:r>
        <w:rPr>
          <w:rFonts w:hint="eastAsia"/>
        </w:rPr>
        <w:t>打开诺瓦软件查看是否检测到控制系统，如果没有检测到，则重新拔插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</w:t>
      </w:r>
      <w:r w:rsidR="00CB4369">
        <w:rPr>
          <w:rFonts w:hint="eastAsia"/>
        </w:rPr>
        <w:t>或重启</w:t>
      </w:r>
      <w:proofErr w:type="spellStart"/>
      <w:r w:rsidR="00CB4369" w:rsidRPr="00CB4369">
        <w:t>MarsServerProvider</w:t>
      </w:r>
      <w:proofErr w:type="spellEnd"/>
      <w:r w:rsidR="00CB4369">
        <w:rPr>
          <w:rFonts w:hint="eastAsia"/>
        </w:rPr>
        <w:t>。如果软件报了无法读取</w:t>
      </w:r>
      <w:r w:rsidR="00CB4369">
        <w:rPr>
          <w:rFonts w:hint="eastAsia"/>
        </w:rPr>
        <w:t>IP</w:t>
      </w:r>
      <w:r w:rsidR="00CB4369">
        <w:rPr>
          <w:rFonts w:hint="eastAsia"/>
        </w:rPr>
        <w:t>的错误，则说明电脑连接了其他类型的控制器，将其他控制器拔掉连接即可。</w:t>
      </w:r>
    </w:p>
    <w:p w14:paraId="78DED0D1" w14:textId="77777777" w:rsidR="00CB4369" w:rsidRDefault="00CB4369" w:rsidP="00095382"/>
    <w:p w14:paraId="32B4E859" w14:textId="6E159AE9" w:rsidR="00CB4369" w:rsidRDefault="00CB4369" w:rsidP="00CB4369">
      <w:pPr>
        <w:pStyle w:val="ac"/>
      </w:pPr>
      <w:r>
        <w:rPr>
          <w:rFonts w:hint="eastAsia"/>
        </w:rPr>
        <w:t>无法连接到控制器？</w:t>
      </w:r>
    </w:p>
    <w:p w14:paraId="4DE4C266" w14:textId="5F327409" w:rsidR="00CB4369" w:rsidRDefault="00CB4369" w:rsidP="00773456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45DDC74A" w14:textId="32E7200A" w:rsidR="00CB4369" w:rsidRPr="00773456" w:rsidRDefault="00CB4369" w:rsidP="00CB4369"/>
    <w:p w14:paraId="67C4DF2B" w14:textId="63135378" w:rsidR="00CB4369" w:rsidRDefault="008E3EA1" w:rsidP="008E3EA1">
      <w:pPr>
        <w:pStyle w:val="ac"/>
      </w:pPr>
      <w:r>
        <w:rPr>
          <w:rFonts w:hint="eastAsia"/>
        </w:rPr>
        <w:t>无法互动？</w:t>
      </w:r>
    </w:p>
    <w:p w14:paraId="777605DF" w14:textId="7E27ACB8" w:rsidR="008E3EA1" w:rsidRDefault="00773456" w:rsidP="002066EC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061CD480" w14:textId="70D39587" w:rsidR="00773456" w:rsidRDefault="00773456" w:rsidP="002066EC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531A1929" w14:textId="52F7B639" w:rsidR="00773456" w:rsidRDefault="00773456" w:rsidP="002066EC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04167A15" w14:textId="174EB8AB" w:rsidR="008A5C12" w:rsidRPr="008E3EA1" w:rsidRDefault="008A5C12" w:rsidP="008A5C12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p w14:paraId="5F77B856" w14:textId="77777777" w:rsidR="00453610" w:rsidRDefault="00453610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4" w:name="_Toc524102821"/>
      <w:r w:rsidRPr="00453610">
        <w:rPr>
          <w:rFonts w:hint="eastAsia"/>
        </w:rPr>
        <w:lastRenderedPageBreak/>
        <w:t>使用范例</w:t>
      </w:r>
      <w:bookmarkEnd w:id="34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5" w:name="_Toc524102822"/>
      <w:r>
        <w:rPr>
          <w:rFonts w:hint="eastAsia"/>
        </w:rPr>
        <w:t>范例描述</w:t>
      </w:r>
      <w:bookmarkEnd w:id="35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6" w:name="_Toc524102823"/>
      <w:r>
        <w:rPr>
          <w:rFonts w:hint="eastAsia"/>
        </w:rPr>
        <w:t>设置详情</w:t>
      </w:r>
      <w:bookmarkEnd w:id="36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6300FB44" w:rsidR="0014508F" w:rsidRDefault="00286CD5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37B458CA" wp14:editId="5B0B80F5">
            <wp:extent cx="4733925" cy="2873289"/>
            <wp:effectExtent l="0" t="0" r="0" b="381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6564" cy="289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7F22D9CF" w:rsidR="00CB7463" w:rsidRDefault="00286CD5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70ACF4F" wp14:editId="673B8B6B">
            <wp:extent cx="5114925" cy="2174707"/>
            <wp:effectExtent l="0" t="0" r="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003" cy="21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445E6B3F" w:rsidR="00CB7463" w:rsidRDefault="00CB7463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54525D4" wp14:editId="78C91CF7">
            <wp:extent cx="3619048" cy="1142857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1F9329E3" w:rsidR="00CB7463" w:rsidRDefault="006E4B99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BBABD28" wp14:editId="75F7A39C">
            <wp:extent cx="5580952" cy="13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0ABA2B88" w:rsidR="00CB7463" w:rsidRDefault="006E4B99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324AA98" wp14:editId="50B146CF">
            <wp:extent cx="2657143" cy="13238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0EB913AA" w:rsidR="00CB7463" w:rsidRDefault="006E4B99" w:rsidP="006E4B99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D340DF0" wp14:editId="380DBC57">
            <wp:extent cx="4476750" cy="292201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4772" cy="294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37EAD24C" w:rsidR="006E4B99" w:rsidRDefault="006E4B99" w:rsidP="006E4B99">
      <w:pPr>
        <w:pStyle w:val="aff8"/>
        <w:ind w:left="42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9E4FFE" wp14:editId="78123D0B">
            <wp:extent cx="5732145" cy="374142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35D529EF" w:rsidR="00CB7463" w:rsidRDefault="006E4B99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DB692F6" wp14:editId="5D9086D8">
            <wp:extent cx="5732145" cy="3741420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6258AC36" w:rsidR="00CB7463" w:rsidRDefault="0070518B" w:rsidP="00CB7463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ED36E6D" wp14:editId="37DF620D">
            <wp:extent cx="5732145" cy="2840990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47125344" w:rsidR="00CB7463" w:rsidRDefault="00EC7C28" w:rsidP="00D50B5A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51125C8" wp14:editId="55DDFA18">
            <wp:extent cx="5124450" cy="323407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2628" cy="324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5B16D91E" w:rsidR="00B075A1" w:rsidRDefault="00EC7C28" w:rsidP="00B075A1">
      <w:pPr>
        <w:pStyle w:val="aff8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16944618" wp14:editId="5151B34D">
            <wp:extent cx="4609524" cy="980952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38C8C986" w:rsidR="008A26C1" w:rsidRPr="00B5142F" w:rsidRDefault="00EC7C28" w:rsidP="00CE0B85">
      <w:pPr>
        <w:pStyle w:val="aff8"/>
        <w:ind w:left="420" w:firstLineChars="0" w:firstLine="0"/>
        <w:jc w:val="center"/>
      </w:pPr>
      <w:bookmarkStart w:id="37" w:name="_GoBack"/>
      <w:r>
        <w:rPr>
          <w:noProof/>
        </w:rPr>
        <w:drawing>
          <wp:inline distT="0" distB="0" distL="0" distR="0" wp14:anchorId="09E7E80F" wp14:editId="0A08089B">
            <wp:extent cx="5732145" cy="2374900"/>
            <wp:effectExtent l="0" t="0" r="1905" b="635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sectPr w:rsidR="008A26C1" w:rsidRPr="00B5142F" w:rsidSect="0067197C">
      <w:headerReference w:type="default" r:id="rId44"/>
      <w:footerReference w:type="default" r:id="rId45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4F3F8" w14:textId="77777777" w:rsidR="003F0B67" w:rsidRDefault="003F0B67">
      <w:pPr>
        <w:spacing w:after="0" w:line="240" w:lineRule="auto"/>
      </w:pPr>
      <w:r>
        <w:separator/>
      </w:r>
    </w:p>
  </w:endnote>
  <w:endnote w:type="continuationSeparator" w:id="0">
    <w:p w14:paraId="056CA6D4" w14:textId="77777777" w:rsidR="003F0B67" w:rsidRDefault="003F0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81A0E" w14:textId="77777777" w:rsidR="003F0B67" w:rsidRDefault="003F0B67">
      <w:pPr>
        <w:spacing w:after="0" w:line="240" w:lineRule="auto"/>
      </w:pPr>
      <w:r>
        <w:separator/>
      </w:r>
    </w:p>
  </w:footnote>
  <w:footnote w:type="continuationSeparator" w:id="0">
    <w:p w14:paraId="13D2992A" w14:textId="77777777" w:rsidR="003F0B67" w:rsidRDefault="003F0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77777777" w:rsidR="004E5087" w:rsidRDefault="004E5087" w:rsidP="008E593C">
    <w:pPr>
      <w:pStyle w:val="aff1"/>
    </w:pPr>
    <w:r w:rsidRPr="008E593C">
      <w:rPr>
        <w:rFonts w:hint="eastAsia"/>
      </w:rPr>
      <w:t>Interactive Studio</w:t>
    </w:r>
    <w:r>
      <w:rPr>
        <w:rFonts w:hint="eastAsia"/>
      </w:rPr>
      <w:t xml:space="preserve"> </w:t>
    </w:r>
    <w:r>
      <w:rPr>
        <w:rFonts w:hint="eastAsia"/>
      </w:rPr>
      <w:t>互动播放器</w:t>
    </w:r>
  </w:p>
  <w:p w14:paraId="03DA59BB" w14:textId="21A8E3CB" w:rsidR="004E5087" w:rsidRDefault="004E5087" w:rsidP="000E2E51">
    <w:pPr>
      <w:pStyle w:val="aff1"/>
      <w:pBdr>
        <w:bottom w:val="single" w:sz="4" w:space="1" w:color="auto"/>
      </w:pBdr>
      <w:tabs>
        <w:tab w:val="right" w:pos="9027"/>
      </w:tabs>
    </w:pPr>
    <w:r w:rsidRPr="000E2E51">
      <w:rPr>
        <w:rFonts w:hint="eastAsia"/>
      </w:rPr>
      <w:t>用户手册</w:t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 w:rsidR="00EC7C28">
      <w:fldChar w:fldCharType="separate"/>
    </w:r>
    <w:r w:rsidR="00EC7C28">
      <w:rPr>
        <w:rFonts w:hint="eastAsia"/>
        <w:noProof/>
      </w:rPr>
      <w:t>使用范例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364B3"/>
    <w:rsid w:val="0014508F"/>
    <w:rsid w:val="0014744C"/>
    <w:rsid w:val="00171022"/>
    <w:rsid w:val="00183CAD"/>
    <w:rsid w:val="001860FA"/>
    <w:rsid w:val="00186DF4"/>
    <w:rsid w:val="00192535"/>
    <w:rsid w:val="00194DF6"/>
    <w:rsid w:val="001B1C0E"/>
    <w:rsid w:val="001D3B75"/>
    <w:rsid w:val="002066EC"/>
    <w:rsid w:val="00206B78"/>
    <w:rsid w:val="00220744"/>
    <w:rsid w:val="00222221"/>
    <w:rsid w:val="00223830"/>
    <w:rsid w:val="00224FF5"/>
    <w:rsid w:val="0022773C"/>
    <w:rsid w:val="00236DF5"/>
    <w:rsid w:val="002515A6"/>
    <w:rsid w:val="002730C2"/>
    <w:rsid w:val="00275792"/>
    <w:rsid w:val="00286CD5"/>
    <w:rsid w:val="00287616"/>
    <w:rsid w:val="002968E0"/>
    <w:rsid w:val="002B6099"/>
    <w:rsid w:val="002D720F"/>
    <w:rsid w:val="002E0C65"/>
    <w:rsid w:val="002E4E0F"/>
    <w:rsid w:val="00303DC6"/>
    <w:rsid w:val="00324881"/>
    <w:rsid w:val="00326EF2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E4B99"/>
    <w:rsid w:val="007016CB"/>
    <w:rsid w:val="0070518B"/>
    <w:rsid w:val="00716C3B"/>
    <w:rsid w:val="00717BFD"/>
    <w:rsid w:val="007447C8"/>
    <w:rsid w:val="00746AAC"/>
    <w:rsid w:val="00750B14"/>
    <w:rsid w:val="00750B60"/>
    <w:rsid w:val="00757E92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557BD"/>
    <w:rsid w:val="00975B88"/>
    <w:rsid w:val="009977FA"/>
    <w:rsid w:val="009C037F"/>
    <w:rsid w:val="009D5471"/>
    <w:rsid w:val="009D5B02"/>
    <w:rsid w:val="009F2EEA"/>
    <w:rsid w:val="009F67ED"/>
    <w:rsid w:val="00A01DF4"/>
    <w:rsid w:val="00A10077"/>
    <w:rsid w:val="00A1310C"/>
    <w:rsid w:val="00A22197"/>
    <w:rsid w:val="00A41013"/>
    <w:rsid w:val="00A56FE1"/>
    <w:rsid w:val="00A57089"/>
    <w:rsid w:val="00A67281"/>
    <w:rsid w:val="00A77CE5"/>
    <w:rsid w:val="00A80778"/>
    <w:rsid w:val="00A96056"/>
    <w:rsid w:val="00AC3C42"/>
    <w:rsid w:val="00AD069B"/>
    <w:rsid w:val="00AE07CD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721E"/>
    <w:rsid w:val="00BE086C"/>
    <w:rsid w:val="00BE3688"/>
    <w:rsid w:val="00BE4819"/>
    <w:rsid w:val="00BF0E7E"/>
    <w:rsid w:val="00C215DA"/>
    <w:rsid w:val="00C33E71"/>
    <w:rsid w:val="00C37901"/>
    <w:rsid w:val="00C46F8D"/>
    <w:rsid w:val="00C54A7C"/>
    <w:rsid w:val="00C65B3D"/>
    <w:rsid w:val="00C7177E"/>
    <w:rsid w:val="00C73FCD"/>
    <w:rsid w:val="00C924CF"/>
    <w:rsid w:val="00CA0A90"/>
    <w:rsid w:val="00CB4369"/>
    <w:rsid w:val="00CB7463"/>
    <w:rsid w:val="00CE0B85"/>
    <w:rsid w:val="00CE530F"/>
    <w:rsid w:val="00CF0D9C"/>
    <w:rsid w:val="00CF5818"/>
    <w:rsid w:val="00D01C90"/>
    <w:rsid w:val="00D31676"/>
    <w:rsid w:val="00D3327B"/>
    <w:rsid w:val="00D47A97"/>
    <w:rsid w:val="00D50B5A"/>
    <w:rsid w:val="00D60A6A"/>
    <w:rsid w:val="00DA215F"/>
    <w:rsid w:val="00DD7D89"/>
    <w:rsid w:val="00E000CA"/>
    <w:rsid w:val="00E04059"/>
    <w:rsid w:val="00E25409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670"/>
    <w:rsid w:val="00F52221"/>
    <w:rsid w:val="00F524B6"/>
    <w:rsid w:val="00F825A0"/>
    <w:rsid w:val="00F90D16"/>
    <w:rsid w:val="00FA7784"/>
    <w:rsid w:val="00FB4326"/>
    <w:rsid w:val="00FC4E6D"/>
    <w:rsid w:val="00FD030A"/>
    <w:rsid w:val="00FE0B35"/>
    <w:rsid w:val="00FE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F415941-A364-47DC-888E-640D9769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809</TotalTime>
  <Pages>19</Pages>
  <Words>641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172</cp:revision>
  <cp:lastPrinted>2018-09-07T06:30:00Z</cp:lastPrinted>
  <dcterms:created xsi:type="dcterms:W3CDTF">2018-09-05T01:36:00Z</dcterms:created>
  <dcterms:modified xsi:type="dcterms:W3CDTF">2018-09-10T07:27:00Z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