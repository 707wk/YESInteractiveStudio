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20087E2B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</w:t>
                                      </w:r>
                                      <w:r w:rsidR="00E231AB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演播室</w:t>
                                      </w:r>
                                      <w:r w:rsidR="00C44385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20087E2B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</w:t>
                                </w:r>
                                <w:r w:rsidR="00E231AB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演播室</w:t>
                                </w:r>
                                <w:r w:rsidR="00C44385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5F9A8BC7" w14:textId="34B8C761" w:rsidR="00597160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21757" w:history="1">
            <w:r w:rsidR="00597160" w:rsidRPr="00C87C87">
              <w:rPr>
                <w:rStyle w:val="aff7"/>
                <w:noProof/>
              </w:rPr>
              <w:t xml:space="preserve">1. </w:t>
            </w:r>
            <w:r w:rsidR="00597160" w:rsidRPr="00C87C87">
              <w:rPr>
                <w:rStyle w:val="aff7"/>
                <w:noProof/>
              </w:rPr>
              <w:t>概述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6F14CC6" w14:textId="7AA41F0B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58" w:history="1">
            <w:r w:rsidR="00597160" w:rsidRPr="00C87C87">
              <w:rPr>
                <w:rStyle w:val="aff7"/>
                <w:noProof/>
              </w:rPr>
              <w:t>1.1.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应用领域与使用对象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321B2EF5" w14:textId="033A81D0" w:rsidR="00597160" w:rsidRDefault="00EC7A9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59" w:history="1">
            <w:r w:rsidR="00597160" w:rsidRPr="00C87C87">
              <w:rPr>
                <w:rStyle w:val="aff7"/>
                <w:noProof/>
              </w:rPr>
              <w:t xml:space="preserve">2. </w:t>
            </w:r>
            <w:r w:rsidR="00597160" w:rsidRPr="00C87C87">
              <w:rPr>
                <w:rStyle w:val="aff7"/>
                <w:noProof/>
              </w:rPr>
              <w:t>系统综述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7E53D7A" w14:textId="3D858C7D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0" w:history="1">
            <w:r w:rsidR="00597160" w:rsidRPr="00C87C87">
              <w:rPr>
                <w:rStyle w:val="aff7"/>
                <w:noProof/>
              </w:rPr>
              <w:t>2.1.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系统功能简介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0744E4F" w14:textId="3D776B4D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1" w:history="1">
            <w:r w:rsidR="00597160" w:rsidRPr="00C87C87">
              <w:rPr>
                <w:rStyle w:val="aff7"/>
                <w:noProof/>
              </w:rPr>
              <w:t>2.2.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性能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8ECF022" w14:textId="7CEC1FFB" w:rsidR="00597160" w:rsidRDefault="00EC7A9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2" w:history="1">
            <w:r w:rsidR="00597160" w:rsidRPr="00C87C87">
              <w:rPr>
                <w:rStyle w:val="aff7"/>
                <w:noProof/>
              </w:rPr>
              <w:t xml:space="preserve">3. </w:t>
            </w:r>
            <w:r w:rsidR="00597160" w:rsidRPr="00C87C87">
              <w:rPr>
                <w:rStyle w:val="aff7"/>
                <w:noProof/>
              </w:rPr>
              <w:t>运行环境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4C5347A" w14:textId="573855E6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3" w:history="1">
            <w:r w:rsidR="00597160" w:rsidRPr="00C87C87">
              <w:rPr>
                <w:rStyle w:val="aff7"/>
                <w:noProof/>
              </w:rPr>
              <w:t>3.1.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硬件设备要求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C7AE3EA" w14:textId="12BBB987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4" w:history="1">
            <w:r w:rsidR="00597160" w:rsidRPr="00C87C87">
              <w:rPr>
                <w:rStyle w:val="aff7"/>
                <w:noProof/>
              </w:rPr>
              <w:t>3.2.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软件系统要求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1867FAB" w14:textId="015598B2" w:rsidR="00597160" w:rsidRDefault="00EC7A9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5" w:history="1">
            <w:r w:rsidR="00597160" w:rsidRPr="00C87C87">
              <w:rPr>
                <w:rStyle w:val="aff7"/>
                <w:noProof/>
              </w:rPr>
              <w:t xml:space="preserve">4. </w:t>
            </w:r>
            <w:r w:rsidR="00597160" w:rsidRPr="00C87C87">
              <w:rPr>
                <w:rStyle w:val="aff7"/>
                <w:noProof/>
              </w:rPr>
              <w:t>系统操作说明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FDCA01B" w14:textId="241A2E3D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6" w:history="1">
            <w:r w:rsidR="00597160" w:rsidRPr="00C87C87">
              <w:rPr>
                <w:rStyle w:val="aff7"/>
                <w:noProof/>
              </w:rPr>
              <w:t>4.1.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安装与初始化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DF7159C" w14:textId="28C98AFF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7" w:history="1">
            <w:r w:rsidR="00597160" w:rsidRPr="00C87C87">
              <w:rPr>
                <w:rStyle w:val="aff7"/>
                <w:noProof/>
              </w:rPr>
              <w:t>4.1.1.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软件安装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B04C76D" w14:textId="179DB1FD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8" w:history="1">
            <w:r w:rsidR="00597160" w:rsidRPr="00C87C87">
              <w:rPr>
                <w:rStyle w:val="aff7"/>
                <w:noProof/>
              </w:rPr>
              <w:t>4.1.2.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设备连接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163A4ED" w14:textId="3D84B8D6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9" w:history="1">
            <w:r w:rsidR="00597160" w:rsidRPr="00C87C87">
              <w:rPr>
                <w:rStyle w:val="aff7"/>
                <w:noProof/>
              </w:rPr>
              <w:t>4.1.3.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配置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6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6BAC32E" w14:textId="4F004C24" w:rsidR="00597160" w:rsidRDefault="00EC7A9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70" w:history="1">
            <w:r w:rsidR="00597160" w:rsidRPr="00C87C87">
              <w:rPr>
                <w:rStyle w:val="aff7"/>
                <w:noProof/>
              </w:rPr>
              <w:t>4.2.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界面及功能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5DEA690" w14:textId="3C191330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1" w:history="1">
            <w:r w:rsidR="00597160" w:rsidRPr="00C87C87">
              <w:rPr>
                <w:rStyle w:val="aff7"/>
                <w:noProof/>
              </w:rPr>
              <w:t>4.2.1.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主界面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9A8A200" w14:textId="5A03DD03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2" w:history="1">
            <w:r w:rsidR="00597160" w:rsidRPr="00C87C87">
              <w:rPr>
                <w:rStyle w:val="aff7"/>
                <w:noProof/>
              </w:rPr>
              <w:t>4.2.2.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功能区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55BC2FA" w14:textId="4C0298A8" w:rsidR="00597160" w:rsidRDefault="00EC7A9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3" w:history="1">
            <w:r w:rsidR="00597160" w:rsidRPr="00C87C87">
              <w:rPr>
                <w:rStyle w:val="aff7"/>
                <w:noProof/>
              </w:rPr>
              <w:t>4.2.3.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播放方案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11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C53B6A8" w14:textId="4525677A" w:rsidR="00597160" w:rsidRDefault="00EC7A9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4" w:history="1">
            <w:r w:rsidR="00597160" w:rsidRPr="00C87C87">
              <w:rPr>
                <w:rStyle w:val="aff7"/>
                <w:noProof/>
              </w:rPr>
              <w:t xml:space="preserve">5. </w:t>
            </w:r>
            <w:r w:rsidR="00597160" w:rsidRPr="00C87C87">
              <w:rPr>
                <w:rStyle w:val="aff7"/>
                <w:noProof/>
              </w:rPr>
              <w:t>使用范例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2930999" w14:textId="31E99684" w:rsidR="00597160" w:rsidRDefault="00EC7A9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5" w:history="1">
            <w:r w:rsidR="00597160" w:rsidRPr="00C87C87">
              <w:rPr>
                <w:rStyle w:val="aff7"/>
                <w:noProof/>
              </w:rPr>
              <w:t>5.1.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范例描述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DE3FFC1" w14:textId="3A942431" w:rsidR="00597160" w:rsidRDefault="00EC7A9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6" w:history="1">
            <w:r w:rsidR="00597160" w:rsidRPr="00C87C87">
              <w:rPr>
                <w:rStyle w:val="aff7"/>
                <w:noProof/>
              </w:rPr>
              <w:t>5.2.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设置详情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ED792C3" w14:textId="32EA4D3C" w:rsidR="00597160" w:rsidRDefault="00EC7A9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7" w:history="1">
            <w:r w:rsidR="00597160" w:rsidRPr="00C87C87">
              <w:rPr>
                <w:rStyle w:val="aff7"/>
                <w:noProof/>
              </w:rPr>
              <w:t xml:space="preserve">6. </w:t>
            </w:r>
            <w:r w:rsidR="00597160" w:rsidRPr="00C87C87">
              <w:rPr>
                <w:rStyle w:val="aff7"/>
                <w:noProof/>
              </w:rPr>
              <w:t>常见问题及解决方法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18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92225C1" w14:textId="4792A396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0" w:name="_Toc523931413"/>
      <w:bookmarkStart w:id="1" w:name="_Toc524421757"/>
      <w:r w:rsidRPr="00746AAC">
        <w:lastRenderedPageBreak/>
        <w:t>概述</w:t>
      </w:r>
      <w:bookmarkEnd w:id="0"/>
      <w:bookmarkEnd w:id="1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2" w:name="_Toc523931414"/>
      <w:bookmarkStart w:id="3" w:name="_Toc524421758"/>
      <w:r>
        <w:rPr>
          <w:rFonts w:hint="eastAsia"/>
        </w:rPr>
        <w:t>应用领域与使用对象</w:t>
      </w:r>
      <w:bookmarkEnd w:id="2"/>
      <w:bookmarkEnd w:id="3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4" w:name="_Toc523931415"/>
      <w:bookmarkStart w:id="5" w:name="_Toc524421759"/>
      <w:r w:rsidRPr="00757E92">
        <w:rPr>
          <w:rFonts w:hint="eastAsia"/>
        </w:rPr>
        <w:lastRenderedPageBreak/>
        <w:t>系统综述</w:t>
      </w:r>
      <w:bookmarkEnd w:id="4"/>
      <w:bookmarkEnd w:id="5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6" w:name="_Toc523931416"/>
      <w:bookmarkStart w:id="7" w:name="_Toc524421760"/>
      <w:r w:rsidRPr="00B66E89">
        <w:rPr>
          <w:rFonts w:hint="eastAsia"/>
        </w:rPr>
        <w:t>系统功能简介</w:t>
      </w:r>
      <w:bookmarkEnd w:id="6"/>
      <w:bookmarkEnd w:id="7"/>
    </w:p>
    <w:p w14:paraId="3CB132B9" w14:textId="4B22E2C0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1823C8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1823C8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8" w:name="_Toc523931417"/>
      <w:bookmarkStart w:id="9" w:name="_Toc524421761"/>
      <w:r>
        <w:rPr>
          <w:rFonts w:hint="eastAsia"/>
        </w:rPr>
        <w:t>性能</w:t>
      </w:r>
      <w:bookmarkEnd w:id="8"/>
      <w:bookmarkEnd w:id="9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0" w:name="_Toc523931418"/>
      <w:bookmarkStart w:id="11" w:name="_Toc524421762"/>
      <w:r w:rsidRPr="00757E92">
        <w:rPr>
          <w:rFonts w:hint="eastAsia"/>
        </w:rPr>
        <w:lastRenderedPageBreak/>
        <w:t>运行环境</w:t>
      </w:r>
      <w:bookmarkEnd w:id="10"/>
      <w:bookmarkEnd w:id="11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2" w:name="_Toc523931419"/>
      <w:bookmarkStart w:id="13" w:name="_Toc524421763"/>
      <w:r w:rsidRPr="00923A1A">
        <w:rPr>
          <w:rFonts w:hint="eastAsia"/>
        </w:rPr>
        <w:t>硬件设备要求</w:t>
      </w:r>
      <w:bookmarkEnd w:id="12"/>
      <w:bookmarkEnd w:id="13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0C5ACF9E" w:rsidR="00BF0E7E" w:rsidRDefault="001823C8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4" w:name="_Toc523931420"/>
      <w:bookmarkStart w:id="15" w:name="_Toc524421764"/>
      <w:r>
        <w:rPr>
          <w:rFonts w:hint="eastAsia"/>
        </w:rPr>
        <w:t>软件系统要求</w:t>
      </w:r>
      <w:bookmarkEnd w:id="14"/>
      <w:bookmarkEnd w:id="15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6" w:name="_Toc523931421"/>
      <w:bookmarkStart w:id="17" w:name="_Toc524421765"/>
      <w:r w:rsidRPr="00692F13">
        <w:rPr>
          <w:rFonts w:hint="eastAsia"/>
        </w:rPr>
        <w:lastRenderedPageBreak/>
        <w:t>系统操作说明</w:t>
      </w:r>
      <w:bookmarkEnd w:id="16"/>
      <w:bookmarkEnd w:id="17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8" w:name="_Toc523931422"/>
      <w:bookmarkStart w:id="19" w:name="_Toc524421766"/>
      <w:r w:rsidRPr="00036E31">
        <w:rPr>
          <w:rFonts w:hint="eastAsia"/>
        </w:rPr>
        <w:t>安装与初始化</w:t>
      </w:r>
      <w:bookmarkEnd w:id="18"/>
      <w:bookmarkEnd w:id="19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0" w:name="_Toc523931423"/>
      <w:bookmarkStart w:id="21" w:name="_Toc52442176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0"/>
      <w:bookmarkEnd w:id="21"/>
    </w:p>
    <w:p w14:paraId="35B7BDE1" w14:textId="54F6BCC4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5A6250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5A6250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5A6250" w:rsidRPr="00AB2CF3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2" w:name="_Toc523931424"/>
      <w:bookmarkStart w:id="23" w:name="_Toc524421768"/>
      <w:r w:rsidRPr="00036E31">
        <w:rPr>
          <w:rFonts w:hint="eastAsia"/>
        </w:rPr>
        <w:t>设备连接</w:t>
      </w:r>
      <w:bookmarkEnd w:id="22"/>
      <w:bookmarkEnd w:id="23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E20t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4" w:name="_Toc523931425"/>
      <w:bookmarkStart w:id="25" w:name="_Toc524421769"/>
      <w:r>
        <w:rPr>
          <w:rFonts w:hint="eastAsia"/>
        </w:rPr>
        <w:lastRenderedPageBreak/>
        <w:t>配置</w:t>
      </w:r>
      <w:bookmarkEnd w:id="24"/>
      <w:bookmarkEnd w:id="25"/>
    </w:p>
    <w:p w14:paraId="3545FE5E" w14:textId="57F6AB9A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C6823">
        <w:rPr>
          <w:rFonts w:cs="Times New Roman" w:hint="eastAsia"/>
        </w:rPr>
        <w:t>控制器</w:t>
      </w:r>
      <w:r w:rsidRPr="003A254F">
        <w:rPr>
          <w:rFonts w:cs="Times New Roman"/>
        </w:rPr>
        <w:t>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445630DE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399D7B4E" w14:textId="3D01FEBB" w:rsidR="0011355C" w:rsidRPr="003A254F" w:rsidRDefault="0011355C" w:rsidP="0011355C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09632AA" wp14:editId="645B1F2F">
            <wp:extent cx="5476875" cy="31670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928" cy="31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6" w:name="_Toc523931426"/>
      <w:bookmarkStart w:id="27" w:name="_Toc524421770"/>
      <w:r w:rsidRPr="00FE5E3B">
        <w:rPr>
          <w:rFonts w:hint="eastAsia"/>
        </w:rPr>
        <w:lastRenderedPageBreak/>
        <w:t>界面及功能</w:t>
      </w:r>
      <w:bookmarkEnd w:id="26"/>
      <w:bookmarkEnd w:id="27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8" w:name="_Toc523931427"/>
      <w:bookmarkStart w:id="29" w:name="_Toc524421771"/>
      <w:r>
        <w:rPr>
          <w:rFonts w:hint="eastAsia"/>
        </w:rPr>
        <w:t>主界面</w:t>
      </w:r>
      <w:bookmarkEnd w:id="28"/>
      <w:bookmarkEnd w:id="29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0" w:name="_Toc524421772"/>
      <w:r w:rsidRPr="007016CB">
        <w:t>功能区</w:t>
      </w:r>
      <w:bookmarkEnd w:id="30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054E90B7" w:rsidR="00EF5155" w:rsidRDefault="002C682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3C4119F" wp14:editId="3928062D">
            <wp:extent cx="3714750" cy="2971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2A7B16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7C86EE2C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rPr>
          <w:rFonts w:hint="eastAsia"/>
        </w:rPr>
        <w:t>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1845D4FA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21954EA3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3D21FE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1" w:name="_Toc524421773"/>
      <w:r>
        <w:rPr>
          <w:rFonts w:hint="eastAsia"/>
        </w:rPr>
        <w:t>播放方案</w:t>
      </w:r>
      <w:bookmarkEnd w:id="31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3A069AD7" w:rsidR="002B6099" w:rsidRDefault="00AF189D" w:rsidP="002A7B16">
      <w:pPr>
        <w:pStyle w:val="aff8"/>
        <w:ind w:firstLineChars="0" w:firstLine="0"/>
        <w:jc w:val="center"/>
      </w:pPr>
      <w:bookmarkStart w:id="32" w:name="_GoBack"/>
      <w:r>
        <w:rPr>
          <w:noProof/>
        </w:rPr>
        <w:drawing>
          <wp:inline distT="0" distB="0" distL="0" distR="0" wp14:anchorId="2A6EEB12" wp14:editId="21FF004A">
            <wp:extent cx="5416200" cy="3200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584" cy="32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7D4D6F7F" w14:textId="5B38E4A3" w:rsidR="00C46F8D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</w:t>
      </w:r>
      <w:proofErr w:type="gramStart"/>
      <w:r w:rsidR="00C46F8D">
        <w:rPr>
          <w:rFonts w:hint="eastAsia"/>
        </w:rPr>
        <w:t>窗口窗口</w:t>
      </w:r>
      <w:proofErr w:type="gramEnd"/>
      <w:r w:rsidR="00C46F8D">
        <w:rPr>
          <w:rFonts w:hint="eastAsia"/>
        </w:rPr>
        <w:t>属性：可以设置播放窗口的备注、位置</w:t>
      </w:r>
      <w:r w:rsidR="00D60A6A">
        <w:rPr>
          <w:rFonts w:hint="eastAsia"/>
        </w:rPr>
        <w:t>及</w:t>
      </w:r>
      <w:r w:rsidR="00C46F8D">
        <w:rPr>
          <w:rFonts w:hint="eastAsia"/>
        </w:rPr>
        <w:t>缩放比例</w:t>
      </w:r>
    </w:p>
    <w:p w14:paraId="6BDB0CEA" w14:textId="66D4A0F7" w:rsidR="00C46F8D" w:rsidRDefault="00C46F8D" w:rsidP="00804EA0">
      <w:pPr>
        <w:pStyle w:val="aff8"/>
        <w:ind w:leftChars="691" w:left="1520" w:firstLineChars="0" w:firstLine="0"/>
        <w:rPr>
          <w:rFonts w:hint="eastAsia"/>
        </w:rPr>
      </w:pPr>
      <w:r>
        <w:rPr>
          <w:rFonts w:hint="eastAsia"/>
        </w:rPr>
        <w:t>屏幕编辑区：可以拖动或在屏幕属性里更改屏幕在播放窗口里的位置</w:t>
      </w:r>
      <w:bookmarkStart w:id="33" w:name="_Hlk1563650"/>
      <w:r w:rsidR="00AF189D">
        <w:rPr>
          <w:rFonts w:hint="eastAsia"/>
        </w:rPr>
        <w:t>，以及箱体的旋转角度</w:t>
      </w:r>
    </w:p>
    <w:bookmarkEnd w:id="33"/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01CA670F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3D6F3F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4" w:name="_Toc524421774"/>
      <w:r w:rsidRPr="00453610">
        <w:rPr>
          <w:rFonts w:hint="eastAsia"/>
        </w:rPr>
        <w:lastRenderedPageBreak/>
        <w:t>使用范例</w:t>
      </w:r>
      <w:bookmarkEnd w:id="34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5" w:name="_Toc524421775"/>
      <w:r>
        <w:rPr>
          <w:rFonts w:hint="eastAsia"/>
        </w:rPr>
        <w:t>范例描述</w:t>
      </w:r>
      <w:bookmarkEnd w:id="35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6" w:name="_Toc524421776"/>
      <w:r>
        <w:rPr>
          <w:rFonts w:hint="eastAsia"/>
        </w:rPr>
        <w:t>设置详情</w:t>
      </w:r>
      <w:bookmarkEnd w:id="36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0EB913AA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D340DF0" wp14:editId="380DBC57">
            <wp:extent cx="4476750" cy="2922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29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37EAD24C" w:rsidR="006E4B99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19E4FFE" wp14:editId="78123D0B">
            <wp:extent cx="5732145" cy="37414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35D529EF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DB692F6" wp14:editId="5D9086D8">
            <wp:extent cx="5732145" cy="374142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7" w:name="_Toc523931428"/>
      <w:bookmarkStart w:id="38" w:name="_Toc52442177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7"/>
      <w:bookmarkEnd w:id="38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</w:pPr>
    </w:p>
    <w:sectPr w:rsidR="00597160" w:rsidRPr="00B5142F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39F01" w14:textId="77777777" w:rsidR="00EC7A90" w:rsidRDefault="00EC7A90">
      <w:pPr>
        <w:spacing w:after="0" w:line="240" w:lineRule="auto"/>
      </w:pPr>
      <w:r>
        <w:separator/>
      </w:r>
    </w:p>
  </w:endnote>
  <w:endnote w:type="continuationSeparator" w:id="0">
    <w:p w14:paraId="4AD626C6" w14:textId="77777777" w:rsidR="00EC7A90" w:rsidRDefault="00EC7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78C6D" w14:textId="77777777" w:rsidR="00EC7A90" w:rsidRDefault="00EC7A90">
      <w:pPr>
        <w:spacing w:after="0" w:line="240" w:lineRule="auto"/>
      </w:pPr>
      <w:r>
        <w:separator/>
      </w:r>
    </w:p>
  </w:footnote>
  <w:footnote w:type="continuationSeparator" w:id="0">
    <w:p w14:paraId="704A52E4" w14:textId="77777777" w:rsidR="00EC7A90" w:rsidRDefault="00EC7A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424EA" w14:textId="2EC45C41" w:rsidR="00C44385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  <w:r w:rsidR="00C44385">
      <w:rPr>
        <w:rFonts w:hint="eastAsia"/>
      </w:rPr>
      <w:t>软件</w:t>
    </w:r>
  </w:p>
  <w:p w14:paraId="03DA59BB" w14:textId="1BAB9DF9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1355C"/>
    <w:rsid w:val="001364B3"/>
    <w:rsid w:val="0014508F"/>
    <w:rsid w:val="0014744C"/>
    <w:rsid w:val="00171022"/>
    <w:rsid w:val="001823C8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1FE4"/>
    <w:rsid w:val="00235CC7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C6823"/>
    <w:rsid w:val="002D720F"/>
    <w:rsid w:val="002E0C65"/>
    <w:rsid w:val="002E4E0F"/>
    <w:rsid w:val="00303DC6"/>
    <w:rsid w:val="00324881"/>
    <w:rsid w:val="00326EF2"/>
    <w:rsid w:val="0034546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D21FE"/>
    <w:rsid w:val="003D6F3F"/>
    <w:rsid w:val="003E22A9"/>
    <w:rsid w:val="003E5E10"/>
    <w:rsid w:val="003F0B67"/>
    <w:rsid w:val="003F328F"/>
    <w:rsid w:val="00451C82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A6250"/>
    <w:rsid w:val="005C12A5"/>
    <w:rsid w:val="005D0599"/>
    <w:rsid w:val="005E4459"/>
    <w:rsid w:val="0060756C"/>
    <w:rsid w:val="00607BB4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3FD4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068F"/>
    <w:rsid w:val="009D5471"/>
    <w:rsid w:val="009D5B02"/>
    <w:rsid w:val="009F2EEA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B2CF3"/>
    <w:rsid w:val="00AC3C42"/>
    <w:rsid w:val="00AD069B"/>
    <w:rsid w:val="00AE07CD"/>
    <w:rsid w:val="00AE7079"/>
    <w:rsid w:val="00AF189D"/>
    <w:rsid w:val="00B075A1"/>
    <w:rsid w:val="00B122A3"/>
    <w:rsid w:val="00B34127"/>
    <w:rsid w:val="00B35AEC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11E7D"/>
    <w:rsid w:val="00C215DA"/>
    <w:rsid w:val="00C33E71"/>
    <w:rsid w:val="00C37901"/>
    <w:rsid w:val="00C44385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9653C"/>
    <w:rsid w:val="00DA215F"/>
    <w:rsid w:val="00DD7D89"/>
    <w:rsid w:val="00E000CA"/>
    <w:rsid w:val="00E04059"/>
    <w:rsid w:val="00E231AB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A90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869E0"/>
    <w:rsid w:val="00F90D16"/>
    <w:rsid w:val="00FA7784"/>
    <w:rsid w:val="00FB4326"/>
    <w:rsid w:val="00FC4E6D"/>
    <w:rsid w:val="00FD030A"/>
    <w:rsid w:val="00FD44A9"/>
    <w:rsid w:val="00FE0B35"/>
    <w:rsid w:val="00FE5E3B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  <w:style w:type="character" w:styleId="affa">
    <w:name w:val="Unresolved Mention"/>
    <w:basedOn w:val="a0"/>
    <w:uiPriority w:val="99"/>
    <w:semiHidden/>
    <w:unhideWhenUsed/>
    <w:rsid w:val="0080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583DA1-BACA-428C-A94F-55FD3024A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906</TotalTime>
  <Pages>19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恳 汪</cp:lastModifiedBy>
  <cp:revision>188</cp:revision>
  <cp:lastPrinted>2018-09-07T06:30:00Z</cp:lastPrinted>
  <dcterms:created xsi:type="dcterms:W3CDTF">2018-09-05T01:36:00Z</dcterms:created>
  <dcterms:modified xsi:type="dcterms:W3CDTF">2019-02-20T06:01:00Z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