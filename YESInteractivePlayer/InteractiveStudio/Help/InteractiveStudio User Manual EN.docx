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87EC3" w14:textId="4FC3B41D" w:rsidR="005F0876" w:rsidRDefault="005F0876">
      <w:pPr>
        <w:pStyle w:val="aff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6AD8E00F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15"/>
                                  <w:gridCol w:w="4364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30F32DCE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</w:t>
                                      </w:r>
                                      <w:r w:rsidR="000A5E94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演播室</w:t>
                                      </w:r>
                                      <w:r w:rsidR="00D53019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65319820" w14:textId="5246CD0D" w:rsidR="004E5087" w:rsidRPr="00F524B6" w:rsidRDefault="0033240E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3240E"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User Manual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18540592" w14:textId="18A89A87" w:rsidR="004E5087" w:rsidRPr="00F01D1B" w:rsidRDefault="0033240E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proofErr w:type="gramStart"/>
                                      <w:r w:rsidRPr="0033240E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Version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  <w:proofErr w:type="gramEnd"/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15"/>
                            <w:gridCol w:w="4364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30F32DCE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</w:t>
                                </w:r>
                                <w:r w:rsidR="000A5E94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演播室</w:t>
                                </w:r>
                                <w:r w:rsidR="00D53019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33240E">
                            <w:tc>
                              <w:tcPr>
                                <w:tcW w:w="2015" w:type="dxa"/>
                              </w:tcPr>
                              <w:p w14:paraId="65319820" w14:textId="5246CD0D" w:rsidR="004E5087" w:rsidRPr="00F524B6" w:rsidRDefault="0033240E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3240E"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33240E">
                            <w:tc>
                              <w:tcPr>
                                <w:tcW w:w="2015" w:type="dxa"/>
                              </w:tcPr>
                              <w:p w14:paraId="18540592" w14:textId="18A89A87" w:rsidR="004E5087" w:rsidRPr="00F01D1B" w:rsidRDefault="0033240E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proofErr w:type="gramStart"/>
                                <w:r w:rsidRPr="0033240E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Version</w:t>
                                </w:r>
                                <w:r w:rsidR="004E5087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4E5087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34832586" w14:textId="1B626B00" w:rsidR="00CE2AE3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6671493" w:history="1">
            <w:r w:rsidR="00CE2AE3" w:rsidRPr="009D387A">
              <w:rPr>
                <w:rStyle w:val="aff7"/>
                <w:noProof/>
              </w:rPr>
              <w:t xml:space="preserve">1. </w:t>
            </w:r>
            <w:r w:rsidR="00CE2AE3" w:rsidRPr="009D387A">
              <w:rPr>
                <w:rStyle w:val="aff7"/>
                <w:noProof/>
              </w:rPr>
              <w:t>概述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2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264355DB" w14:textId="3019CA6F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4" w:history="1">
            <w:r w:rsidR="00CE2AE3" w:rsidRPr="009D387A">
              <w:rPr>
                <w:rStyle w:val="aff7"/>
                <w:noProof/>
              </w:rPr>
              <w:t>1.1.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应用领域与使用对象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_Toc526671494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2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0418150" w14:textId="085166A5" w:rsidR="00CE2AE3" w:rsidRDefault="00FC6AD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495" w:history="1">
            <w:r w:rsidR="00CE2AE3" w:rsidRPr="009D387A">
              <w:rPr>
                <w:rStyle w:val="aff7"/>
                <w:noProof/>
              </w:rPr>
              <w:t xml:space="preserve">2. </w:t>
            </w:r>
            <w:r w:rsidR="00CE2AE3" w:rsidRPr="009D387A">
              <w:rPr>
                <w:rStyle w:val="aff7"/>
                <w:noProof/>
              </w:rPr>
              <w:t>系统综述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_Toc526671495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6C0A89DD" w14:textId="69657B09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6" w:history="1">
            <w:r w:rsidR="00CE2AE3" w:rsidRPr="009D387A">
              <w:rPr>
                <w:rStyle w:val="aff7"/>
                <w:noProof/>
              </w:rPr>
              <w:t>2.1.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系统功能简介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_Toc526671496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6B57DF24" w14:textId="53F3F7AF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7" w:history="1">
            <w:r w:rsidR="00CE2AE3" w:rsidRPr="009D387A">
              <w:rPr>
                <w:rStyle w:val="aff7"/>
                <w:noProof/>
              </w:rPr>
              <w:t>2.2.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性能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_Toc526671497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25185A0C" w14:textId="5A19ADD5" w:rsidR="00CE2AE3" w:rsidRDefault="00FC6AD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498" w:history="1">
            <w:r w:rsidR="00CE2AE3" w:rsidRPr="009D387A">
              <w:rPr>
                <w:rStyle w:val="aff7"/>
                <w:noProof/>
              </w:rPr>
              <w:t xml:space="preserve">3. </w:t>
            </w:r>
            <w:r w:rsidR="00CE2AE3" w:rsidRPr="009D387A">
              <w:rPr>
                <w:rStyle w:val="aff7"/>
                <w:noProof/>
              </w:rPr>
              <w:t>运行环境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_Toc526671498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4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32433C7A" w14:textId="2D80BADC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9" w:history="1">
            <w:r w:rsidR="00CE2AE3" w:rsidRPr="009D387A">
              <w:rPr>
                <w:rStyle w:val="aff7"/>
                <w:noProof/>
              </w:rPr>
              <w:t>3.1.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硬件设备要求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_Toc526671499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4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5873DE0C" w14:textId="29F55290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0" w:history="1">
            <w:r w:rsidR="00CE2AE3" w:rsidRPr="009D387A">
              <w:rPr>
                <w:rStyle w:val="aff7"/>
                <w:noProof/>
              </w:rPr>
              <w:t>3.2.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软件系统要求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_Toc526671500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4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701A685E" w14:textId="0B198D84" w:rsidR="00CE2AE3" w:rsidRDefault="00FC6AD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01" w:history="1">
            <w:r w:rsidR="00CE2AE3" w:rsidRPr="009D387A">
              <w:rPr>
                <w:rStyle w:val="aff7"/>
                <w:noProof/>
              </w:rPr>
              <w:t xml:space="preserve">4. </w:t>
            </w:r>
            <w:r w:rsidR="00CE2AE3" w:rsidRPr="009D387A">
              <w:rPr>
                <w:rStyle w:val="aff7"/>
                <w:noProof/>
              </w:rPr>
              <w:t>系统操作说明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_Toc526671501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4022E193" w14:textId="258830E7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2" w:history="1">
            <w:r w:rsidR="00CE2AE3" w:rsidRPr="009D387A">
              <w:rPr>
                <w:rStyle w:val="aff7"/>
                <w:noProof/>
              </w:rPr>
              <w:t>4.1.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安装与初始化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_Toc526671502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5348EF5" w14:textId="1E885CF2" w:rsidR="00CE2AE3" w:rsidRDefault="00FC6AD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3" w:history="1">
            <w:r w:rsidR="00CE2AE3" w:rsidRPr="009D387A">
              <w:rPr>
                <w:rStyle w:val="aff7"/>
                <w:noProof/>
              </w:rPr>
              <w:t>4.1.1.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软件安装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C5D1C95" w14:textId="6FEF262E" w:rsidR="00CE2AE3" w:rsidRDefault="00FC6AD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4" w:history="1">
            <w:r w:rsidR="00CE2AE3" w:rsidRPr="009D387A">
              <w:rPr>
                <w:rStyle w:val="aff7"/>
                <w:noProof/>
              </w:rPr>
              <w:t>4.1.2.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设备连接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_Toc526671504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3B1E2FDC" w14:textId="2F8D4A8A" w:rsidR="00CE2AE3" w:rsidRDefault="00FC6AD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5" w:history="1">
            <w:r w:rsidR="00CE2AE3" w:rsidRPr="009D387A">
              <w:rPr>
                <w:rStyle w:val="aff7"/>
                <w:noProof/>
              </w:rPr>
              <w:t>4.1.3.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配置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_Toc526671505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6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01ED973" w14:textId="338D7B23" w:rsidR="00CE2AE3" w:rsidRDefault="00FC6AD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6" w:history="1">
            <w:r w:rsidR="00CE2AE3" w:rsidRPr="009D387A">
              <w:rPr>
                <w:rStyle w:val="aff7"/>
                <w:noProof/>
              </w:rPr>
              <w:t>4.2.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界面及功能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_Toc526671506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7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A88D20B" w14:textId="43048FFB" w:rsidR="00CE2AE3" w:rsidRDefault="00FC6AD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7" w:history="1">
            <w:r w:rsidR="00CE2AE3" w:rsidRPr="009D387A">
              <w:rPr>
                <w:rStyle w:val="aff7"/>
                <w:noProof/>
              </w:rPr>
              <w:t>4.2.1.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主界面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_Toc526671507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7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3DEEAB7D" w14:textId="41076F7D" w:rsidR="00CE2AE3" w:rsidRDefault="00FC6AD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8" w:history="1">
            <w:r w:rsidR="00CE2AE3" w:rsidRPr="009D387A">
              <w:rPr>
                <w:rStyle w:val="aff7"/>
                <w:noProof/>
              </w:rPr>
              <w:t>4.2.2.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功能区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_Toc526671508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7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835BCCB" w14:textId="3FA9F2C8" w:rsidR="00CE2AE3" w:rsidRDefault="00FC6AD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9" w:history="1">
            <w:r w:rsidR="00CE2AE3" w:rsidRPr="009D387A">
              <w:rPr>
                <w:rStyle w:val="aff7"/>
                <w:noProof/>
              </w:rPr>
              <w:t>4.2.3.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播放方案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_Toc526671509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11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0987E2F" w14:textId="6CFC19F0" w:rsidR="00CE2AE3" w:rsidRDefault="00FC6AD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10" w:history="1">
            <w:r w:rsidR="00CE2AE3" w:rsidRPr="009D387A">
              <w:rPr>
                <w:rStyle w:val="aff7"/>
                <w:noProof/>
              </w:rPr>
              <w:t xml:space="preserve">5. </w:t>
            </w:r>
            <w:r w:rsidR="00CE2AE3" w:rsidRPr="009D387A">
              <w:rPr>
                <w:rStyle w:val="aff7"/>
                <w:noProof/>
              </w:rPr>
              <w:t>使用范例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_Toc526671510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452D7AA9" w14:textId="4E1CB3D0" w:rsidR="00CE2AE3" w:rsidRDefault="00FC6AD7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11" w:history="1">
            <w:r w:rsidR="00CE2AE3" w:rsidRPr="009D387A">
              <w:rPr>
                <w:rStyle w:val="aff7"/>
                <w:noProof/>
              </w:rPr>
              <w:t>5.1.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范例描述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_Toc526671511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7CC777F6" w14:textId="2D389681" w:rsidR="00CE2AE3" w:rsidRDefault="00FC6AD7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12" w:history="1">
            <w:r w:rsidR="00CE2AE3" w:rsidRPr="009D387A">
              <w:rPr>
                <w:rStyle w:val="aff7"/>
                <w:noProof/>
              </w:rPr>
              <w:t>5.2.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设置详情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_Toc526671512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B521F04" w14:textId="408E139E" w:rsidR="00CE2AE3" w:rsidRDefault="00FC6AD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13" w:history="1">
            <w:r w:rsidR="00CE2AE3" w:rsidRPr="009D387A">
              <w:rPr>
                <w:rStyle w:val="aff7"/>
                <w:noProof/>
              </w:rPr>
              <w:t xml:space="preserve">6. </w:t>
            </w:r>
            <w:r w:rsidR="00CE2AE3" w:rsidRPr="009D387A">
              <w:rPr>
                <w:rStyle w:val="aff7"/>
                <w:noProof/>
              </w:rPr>
              <w:t>常见问题及解决方法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18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592225C1" w14:textId="0014AED1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0" w:name="_Toc523931413"/>
      <w:bookmarkStart w:id="1" w:name="_Toc526671493"/>
      <w:r w:rsidRPr="00746AAC">
        <w:lastRenderedPageBreak/>
        <w:t>概述</w:t>
      </w:r>
      <w:bookmarkEnd w:id="0"/>
      <w:bookmarkEnd w:id="1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2" w:name="_Toc523931414"/>
      <w:bookmarkStart w:id="3" w:name="_Toc526671494"/>
      <w:r>
        <w:rPr>
          <w:rFonts w:hint="eastAsia"/>
        </w:rPr>
        <w:t>应用领域与使用对象</w:t>
      </w:r>
      <w:bookmarkEnd w:id="2"/>
      <w:bookmarkEnd w:id="3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</w:t>
      </w:r>
      <w:proofErr w:type="gramStart"/>
      <w:r>
        <w:rPr>
          <w:rFonts w:hint="eastAsia"/>
        </w:rPr>
        <w:t>亚胜互动</w:t>
      </w:r>
      <w:proofErr w:type="gramEnd"/>
      <w:r>
        <w:rPr>
          <w:rFonts w:hint="eastAsia"/>
        </w:rPr>
        <w:t>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4" w:name="_Toc523931415"/>
      <w:bookmarkStart w:id="5" w:name="_Toc526671495"/>
      <w:r w:rsidRPr="00757E92">
        <w:rPr>
          <w:rFonts w:hint="eastAsia"/>
        </w:rPr>
        <w:lastRenderedPageBreak/>
        <w:t>系统综述</w:t>
      </w:r>
      <w:bookmarkEnd w:id="4"/>
      <w:bookmarkEnd w:id="5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6" w:name="_Toc523931416"/>
      <w:bookmarkStart w:id="7" w:name="_Toc526671496"/>
      <w:r w:rsidRPr="00B66E89">
        <w:rPr>
          <w:rFonts w:hint="eastAsia"/>
        </w:rPr>
        <w:t>系统功能简介</w:t>
      </w:r>
      <w:bookmarkEnd w:id="6"/>
      <w:bookmarkEnd w:id="7"/>
    </w:p>
    <w:p w14:paraId="3CB132B9" w14:textId="25905906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696D91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A12BC5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8" w:name="_Toc523931417"/>
      <w:bookmarkStart w:id="9" w:name="_Toc526671497"/>
      <w:r>
        <w:rPr>
          <w:rFonts w:hint="eastAsia"/>
        </w:rPr>
        <w:t>性能</w:t>
      </w:r>
      <w:bookmarkEnd w:id="8"/>
      <w:bookmarkEnd w:id="9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0" w:name="_Toc523931418"/>
      <w:bookmarkStart w:id="11" w:name="_Toc526671498"/>
      <w:r w:rsidRPr="00757E92">
        <w:rPr>
          <w:rFonts w:hint="eastAsia"/>
        </w:rPr>
        <w:lastRenderedPageBreak/>
        <w:t>运行环境</w:t>
      </w:r>
      <w:bookmarkEnd w:id="10"/>
      <w:bookmarkEnd w:id="11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2" w:name="_Toc523931419"/>
      <w:bookmarkStart w:id="13" w:name="_Toc526671499"/>
      <w:r w:rsidRPr="00923A1A">
        <w:rPr>
          <w:rFonts w:hint="eastAsia"/>
        </w:rPr>
        <w:t>硬件设备要求</w:t>
      </w:r>
      <w:bookmarkEnd w:id="12"/>
      <w:bookmarkEnd w:id="13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proofErr w:type="gramStart"/>
            <w:r w:rsidRPr="00BF0E7E">
              <w:rPr>
                <w:rFonts w:hint="eastAsia"/>
              </w:rPr>
              <w:t>标压</w:t>
            </w:r>
            <w:proofErr w:type="gramEnd"/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103054FD" w:rsidR="00BF0E7E" w:rsidRDefault="002427AF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</w:t>
            </w:r>
            <w:proofErr w:type="gramStart"/>
            <w:r w:rsidRPr="006752F0">
              <w:rPr>
                <w:rFonts w:hint="eastAsia"/>
              </w:rPr>
              <w:t>亚胜互动</w:t>
            </w:r>
            <w:proofErr w:type="gramEnd"/>
            <w:r w:rsidRPr="006752F0">
              <w:rPr>
                <w:rFonts w:hint="eastAsia"/>
              </w:rPr>
              <w:t>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4" w:name="_Toc523931420"/>
      <w:bookmarkStart w:id="15" w:name="_Toc526671500"/>
      <w:r>
        <w:rPr>
          <w:rFonts w:hint="eastAsia"/>
        </w:rPr>
        <w:t>软件系统要求</w:t>
      </w:r>
      <w:bookmarkEnd w:id="14"/>
      <w:bookmarkEnd w:id="15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6" w:name="_Toc523931421"/>
      <w:bookmarkStart w:id="17" w:name="_Toc526671501"/>
      <w:r w:rsidRPr="00692F13">
        <w:rPr>
          <w:rFonts w:hint="eastAsia"/>
        </w:rPr>
        <w:lastRenderedPageBreak/>
        <w:t>系统操作说明</w:t>
      </w:r>
      <w:bookmarkEnd w:id="16"/>
      <w:bookmarkEnd w:id="17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8" w:name="_Toc523931422"/>
      <w:bookmarkStart w:id="19" w:name="_Toc526671502"/>
      <w:r w:rsidRPr="00036E31">
        <w:rPr>
          <w:rFonts w:hint="eastAsia"/>
        </w:rPr>
        <w:t>安装与初始化</w:t>
      </w:r>
      <w:bookmarkEnd w:id="18"/>
      <w:bookmarkEnd w:id="19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0" w:name="_Toc523931423"/>
      <w:bookmarkStart w:id="21" w:name="_Toc526671503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0"/>
      <w:bookmarkEnd w:id="21"/>
    </w:p>
    <w:p w14:paraId="35B7BDE1" w14:textId="57DD99F9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AE5CEF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256E8E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AE5CEF" w:rsidRPr="00256E8E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2" w:name="_Toc523931424"/>
      <w:bookmarkStart w:id="23" w:name="_Toc526671504"/>
      <w:r w:rsidRPr="00036E31">
        <w:rPr>
          <w:rFonts w:hint="eastAsia"/>
        </w:rPr>
        <w:t>设备连接</w:t>
      </w:r>
      <w:bookmarkEnd w:id="22"/>
      <w:bookmarkEnd w:id="23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E20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4" w:name="_Toc523931425"/>
      <w:bookmarkStart w:id="25" w:name="_Toc526671505"/>
      <w:r>
        <w:rPr>
          <w:rFonts w:hint="eastAsia"/>
        </w:rPr>
        <w:lastRenderedPageBreak/>
        <w:t>配置</w:t>
      </w:r>
      <w:bookmarkEnd w:id="24"/>
      <w:bookmarkEnd w:id="25"/>
    </w:p>
    <w:p w14:paraId="3545FE5E" w14:textId="7EF50D7F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427AF">
        <w:rPr>
          <w:rFonts w:cs="Times New Roman" w:hint="eastAsia"/>
        </w:rPr>
        <w:t>控制</w:t>
      </w:r>
      <w:r w:rsidRPr="003A254F">
        <w:rPr>
          <w:rFonts w:cs="Times New Roman"/>
        </w:rPr>
        <w:t>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5BFB274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562E0BD1" w14:textId="5F903A0B" w:rsidR="00AE5CEF" w:rsidRPr="003A254F" w:rsidRDefault="00BD5D68" w:rsidP="00BD5D68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B0FB354" wp14:editId="1E58EFD5">
            <wp:extent cx="5076825" cy="27265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28" cy="2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6" w:name="_Toc523931426"/>
      <w:bookmarkStart w:id="27" w:name="_Toc526671506"/>
      <w:r w:rsidRPr="00FE5E3B">
        <w:rPr>
          <w:rFonts w:hint="eastAsia"/>
        </w:rPr>
        <w:lastRenderedPageBreak/>
        <w:t>界面及功能</w:t>
      </w:r>
      <w:bookmarkEnd w:id="26"/>
      <w:bookmarkEnd w:id="27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8" w:name="_Toc523931427"/>
      <w:bookmarkStart w:id="29" w:name="_Toc526671507"/>
      <w:r>
        <w:rPr>
          <w:rFonts w:hint="eastAsia"/>
        </w:rPr>
        <w:t>主界面</w:t>
      </w:r>
      <w:bookmarkEnd w:id="28"/>
      <w:bookmarkEnd w:id="29"/>
    </w:p>
    <w:p w14:paraId="4E2C4693" w14:textId="3EAB4921" w:rsidR="001D3B75" w:rsidRDefault="00BD5C7E" w:rsidP="00973327">
      <w:pPr>
        <w:jc w:val="center"/>
      </w:pPr>
      <w:r>
        <w:rPr>
          <w:noProof/>
        </w:rPr>
        <w:drawing>
          <wp:inline distT="0" distB="0" distL="0" distR="0" wp14:anchorId="4C214B6F" wp14:editId="7D1101B2">
            <wp:extent cx="5732145" cy="3519805"/>
            <wp:effectExtent l="0" t="0" r="1905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0" w:name="_Toc526671508"/>
      <w:r w:rsidRPr="007016CB">
        <w:t>功能区</w:t>
      </w:r>
      <w:bookmarkEnd w:id="30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5A928198" w:rsidR="00C7177E" w:rsidRDefault="009E50C1" w:rsidP="00973327">
      <w:pPr>
        <w:jc w:val="center"/>
      </w:pPr>
      <w:r>
        <w:rPr>
          <w:noProof/>
        </w:rPr>
        <w:drawing>
          <wp:inline distT="0" distB="0" distL="0" distR="0" wp14:anchorId="41829D87" wp14:editId="4AE220CE">
            <wp:extent cx="3057143" cy="961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CE7C56E" w:rsidR="00564EC1" w:rsidRDefault="009E50C1" w:rsidP="00973327">
      <w:r>
        <w:rPr>
          <w:noProof/>
        </w:rPr>
        <w:drawing>
          <wp:anchor distT="0" distB="0" distL="114300" distR="114300" simplePos="0" relativeHeight="251636735" behindDoc="0" locked="0" layoutInCell="1" allowOverlap="1" wp14:anchorId="428DF08A" wp14:editId="4B0E6CAC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04762" cy="980952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973327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BE120FF" w:rsidR="00FC4E6D" w:rsidRDefault="009E50C1" w:rsidP="00973327">
      <w:pPr>
        <w:jc w:val="center"/>
      </w:pPr>
      <w:r>
        <w:rPr>
          <w:noProof/>
        </w:rPr>
        <w:drawing>
          <wp:inline distT="0" distB="0" distL="0" distR="0" wp14:anchorId="76BBB32C" wp14:editId="071BF855">
            <wp:extent cx="5732145" cy="949960"/>
            <wp:effectExtent l="0" t="0" r="1905" b="254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proofErr w:type="gramStart"/>
      <w:r w:rsidR="006550E9">
        <w:rPr>
          <w:rFonts w:hint="eastAsia"/>
        </w:rPr>
        <w:t>个</w:t>
      </w:r>
      <w:proofErr w:type="gramEnd"/>
      <w:r w:rsidR="006550E9">
        <w:rPr>
          <w:rFonts w:hint="eastAsia"/>
        </w:rPr>
        <w:t>感应区。</w:t>
      </w:r>
    </w:p>
    <w:p w14:paraId="1F964554" w14:textId="755D89E0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4CC15C6B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</w:t>
      </w:r>
      <w:r w:rsidR="00763B3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391D3C31" w:rsidR="009557BD" w:rsidRDefault="009E50C1" w:rsidP="00973327">
      <w:pPr>
        <w:jc w:val="center"/>
      </w:pPr>
      <w:r>
        <w:rPr>
          <w:noProof/>
        </w:rPr>
        <w:drawing>
          <wp:inline distT="0" distB="0" distL="0" distR="0" wp14:anchorId="319AE4FD" wp14:editId="1E4F98CD">
            <wp:extent cx="3866667" cy="971429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6B83635A" w:rsidR="00351E98" w:rsidRDefault="00BD5C7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A877253" wp14:editId="121CC856">
            <wp:extent cx="5381625" cy="3256876"/>
            <wp:effectExtent l="0" t="0" r="0" b="127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917" cy="32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43ACD60F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F465C1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73A71B86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CD7E41B" wp14:editId="2747047F">
            <wp:extent cx="4010025" cy="2207353"/>
            <wp:effectExtent l="0" t="0" r="0" b="254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48" cy="22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0A9E23E1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02E8650" wp14:editId="025522CE">
            <wp:extent cx="5419725" cy="3246424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33" cy="32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1" w:name="_Toc526671509"/>
      <w:r>
        <w:rPr>
          <w:rFonts w:hint="eastAsia"/>
        </w:rPr>
        <w:t>播放方案</w:t>
      </w:r>
      <w:bookmarkEnd w:id="31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6A51AE8E" w:rsidR="002B6099" w:rsidRDefault="0020691C" w:rsidP="00973327">
      <w:pPr>
        <w:pStyle w:val="aff8"/>
        <w:ind w:firstLineChars="0" w:firstLine="0"/>
        <w:jc w:val="center"/>
      </w:pPr>
      <w:bookmarkStart w:id="32" w:name="_GoBack"/>
      <w:r>
        <w:rPr>
          <w:noProof/>
        </w:rPr>
        <w:drawing>
          <wp:inline distT="0" distB="0" distL="0" distR="0" wp14:anchorId="5AA277CB" wp14:editId="45AB193B">
            <wp:extent cx="5248275" cy="3079663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9494" cy="30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564F99D0" w:rsidR="00C46F8D" w:rsidRPr="00AC365D" w:rsidRDefault="00C46F8D" w:rsidP="00AC365D">
      <w:pPr>
        <w:pStyle w:val="aff8"/>
        <w:ind w:leftChars="691" w:left="1520" w:firstLineChars="0" w:firstLine="0"/>
        <w:rPr>
          <w:rFonts w:hint="eastAsia"/>
        </w:rPr>
      </w:pPr>
      <w:r>
        <w:rPr>
          <w:rFonts w:hint="eastAsia"/>
        </w:rPr>
        <w:t>屏幕编辑区：可以拖动或在屏幕属性里更改屏幕在播放窗口里的位置</w:t>
      </w:r>
      <w:r w:rsidR="00AC365D">
        <w:rPr>
          <w:rFonts w:hint="eastAsia"/>
        </w:rPr>
        <w:t>，以及箱体的旋转角度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32D258A2" w14:textId="77777777" w:rsidR="00E0042C" w:rsidRDefault="00E0042C" w:rsidP="00E0042C">
      <w:pPr>
        <w:pStyle w:val="4"/>
      </w:pPr>
      <w:r>
        <w:rPr>
          <w:rFonts w:hint="eastAsia"/>
        </w:rPr>
        <w:t>节目编辑</w:t>
      </w:r>
    </w:p>
    <w:p w14:paraId="4A9F0236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在播放方案列表里点击需要添加节目的播放窗口项，节目编辑区会显示选中窗口当前正在播放的节目列表</w:t>
      </w:r>
    </w:p>
    <w:p w14:paraId="5124B6C5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 w:rsidRPr="009D5B02">
        <w:rPr>
          <w:rFonts w:hint="eastAsia"/>
        </w:rPr>
        <w:t>添加节目</w:t>
      </w:r>
      <w:r>
        <w:rPr>
          <w:rFonts w:hint="eastAsia"/>
        </w:rPr>
        <w:t>”添加一个新节目</w:t>
      </w:r>
    </w:p>
    <w:p w14:paraId="088485A7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5F08023A" w14:textId="77777777" w:rsidR="00E0042C" w:rsidRDefault="00E0042C" w:rsidP="00E0042C">
      <w:pPr>
        <w:jc w:val="center"/>
      </w:pPr>
      <w:r>
        <w:rPr>
          <w:noProof/>
        </w:rPr>
        <w:drawing>
          <wp:inline distT="0" distB="0" distL="0" distR="0" wp14:anchorId="109A5865" wp14:editId="0C3DDC7B">
            <wp:extent cx="5534025" cy="3489843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26" cy="34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4B81" w14:textId="77777777" w:rsidR="00E0042C" w:rsidRDefault="00E0042C" w:rsidP="00E0042C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：选择单个或多个需要添加到节目里的播放素材，素材类型支持</w:t>
      </w:r>
      <w:r>
        <w:rPr>
          <w:rFonts w:hint="eastAsia"/>
        </w:rPr>
        <w:t>Flash</w:t>
      </w:r>
      <w:r>
        <w:rPr>
          <w:rFonts w:hint="eastAsia"/>
        </w:rPr>
        <w:t>及</w:t>
      </w:r>
      <w:r>
        <w:rPr>
          <w:rFonts w:hint="eastAsia"/>
        </w:rPr>
        <w:t>DLL</w:t>
      </w:r>
      <w:r>
        <w:rPr>
          <w:rFonts w:hint="eastAsia"/>
        </w:rPr>
        <w:t>插件</w:t>
      </w:r>
    </w:p>
    <w:p w14:paraId="2A3F64F0" w14:textId="11CE680A" w:rsidR="00E0042C" w:rsidRDefault="00E0042C" w:rsidP="00E0042C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96672D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5D101331" w14:textId="77777777" w:rsidR="00E0042C" w:rsidRDefault="00E0042C" w:rsidP="00E0042C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4CBD2DFE" w14:textId="77777777" w:rsidR="00E0042C" w:rsidRDefault="00E0042C" w:rsidP="00E0042C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6671510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6671511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6671512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39C6086E" w:rsidR="0014508F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D3E2CF0" wp14:editId="2DE4BD23">
            <wp:extent cx="4895850" cy="2957469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3195" cy="2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44DC6DD9" w:rsidR="00CB7463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6F05E8" wp14:editId="5B94B974">
            <wp:extent cx="5210175" cy="2163836"/>
            <wp:effectExtent l="0" t="0" r="0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864" cy="21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728A8839" w:rsidR="00CB7463" w:rsidRDefault="00E33FFA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798FA8D" wp14:editId="52D0D933">
            <wp:extent cx="3619048" cy="114285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4CB33547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20FB1D3" wp14:editId="7F2594A2">
            <wp:extent cx="5561905" cy="1295238"/>
            <wp:effectExtent l="0" t="0" r="1270" b="63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3F87D362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8C537A2" wp14:editId="20F4244F">
            <wp:extent cx="2542857" cy="1361905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50F81DFE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9A373B6" wp14:editId="5EE48219">
            <wp:extent cx="4314825" cy="2816323"/>
            <wp:effectExtent l="0" t="0" r="0" b="317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269" cy="28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7F5E0931" w:rsidR="006E4B99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5938DF1" wp14:editId="41D4D42F">
            <wp:extent cx="5732145" cy="3741420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405EF845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674B4E" wp14:editId="6A45ABD8">
            <wp:extent cx="5732145" cy="3741420"/>
            <wp:effectExtent l="0" t="0" r="190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42966586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EC19A0D" wp14:editId="7EE020D1">
            <wp:extent cx="5400675" cy="2625852"/>
            <wp:effectExtent l="0" t="0" r="0" b="317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253" cy="26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1E504864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F5F64E" wp14:editId="3F2FFA3A">
            <wp:extent cx="5732145" cy="3617595"/>
            <wp:effectExtent l="0" t="0" r="1905" b="190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05ECF453" w:rsidR="00B075A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E65C920" wp14:editId="51E1BA93">
            <wp:extent cx="5247619" cy="933333"/>
            <wp:effectExtent l="0" t="0" r="0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4B991B14" w:rsidR="008A26C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2135AD" wp14:editId="1CBB497C">
            <wp:extent cx="5798856" cy="215265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346" cy="2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BC" w14:textId="5F239E01" w:rsidR="00FF3CD5" w:rsidRDefault="00FF3CD5">
      <w:r>
        <w:br w:type="page"/>
      </w:r>
    </w:p>
    <w:p w14:paraId="63F71213" w14:textId="77777777" w:rsidR="00FF3CD5" w:rsidRDefault="00FF3CD5" w:rsidP="00FF3CD5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6671513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187D492F" w14:textId="77777777" w:rsidR="00FF3CD5" w:rsidRDefault="00FF3CD5" w:rsidP="00FF3CD5">
      <w:pPr>
        <w:pStyle w:val="ac"/>
      </w:pPr>
      <w:r>
        <w:rPr>
          <w:rFonts w:hint="eastAsia"/>
        </w:rPr>
        <w:t>软件无法启动？</w:t>
      </w:r>
    </w:p>
    <w:p w14:paraId="196D413B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0F6C2DE8" w14:textId="77777777" w:rsidR="00FF3CD5" w:rsidRDefault="00FF3CD5" w:rsidP="00FF3CD5"/>
    <w:p w14:paraId="4429DCF8" w14:textId="77777777" w:rsidR="00FF3CD5" w:rsidRDefault="00FF3CD5" w:rsidP="00FF3CD5">
      <w:pPr>
        <w:pStyle w:val="ac"/>
      </w:pPr>
      <w:r>
        <w:rPr>
          <w:rFonts w:hint="eastAsia"/>
        </w:rPr>
        <w:t>无法连接到控制器？</w:t>
      </w:r>
    </w:p>
    <w:p w14:paraId="150EFF12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7B5C1B5E" w14:textId="77777777" w:rsidR="00FF3CD5" w:rsidRPr="00773456" w:rsidRDefault="00FF3CD5" w:rsidP="00FF3CD5"/>
    <w:p w14:paraId="1792F071" w14:textId="77777777" w:rsidR="00FF3CD5" w:rsidRDefault="00FF3CD5" w:rsidP="00FF3CD5">
      <w:pPr>
        <w:pStyle w:val="ac"/>
      </w:pPr>
      <w:r>
        <w:rPr>
          <w:rFonts w:hint="eastAsia"/>
        </w:rPr>
        <w:t>无法互动？</w:t>
      </w:r>
    </w:p>
    <w:p w14:paraId="7B1EEC4C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C5C2A3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26CCCE6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74717CD4" w14:textId="6247990A" w:rsidR="00FF3CD5" w:rsidRP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sectPr w:rsidR="00FF3CD5" w:rsidRPr="00FF3CD5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94F89" w14:textId="77777777" w:rsidR="00FC6AD7" w:rsidRDefault="00FC6AD7">
      <w:pPr>
        <w:spacing w:after="0" w:line="240" w:lineRule="auto"/>
      </w:pPr>
      <w:r>
        <w:separator/>
      </w:r>
    </w:p>
  </w:endnote>
  <w:endnote w:type="continuationSeparator" w:id="0">
    <w:p w14:paraId="7ECAF0A6" w14:textId="77777777" w:rsidR="00FC6AD7" w:rsidRDefault="00FC6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EDAC7" w14:textId="77777777" w:rsidR="00FC6AD7" w:rsidRDefault="00FC6AD7">
      <w:pPr>
        <w:spacing w:after="0" w:line="240" w:lineRule="auto"/>
      </w:pPr>
      <w:r>
        <w:separator/>
      </w:r>
    </w:p>
  </w:footnote>
  <w:footnote w:type="continuationSeparator" w:id="0">
    <w:p w14:paraId="2BF0C4CA" w14:textId="77777777" w:rsidR="00FC6AD7" w:rsidRDefault="00FC6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39F34F92" w:rsidR="004E5087" w:rsidRDefault="004E5087" w:rsidP="008E593C">
    <w:pPr>
      <w:pStyle w:val="aff1"/>
    </w:pPr>
    <w:r w:rsidRPr="008E593C">
      <w:rPr>
        <w:rFonts w:hint="eastAsia"/>
      </w:rPr>
      <w:t>Interactive Studio</w:t>
    </w:r>
  </w:p>
  <w:p w14:paraId="03DA59BB" w14:textId="576565BA" w:rsidR="004E5087" w:rsidRDefault="001C7AE6" w:rsidP="000E2E51">
    <w:pPr>
      <w:pStyle w:val="aff1"/>
      <w:pBdr>
        <w:bottom w:val="single" w:sz="4" w:space="1" w:color="auto"/>
      </w:pBdr>
      <w:tabs>
        <w:tab w:val="right" w:pos="9027"/>
      </w:tabs>
    </w:pPr>
    <w:r w:rsidRPr="001C7AE6">
      <w:t>User Manual</w:t>
    </w:r>
    <w:r w:rsidR="004E5087">
      <w:tab/>
    </w:r>
    <w:r w:rsidR="004E5087">
      <w:fldChar w:fldCharType="begin"/>
    </w:r>
    <w:r w:rsidR="004E5087">
      <w:instrText xml:space="preserve"> STYLEREF  </w:instrText>
    </w:r>
    <w:r w:rsidR="004E5087">
      <w:instrText>标题</w:instrText>
    </w:r>
    <w:r w:rsidR="004E5087">
      <w:instrText xml:space="preserve">  \* MERGEFORMAT </w:instrText>
    </w:r>
    <w:r w:rsidR="0020691C">
      <w:fldChar w:fldCharType="separate"/>
    </w:r>
    <w:r w:rsidR="0020691C">
      <w:rPr>
        <w:rFonts w:hint="eastAsia"/>
        <w:noProof/>
      </w:rPr>
      <w:t>系统操作说明</w:t>
    </w:r>
    <w:r w:rsidR="004E508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A5E94"/>
    <w:rsid w:val="000D0D67"/>
    <w:rsid w:val="000D72A3"/>
    <w:rsid w:val="000E2E51"/>
    <w:rsid w:val="001364B3"/>
    <w:rsid w:val="00140E62"/>
    <w:rsid w:val="0014508F"/>
    <w:rsid w:val="0014744C"/>
    <w:rsid w:val="00171022"/>
    <w:rsid w:val="00177A23"/>
    <w:rsid w:val="00181AA7"/>
    <w:rsid w:val="00183CAD"/>
    <w:rsid w:val="001860FA"/>
    <w:rsid w:val="00186DF4"/>
    <w:rsid w:val="00192535"/>
    <w:rsid w:val="00194DF6"/>
    <w:rsid w:val="001B1C0E"/>
    <w:rsid w:val="001C7AE6"/>
    <w:rsid w:val="001D3B75"/>
    <w:rsid w:val="002066EC"/>
    <w:rsid w:val="0020691C"/>
    <w:rsid w:val="00206B78"/>
    <w:rsid w:val="00220744"/>
    <w:rsid w:val="00222221"/>
    <w:rsid w:val="00223830"/>
    <w:rsid w:val="00224FF5"/>
    <w:rsid w:val="0022773C"/>
    <w:rsid w:val="00236DF5"/>
    <w:rsid w:val="002427AF"/>
    <w:rsid w:val="002515A6"/>
    <w:rsid w:val="00256E8E"/>
    <w:rsid w:val="002730C2"/>
    <w:rsid w:val="00275792"/>
    <w:rsid w:val="00286CD5"/>
    <w:rsid w:val="00287616"/>
    <w:rsid w:val="00294E2F"/>
    <w:rsid w:val="002968E0"/>
    <w:rsid w:val="002B6099"/>
    <w:rsid w:val="002D720F"/>
    <w:rsid w:val="002E0C65"/>
    <w:rsid w:val="002E4E0F"/>
    <w:rsid w:val="00303DC6"/>
    <w:rsid w:val="00324881"/>
    <w:rsid w:val="00326EF2"/>
    <w:rsid w:val="0033240E"/>
    <w:rsid w:val="00332A47"/>
    <w:rsid w:val="00346771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5591F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0763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5F0876"/>
    <w:rsid w:val="00604774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96D91"/>
    <w:rsid w:val="006E4B99"/>
    <w:rsid w:val="007016CB"/>
    <w:rsid w:val="00704C1A"/>
    <w:rsid w:val="0070518B"/>
    <w:rsid w:val="00716C3B"/>
    <w:rsid w:val="00717BFD"/>
    <w:rsid w:val="007447C8"/>
    <w:rsid w:val="00746AAC"/>
    <w:rsid w:val="00750B14"/>
    <w:rsid w:val="00750B60"/>
    <w:rsid w:val="00757E92"/>
    <w:rsid w:val="00763B3C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220E2"/>
    <w:rsid w:val="008248E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309C9"/>
    <w:rsid w:val="009557BD"/>
    <w:rsid w:val="0096672D"/>
    <w:rsid w:val="00973327"/>
    <w:rsid w:val="00975B88"/>
    <w:rsid w:val="009977FA"/>
    <w:rsid w:val="009C037F"/>
    <w:rsid w:val="009D5471"/>
    <w:rsid w:val="009D5B02"/>
    <w:rsid w:val="009E50C1"/>
    <w:rsid w:val="009F2EEA"/>
    <w:rsid w:val="009F67ED"/>
    <w:rsid w:val="00A01DF4"/>
    <w:rsid w:val="00A10077"/>
    <w:rsid w:val="00A12BC5"/>
    <w:rsid w:val="00A1310C"/>
    <w:rsid w:val="00A22197"/>
    <w:rsid w:val="00A30B42"/>
    <w:rsid w:val="00A41013"/>
    <w:rsid w:val="00A56FE1"/>
    <w:rsid w:val="00A57089"/>
    <w:rsid w:val="00A67281"/>
    <w:rsid w:val="00A77CE5"/>
    <w:rsid w:val="00A80778"/>
    <w:rsid w:val="00A96056"/>
    <w:rsid w:val="00AC365D"/>
    <w:rsid w:val="00AC3C42"/>
    <w:rsid w:val="00AD069B"/>
    <w:rsid w:val="00AE07CD"/>
    <w:rsid w:val="00AE5CEF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D5C7E"/>
    <w:rsid w:val="00BD5D68"/>
    <w:rsid w:val="00BD721E"/>
    <w:rsid w:val="00BE086C"/>
    <w:rsid w:val="00BE3688"/>
    <w:rsid w:val="00BE4819"/>
    <w:rsid w:val="00BF0E7E"/>
    <w:rsid w:val="00C215DA"/>
    <w:rsid w:val="00C26F4C"/>
    <w:rsid w:val="00C33E71"/>
    <w:rsid w:val="00C37901"/>
    <w:rsid w:val="00C46F8D"/>
    <w:rsid w:val="00C54A7C"/>
    <w:rsid w:val="00C55816"/>
    <w:rsid w:val="00C65B3D"/>
    <w:rsid w:val="00C7177E"/>
    <w:rsid w:val="00C73FCD"/>
    <w:rsid w:val="00C924CF"/>
    <w:rsid w:val="00CA0A90"/>
    <w:rsid w:val="00CB4369"/>
    <w:rsid w:val="00CB7463"/>
    <w:rsid w:val="00CC6E55"/>
    <w:rsid w:val="00CE0B85"/>
    <w:rsid w:val="00CE2AE3"/>
    <w:rsid w:val="00CE530F"/>
    <w:rsid w:val="00CF0D9C"/>
    <w:rsid w:val="00CF5818"/>
    <w:rsid w:val="00D01C90"/>
    <w:rsid w:val="00D31676"/>
    <w:rsid w:val="00D3327B"/>
    <w:rsid w:val="00D47A97"/>
    <w:rsid w:val="00D50B5A"/>
    <w:rsid w:val="00D53019"/>
    <w:rsid w:val="00D60A6A"/>
    <w:rsid w:val="00DA215F"/>
    <w:rsid w:val="00DD7D89"/>
    <w:rsid w:val="00E000CA"/>
    <w:rsid w:val="00E0042C"/>
    <w:rsid w:val="00E04059"/>
    <w:rsid w:val="00E25409"/>
    <w:rsid w:val="00E33FFA"/>
    <w:rsid w:val="00E5485E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5C1"/>
    <w:rsid w:val="00F46670"/>
    <w:rsid w:val="00F52221"/>
    <w:rsid w:val="00F524B6"/>
    <w:rsid w:val="00F825A0"/>
    <w:rsid w:val="00F90D16"/>
    <w:rsid w:val="00FA1550"/>
    <w:rsid w:val="00FA7784"/>
    <w:rsid w:val="00FB4326"/>
    <w:rsid w:val="00FC4E6D"/>
    <w:rsid w:val="00FC6AD7"/>
    <w:rsid w:val="00FD030A"/>
    <w:rsid w:val="00FE0B35"/>
    <w:rsid w:val="00FE5E3B"/>
    <w:rsid w:val="00FF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DF520C-3FBB-42C7-941B-C61A6A418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914</TotalTime>
  <Pages>19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恳 汪</cp:lastModifiedBy>
  <cp:revision>199</cp:revision>
  <cp:lastPrinted>2018-09-07T06:30:00Z</cp:lastPrinted>
  <dcterms:created xsi:type="dcterms:W3CDTF">2018-09-05T01:36:00Z</dcterms:created>
  <dcterms:modified xsi:type="dcterms:W3CDTF">2019-02-20T06:01:00Z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