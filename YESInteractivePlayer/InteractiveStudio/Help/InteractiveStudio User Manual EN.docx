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/>
        </w:rPr>
        <w:id w:val="-73670232"/>
        <w:docPartObj>
          <w:docPartGallery w:val="Cover Pages"/>
          <w:docPartUnique/>
        </w:docPartObj>
      </w:sdtPr>
      <w:sdtEndPr/>
      <w:sdtContent>
        <w:p w14:paraId="5933CD90" w14:textId="77777777" w:rsidR="0067197C" w:rsidRDefault="00171022">
          <w:pPr>
            <w:pStyle w:val="aff5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7760" behindDoc="1" locked="0" layoutInCell="1" allowOverlap="1" wp14:anchorId="7EBAC048" wp14:editId="08EC389F">
                    <wp:simplePos x="0" y="0"/>
                    <wp:positionH relativeFrom="column">
                      <wp:posOffset>-609600</wp:posOffset>
                    </wp:positionH>
                    <wp:positionV relativeFrom="paragraph">
                      <wp:posOffset>-647700</wp:posOffset>
                    </wp:positionV>
                    <wp:extent cx="194535" cy="9125712"/>
                    <wp:effectExtent l="0" t="0" r="0" b="0"/>
                    <wp:wrapNone/>
                    <wp:docPr id="3" name="矩形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8BEBF07" id="矩形 3" o:spid="_x0000_s1026" style="position:absolute;left:0;text-align:left;margin-left:-48pt;margin-top:-51pt;width:15.3pt;height:718.55pt;z-index:-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" fillcolor="#099bdd [3215]" stroked="f" strokeweight="1pt"/>
                </w:pict>
              </mc:Fallback>
            </mc:AlternateContent>
          </w:r>
        </w:p>
        <w:p w14:paraId="3361F11E" w14:textId="77777777" w:rsidR="0067197C" w:rsidRDefault="00F90D16">
          <w:pPr>
            <w:rPr>
              <w:rFonts w:asciiTheme="majorHAnsi" w:eastAsiaTheme="majorEastAsia" w:hAnsiTheme="majorHAnsi" w:cstheme="majorBidi"/>
              <w:caps/>
              <w:color w:val="0673A5" w:themeColor="text2" w:themeShade="BF"/>
              <w:spacing w:val="10"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17C323B6" wp14:editId="6944F45E">
                    <wp:simplePos x="0" y="0"/>
                    <wp:positionH relativeFrom="page">
                      <wp:posOffset>2590800</wp:posOffset>
                    </wp:positionH>
                    <wp:positionV relativeFrom="page">
                      <wp:posOffset>7210425</wp:posOffset>
                    </wp:positionV>
                    <wp:extent cx="4124325" cy="2390775"/>
                    <wp:effectExtent l="0" t="0" r="9525" b="952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24325" cy="2390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a3"/>
                                  <w:tblW w:w="0" w:type="auto"/>
                                  <w:tblInd w:w="-30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015"/>
                                  <w:gridCol w:w="4364"/>
                                </w:tblGrid>
                                <w:tr w:rsidR="004E5087" w14:paraId="0A226C9E" w14:textId="77777777" w:rsidTr="00F524B6">
                                  <w:trPr>
                                    <w:trHeight w:val="503"/>
                                  </w:trPr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2E08293A" w14:textId="0A017A58" w:rsidR="004E5087" w:rsidRPr="00F524B6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524B6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  <w:t>Interactive Studio</w:t>
                                      </w:r>
                                    </w:p>
                                  </w:tc>
                                </w:tr>
                                <w:tr w:rsidR="004E5087" w14:paraId="60EDF4B2" w14:textId="77777777" w:rsidTr="00F524B6"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3A7CCDBF" w14:textId="0960C8C9" w:rsidR="004E5087" w:rsidRPr="00F01D1B" w:rsidRDefault="004E5087" w:rsidP="00F524B6">
                                      <w:pPr>
                                        <w:jc w:val="right"/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524B6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互动播放器</w:t>
                                      </w:r>
                                    </w:p>
                                  </w:tc>
                                </w:tr>
                                <w:tr w:rsidR="004E5087" w14:paraId="0D3B75B6" w14:textId="77777777" w:rsidTr="0033240E">
                                  <w:tc>
                                    <w:tcPr>
                                      <w:tcW w:w="2015" w:type="dxa"/>
                                    </w:tcPr>
                                    <w:p w14:paraId="65319820" w14:textId="5246CD0D" w:rsidR="004E5087" w:rsidRPr="00F524B6" w:rsidRDefault="0033240E">
                                      <w:pPr>
                                        <w:rPr>
                                          <w:rFonts w:asciiTheme="majorEastAsia" w:eastAsiaTheme="majorEastAsia" w:hAnsiTheme="major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33240E">
                                        <w:rPr>
                                          <w:rFonts w:asciiTheme="majorEastAsia" w:eastAsiaTheme="majorEastAsia" w:hAnsiTheme="major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  <w:t>User Manual</w:t>
                                      </w:r>
                                    </w:p>
                                  </w:tc>
                                  <w:tc>
                                    <w:tcPr>
                                      <w:tcW w:w="4364" w:type="dxa"/>
                                    </w:tcPr>
                                    <w:p w14:paraId="3AA5FF2F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</w:p>
                                  </w:tc>
                                </w:tr>
                                <w:tr w:rsidR="004E5087" w14:paraId="75C44573" w14:textId="77777777" w:rsidTr="0033240E">
                                  <w:tc>
                                    <w:tcPr>
                                      <w:tcW w:w="2015" w:type="dxa"/>
                                    </w:tcPr>
                                    <w:p w14:paraId="18540592" w14:textId="18A89A87" w:rsidR="004E5087" w:rsidRPr="00F01D1B" w:rsidRDefault="0033240E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33240E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Version</w:t>
                                      </w:r>
                                      <w:r w:rsidR="004E5087">
                                        <w:rPr>
                                          <w:rFonts w:ascii="微软雅黑" w:eastAsia="微软雅黑" w:hAnsi="微软雅黑" w:hint="eastAsia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 xml:space="preserve"> </w:t>
                                      </w:r>
                                      <w:r w:rsidR="004E5087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4364" w:type="dxa"/>
                                    </w:tcPr>
                                    <w:p w14:paraId="6A666882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01D1B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V1.0.0</w:t>
                                      </w:r>
                                    </w:p>
                                  </w:tc>
                                </w:tr>
                              </w:tbl>
                              <w:p w14:paraId="05A94125" w14:textId="77777777" w:rsidR="004E5087" w:rsidRDefault="004E5087">
                                <w:pPr>
                                  <w:rPr>
                                    <w:color w:val="60606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C323B6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" o:spid="_x0000_s1026" type="#_x0000_t202" style="position:absolute;margin-left:204pt;margin-top:567.75pt;width:324.75pt;height:188.25pt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" filled="f" stroked="f" strokeweight=".5pt">
                    <v:textbox inset="0,0,0,0">
                      <w:txbxContent>
                        <w:tbl>
                          <w:tblPr>
                            <w:tblStyle w:val="a3"/>
                            <w:tblW w:w="0" w:type="auto"/>
                            <w:tblInd w:w="-30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015"/>
                            <w:gridCol w:w="4364"/>
                          </w:tblGrid>
                          <w:tr w:rsidR="004E5087" w14:paraId="0A226C9E" w14:textId="77777777" w:rsidTr="00F524B6">
                            <w:trPr>
                              <w:trHeight w:val="503"/>
                            </w:trPr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2E08293A" w14:textId="0A017A58" w:rsidR="004E5087" w:rsidRPr="00F524B6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</w:pPr>
                                <w:r w:rsidRPr="00F524B6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  <w:t>Interactive Studio</w:t>
                                </w:r>
                              </w:p>
                            </w:tc>
                          </w:tr>
                          <w:tr w:rsidR="004E5087" w14:paraId="60EDF4B2" w14:textId="77777777" w:rsidTr="00F524B6"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3A7CCDBF" w14:textId="0960C8C9" w:rsidR="004E5087" w:rsidRPr="00F01D1B" w:rsidRDefault="004E5087" w:rsidP="00F524B6">
                                <w:pPr>
                                  <w:jc w:val="right"/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524B6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互动播放器</w:t>
                                </w:r>
                              </w:p>
                            </w:tc>
                          </w:tr>
                          <w:tr w:rsidR="004E5087" w14:paraId="0D3B75B6" w14:textId="77777777" w:rsidTr="0033240E">
                            <w:tc>
                              <w:tcPr>
                                <w:tcW w:w="2015" w:type="dxa"/>
                              </w:tcPr>
                              <w:p w14:paraId="65319820" w14:textId="5246CD0D" w:rsidR="004E5087" w:rsidRPr="00F524B6" w:rsidRDefault="0033240E">
                                <w:pPr>
                                  <w:rPr>
                                    <w:rFonts w:asciiTheme="majorEastAsia" w:eastAsiaTheme="majorEastAsia" w:hAnsiTheme="major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33240E">
                                  <w:rPr>
                                    <w:rFonts w:asciiTheme="majorEastAsia" w:eastAsiaTheme="majorEastAsia" w:hAnsiTheme="major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  <w:t>User Manual</w:t>
                                </w:r>
                              </w:p>
                            </w:tc>
                            <w:tc>
                              <w:tcPr>
                                <w:tcW w:w="4364" w:type="dxa"/>
                              </w:tcPr>
                              <w:p w14:paraId="3AA5FF2F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</w:p>
                            </w:tc>
                          </w:tr>
                          <w:tr w:rsidR="004E5087" w14:paraId="75C44573" w14:textId="77777777" w:rsidTr="0033240E">
                            <w:tc>
                              <w:tcPr>
                                <w:tcW w:w="2015" w:type="dxa"/>
                              </w:tcPr>
                              <w:p w14:paraId="18540592" w14:textId="18A89A87" w:rsidR="004E5087" w:rsidRPr="00F01D1B" w:rsidRDefault="0033240E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33240E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Version</w:t>
                                </w:r>
                                <w:r w:rsidR="004E5087">
                                  <w:rPr>
                                    <w:rFonts w:ascii="微软雅黑" w:eastAsia="微软雅黑" w:hAnsi="微软雅黑" w:hint="eastAsia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 w:rsidR="004E5087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4364" w:type="dxa"/>
                              </w:tcPr>
                              <w:p w14:paraId="6A666882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01D1B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V1.0.0</w:t>
                                </w:r>
                              </w:p>
                            </w:tc>
                          </w:tr>
                        </w:tbl>
                        <w:p w14:paraId="05A94125" w14:textId="77777777" w:rsidR="004E5087" w:rsidRDefault="004E5087">
                          <w:pPr>
                            <w:rPr>
                              <w:color w:val="60606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41856" behindDoc="0" locked="0" layoutInCell="1" allowOverlap="1" wp14:anchorId="3EB7DCDD" wp14:editId="155FAB5C">
                <wp:simplePos x="0" y="0"/>
                <wp:positionH relativeFrom="column">
                  <wp:posOffset>-4856</wp:posOffset>
                </wp:positionH>
                <wp:positionV relativeFrom="paragraph">
                  <wp:posOffset>50108</wp:posOffset>
                </wp:positionV>
                <wp:extent cx="2895600" cy="457200"/>
                <wp:effectExtent l="0" t="0" r="0" b="0"/>
                <wp:wrapNone/>
                <wp:docPr id="11" name="图片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yestech低像素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56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7102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39808" behindDoc="1" locked="0" layoutInCell="1" allowOverlap="1" wp14:anchorId="6D59916C" wp14:editId="123D9E39">
                    <wp:simplePos x="0" y="0"/>
                    <wp:positionH relativeFrom="column">
                      <wp:posOffset>-533400</wp:posOffset>
                    </wp:positionH>
                    <wp:positionV relativeFrom="paragraph">
                      <wp:posOffset>3391535</wp:posOffset>
                    </wp:positionV>
                    <wp:extent cx="2057400" cy="4910328"/>
                    <wp:effectExtent l="0" t="0" r="19050" b="24130"/>
                    <wp:wrapNone/>
                    <wp:docPr id="5" name="组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6" name="组 6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0" name="任意多边形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1" name="任意多边形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2" name="任意多边形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3" name="任意多边形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4" name="任意多边形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5" name="任意多边形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6" name="任意多边形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7" name="任意多边形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8" name="任意多边形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任意多边形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任意多边形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任意多边形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7" name="组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8" name="任意多边形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任意多边形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" name="任意多边形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2" name="任意多边形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3" name="任意多边形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任意多边形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任意多边形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任意多边形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任意多边形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8" name="任意多边形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9" name="任意多边形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8C714E7" id="组 5" o:spid="_x0000_s1026" style="position:absolute;left:0;text-align:left;margin-left:-42pt;margin-top:267.05pt;width:162pt;height:386.65pt;z-index:-251676672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">
                    <v:group id="组 6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o:lock v:ext="edit" aspectratio="t"/>
                      <v:shape id="任意多边形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99bdd [3215]" strokecolor="#099bdd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任意多边形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99bdd [3215]" strokecolor="#099bdd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任意多边形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99bdd [3215]" strokecolor="#099bdd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任意多边形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99bdd [3215]" strokecolor="#099bdd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任意多边形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99bdd [3215]" strokecolor="#099bdd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任意多边形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99bdd [3215]" strokecolor="#099bdd [3215]" strokeweight="0">
                        <v:path arrowok="t" o:connecttype="custom" o:connectlocs="0,0;52388,109538;38100,109538;19050,55563;0,0" o:connectangles="0,0,0,0,0"/>
                      </v:shape>
                      <v:shape id="任意多边形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99bdd [3215]" strokecolor="#099bdd [3215]" strokeweight="0">
                        <v:path arrowok="t" o:connecttype="custom" o:connectlocs="0,0;14288,58738;14288,63500;23813,147638;7938,77788;0,0" o:connectangles="0,0,0,0,0,0"/>
                      </v:shape>
                      <v:shape id="任意多边形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99bdd [3215]" strokecolor="#099bdd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任意多边形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99bdd [3215]" strokecolor="#099bdd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任意多边形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99bdd [3215]" strokecolor="#099bdd [3215]" strokeweight="0">
                        <v:path arrowok="t" o:connecttype="custom" o:connectlocs="0,0;49213,103188;36513,103188;0,0" o:connectangles="0,0,0,0"/>
                      </v:shape>
                      <v:shape id="任意多边形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99bdd [3215]" strokecolor="#099bdd [3215]" strokeweight="0">
                        <v:path arrowok="t" o:connecttype="custom" o:connectlocs="0,0;9525,26988;11113,66675;9525,61913;0,36513;0,0" o:connectangles="0,0,0,0,0,0"/>
                      </v:shape>
                      <v:shape id="任意多边形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99bdd [3215]" strokecolor="#099bdd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组 7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任意多边形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99bdd [3215]" strokecolor="#099bdd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任意多边形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99bdd [3215]" strokecolor="#099bdd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任意多边形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99bdd [3215]" strokecolor="#099bdd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任意多边形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99bdd [3215]" strokecolor="#099bdd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任意多边形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99bdd [3215]" strokecolor="#099bdd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任意多边形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99bdd [3215]" strokecolor="#099bdd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任意多边形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99bdd [3215]" strokecolor="#099bdd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任意多边形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99bdd [3215]" strokecolor="#099bdd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任意多边形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99bdd [3215]" strokecolor="#099bdd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任意多边形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99bdd [3215]" strokecolor="#099bdd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任意多边形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99bdd [3215]" strokecolor="#099bdd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</v:group>
                </w:pict>
              </mc:Fallback>
            </mc:AlternateContent>
          </w:r>
          <w:r w:rsidR="0067197C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aps w:val="0"/>
          <w:color w:val="auto"/>
          <w:spacing w:val="0"/>
          <w:lang w:val="zh-CN"/>
        </w:rPr>
        <w:id w:val="-56471669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52386907" w14:textId="78DA70F4" w:rsidR="007B7CB2" w:rsidRDefault="007B7CB2">
          <w:pPr>
            <w:pStyle w:val="TOC"/>
          </w:pPr>
          <w:r>
            <w:rPr>
              <w:lang w:val="zh-CN"/>
            </w:rPr>
            <w:t>目录</w:t>
          </w:r>
        </w:p>
        <w:p w14:paraId="780FBEAA" w14:textId="5E626300" w:rsidR="00704C1A" w:rsidRDefault="007B7CB2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4421857" w:history="1">
            <w:r w:rsidR="00704C1A" w:rsidRPr="00B024D4">
              <w:rPr>
                <w:rStyle w:val="aff7"/>
                <w:noProof/>
              </w:rPr>
              <w:t xml:space="preserve">1. </w:t>
            </w:r>
            <w:r w:rsidR="00704C1A" w:rsidRPr="00B024D4">
              <w:rPr>
                <w:rStyle w:val="aff7"/>
                <w:noProof/>
              </w:rPr>
              <w:t>概述</w:t>
            </w:r>
            <w:r w:rsidR="00704C1A">
              <w:rPr>
                <w:noProof/>
                <w:webHidden/>
              </w:rPr>
              <w:tab/>
            </w:r>
            <w:r w:rsidR="00704C1A">
              <w:rPr>
                <w:noProof/>
                <w:webHidden/>
              </w:rPr>
              <w:fldChar w:fldCharType="begin"/>
            </w:r>
            <w:r w:rsidR="00704C1A">
              <w:rPr>
                <w:noProof/>
                <w:webHidden/>
              </w:rPr>
              <w:instrText xml:space="preserve"> PAGEREF _Toc524421857 \h </w:instrText>
            </w:r>
            <w:r w:rsidR="00704C1A">
              <w:rPr>
                <w:noProof/>
                <w:webHidden/>
              </w:rPr>
            </w:r>
            <w:r w:rsidR="00704C1A">
              <w:rPr>
                <w:noProof/>
                <w:webHidden/>
              </w:rPr>
              <w:fldChar w:fldCharType="separate"/>
            </w:r>
            <w:r w:rsidR="00704C1A">
              <w:rPr>
                <w:noProof/>
                <w:webHidden/>
              </w:rPr>
              <w:t>2</w:t>
            </w:r>
            <w:r w:rsidR="00704C1A">
              <w:rPr>
                <w:noProof/>
                <w:webHidden/>
              </w:rPr>
              <w:fldChar w:fldCharType="end"/>
            </w:r>
          </w:hyperlink>
        </w:p>
        <w:p w14:paraId="0F1283C9" w14:textId="1865BE00" w:rsidR="00704C1A" w:rsidRDefault="00704C1A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858" w:history="1">
            <w:r w:rsidRPr="00B024D4">
              <w:rPr>
                <w:rStyle w:val="aff7"/>
                <w:noProof/>
              </w:rPr>
              <w:t>1.1.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B024D4">
              <w:rPr>
                <w:rStyle w:val="aff7"/>
                <w:noProof/>
              </w:rPr>
              <w:t>应用领域与使用对象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66B98" w14:textId="5940F9EE" w:rsidR="00704C1A" w:rsidRDefault="00704C1A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859" w:history="1">
            <w:r w:rsidRPr="00B024D4">
              <w:rPr>
                <w:rStyle w:val="aff7"/>
                <w:noProof/>
              </w:rPr>
              <w:t xml:space="preserve">2. </w:t>
            </w:r>
            <w:r w:rsidRPr="00B024D4">
              <w:rPr>
                <w:rStyle w:val="aff7"/>
                <w:noProof/>
              </w:rPr>
              <w:t>系统综述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A7B31" w14:textId="2AD99FC6" w:rsidR="00704C1A" w:rsidRDefault="00704C1A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860" w:history="1">
            <w:r w:rsidRPr="00B024D4">
              <w:rPr>
                <w:rStyle w:val="aff7"/>
                <w:noProof/>
              </w:rPr>
              <w:t>2.1.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B024D4">
              <w:rPr>
                <w:rStyle w:val="aff7"/>
                <w:noProof/>
              </w:rPr>
              <w:t>系统功能简介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4B988" w14:textId="3BE1BA1F" w:rsidR="00704C1A" w:rsidRDefault="00704C1A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861" w:history="1">
            <w:r w:rsidRPr="00B024D4">
              <w:rPr>
                <w:rStyle w:val="aff7"/>
                <w:noProof/>
              </w:rPr>
              <w:t>2.2.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B024D4">
              <w:rPr>
                <w:rStyle w:val="aff7"/>
                <w:noProof/>
              </w:rPr>
              <w:t>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48C2" w14:textId="40537DBE" w:rsidR="00704C1A" w:rsidRDefault="00704C1A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862" w:history="1">
            <w:r w:rsidRPr="00B024D4">
              <w:rPr>
                <w:rStyle w:val="aff7"/>
                <w:noProof/>
              </w:rPr>
              <w:t xml:space="preserve">3. </w:t>
            </w:r>
            <w:r w:rsidRPr="00B024D4">
              <w:rPr>
                <w:rStyle w:val="aff7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A16B6" w14:textId="6F65441E" w:rsidR="00704C1A" w:rsidRDefault="00704C1A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863" w:history="1">
            <w:r w:rsidRPr="00B024D4">
              <w:rPr>
                <w:rStyle w:val="aff7"/>
                <w:noProof/>
              </w:rPr>
              <w:t>3.1.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B024D4">
              <w:rPr>
                <w:rStyle w:val="aff7"/>
                <w:noProof/>
              </w:rPr>
              <w:t>硬件设备要求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634F6" w14:textId="3DD9AAC3" w:rsidR="00704C1A" w:rsidRDefault="00704C1A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864" w:history="1">
            <w:r w:rsidRPr="00B024D4">
              <w:rPr>
                <w:rStyle w:val="aff7"/>
                <w:noProof/>
              </w:rPr>
              <w:t>3.2.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B024D4">
              <w:rPr>
                <w:rStyle w:val="aff7"/>
                <w:noProof/>
              </w:rPr>
              <w:t>软件系统要求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A89FA" w14:textId="15344483" w:rsidR="00704C1A" w:rsidRDefault="00704C1A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865" w:history="1">
            <w:r w:rsidRPr="00B024D4">
              <w:rPr>
                <w:rStyle w:val="aff7"/>
                <w:noProof/>
              </w:rPr>
              <w:t xml:space="preserve">4. </w:t>
            </w:r>
            <w:r w:rsidRPr="00B024D4">
              <w:rPr>
                <w:rStyle w:val="aff7"/>
                <w:noProof/>
              </w:rPr>
              <w:t>系统操作说明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BEFAC" w14:textId="43D68896" w:rsidR="00704C1A" w:rsidRDefault="00704C1A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866" w:history="1">
            <w:r w:rsidRPr="00B024D4">
              <w:rPr>
                <w:rStyle w:val="aff7"/>
                <w:noProof/>
              </w:rPr>
              <w:t>4.1.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B024D4">
              <w:rPr>
                <w:rStyle w:val="aff7"/>
                <w:noProof/>
              </w:rPr>
              <w:t>安装与初始化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667A3" w14:textId="35310729" w:rsidR="00704C1A" w:rsidRDefault="00704C1A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867" w:history="1">
            <w:r w:rsidRPr="00B024D4">
              <w:rPr>
                <w:rStyle w:val="aff7"/>
                <w:noProof/>
              </w:rPr>
              <w:t>4.1.1.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B024D4">
              <w:rPr>
                <w:rStyle w:val="aff7"/>
                <w:noProof/>
              </w:rPr>
              <w:t>软件安装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29D01" w14:textId="14559989" w:rsidR="00704C1A" w:rsidRDefault="00704C1A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868" w:history="1">
            <w:r w:rsidRPr="00B024D4">
              <w:rPr>
                <w:rStyle w:val="aff7"/>
                <w:noProof/>
              </w:rPr>
              <w:t>4.1.2.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B024D4">
              <w:rPr>
                <w:rStyle w:val="aff7"/>
                <w:noProof/>
              </w:rPr>
              <w:t>设备连接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DD91A" w14:textId="25D73EB0" w:rsidR="00704C1A" w:rsidRDefault="00704C1A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869" w:history="1">
            <w:r w:rsidRPr="00B024D4">
              <w:rPr>
                <w:rStyle w:val="aff7"/>
                <w:noProof/>
              </w:rPr>
              <w:t>4.1.3.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B024D4">
              <w:rPr>
                <w:rStyle w:val="aff7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E7497" w14:textId="02A10CD8" w:rsidR="00704C1A" w:rsidRDefault="00704C1A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870" w:history="1">
            <w:r w:rsidRPr="00B024D4">
              <w:rPr>
                <w:rStyle w:val="aff7"/>
                <w:noProof/>
              </w:rPr>
              <w:t>4.2.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B024D4">
              <w:rPr>
                <w:rStyle w:val="aff7"/>
                <w:noProof/>
              </w:rPr>
              <w:t>界面及功能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B9CE5" w14:textId="49AB903F" w:rsidR="00704C1A" w:rsidRDefault="00704C1A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871" w:history="1">
            <w:r w:rsidRPr="00B024D4">
              <w:rPr>
                <w:rStyle w:val="aff7"/>
                <w:noProof/>
              </w:rPr>
              <w:t>4.2.1.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B024D4">
              <w:rPr>
                <w:rStyle w:val="aff7"/>
                <w:noProof/>
              </w:rPr>
              <w:t>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E770" w14:textId="2C15A7A7" w:rsidR="00704C1A" w:rsidRDefault="00704C1A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872" w:history="1">
            <w:r w:rsidRPr="00B024D4">
              <w:rPr>
                <w:rStyle w:val="aff7"/>
                <w:noProof/>
              </w:rPr>
              <w:t>4.2.2.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B024D4">
              <w:rPr>
                <w:rStyle w:val="aff7"/>
                <w:noProof/>
              </w:rPr>
              <w:t>功能区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1A341" w14:textId="109DCEDC" w:rsidR="00704C1A" w:rsidRDefault="00704C1A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873" w:history="1">
            <w:r w:rsidRPr="00B024D4">
              <w:rPr>
                <w:rStyle w:val="aff7"/>
                <w:noProof/>
              </w:rPr>
              <w:t>4.2.3.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B024D4">
              <w:rPr>
                <w:rStyle w:val="aff7"/>
                <w:noProof/>
              </w:rPr>
              <w:t>播放方案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0E048" w14:textId="3EE7FC49" w:rsidR="00704C1A" w:rsidRDefault="00704C1A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874" w:history="1">
            <w:r w:rsidRPr="00B024D4">
              <w:rPr>
                <w:rStyle w:val="aff7"/>
                <w:noProof/>
              </w:rPr>
              <w:t xml:space="preserve">5. </w:t>
            </w:r>
            <w:r w:rsidRPr="00B024D4">
              <w:rPr>
                <w:rStyle w:val="aff7"/>
                <w:noProof/>
              </w:rPr>
              <w:t>使用范例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92B1B" w14:textId="39EFAFE8" w:rsidR="00704C1A" w:rsidRDefault="00704C1A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875" w:history="1">
            <w:r w:rsidRPr="00B024D4">
              <w:rPr>
                <w:rStyle w:val="aff7"/>
                <w:noProof/>
              </w:rPr>
              <w:t>5.1.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B024D4">
              <w:rPr>
                <w:rStyle w:val="aff7"/>
                <w:noProof/>
              </w:rPr>
              <w:t>范例描述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79BE1" w14:textId="1E4463A2" w:rsidR="00704C1A" w:rsidRDefault="00704C1A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876" w:history="1">
            <w:r w:rsidRPr="00B024D4">
              <w:rPr>
                <w:rStyle w:val="aff7"/>
                <w:noProof/>
              </w:rPr>
              <w:t>5.2.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B024D4">
              <w:rPr>
                <w:rStyle w:val="aff7"/>
                <w:noProof/>
              </w:rPr>
              <w:t>设置详情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3BDE2" w14:textId="20F6A75F" w:rsidR="00704C1A" w:rsidRDefault="00704C1A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877" w:history="1">
            <w:r w:rsidRPr="00B024D4">
              <w:rPr>
                <w:rStyle w:val="aff7"/>
                <w:noProof/>
              </w:rPr>
              <w:t xml:space="preserve">6. </w:t>
            </w:r>
            <w:r w:rsidRPr="00B024D4">
              <w:rPr>
                <w:rStyle w:val="aff7"/>
                <w:noProof/>
              </w:rPr>
              <w:t>常见问题及解决方法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25C1" w14:textId="57DA9840" w:rsidR="007B7CB2" w:rsidRDefault="007B7CB2">
          <w:r>
            <w:rPr>
              <w:b/>
              <w:bCs/>
              <w:lang w:val="zh-CN"/>
            </w:rPr>
            <w:fldChar w:fldCharType="end"/>
          </w:r>
        </w:p>
      </w:sdtContent>
    </w:sdt>
    <w:p w14:paraId="1E1C264E" w14:textId="77777777" w:rsidR="009219C8" w:rsidRPr="00746AAC" w:rsidRDefault="009219C8" w:rsidP="004E1AED">
      <w:pPr>
        <w:pStyle w:val="a4"/>
      </w:pPr>
      <w:bookmarkStart w:id="0" w:name="_GoBack"/>
      <w:bookmarkEnd w:id="0"/>
    </w:p>
    <w:p w14:paraId="38F642BF" w14:textId="77777777" w:rsidR="009219C8" w:rsidRDefault="009219C8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5A6B6D01" w14:textId="77777777" w:rsidR="007E5F3F" w:rsidRDefault="00287616" w:rsidP="00881F09">
      <w:pPr>
        <w:pStyle w:val="a4"/>
        <w:numPr>
          <w:ilvl w:val="0"/>
          <w:numId w:val="1"/>
        </w:numPr>
        <w:outlineLvl w:val="0"/>
      </w:pPr>
      <w:bookmarkStart w:id="1" w:name="_Toc523931413"/>
      <w:bookmarkStart w:id="2" w:name="_Toc524421857"/>
      <w:r w:rsidRPr="00746AAC">
        <w:lastRenderedPageBreak/>
        <w:t>概述</w:t>
      </w:r>
      <w:bookmarkEnd w:id="1"/>
      <w:bookmarkEnd w:id="2"/>
    </w:p>
    <w:p w14:paraId="6641B479" w14:textId="77777777" w:rsidR="00611E64" w:rsidRDefault="00611E64" w:rsidP="00881F09">
      <w:pPr>
        <w:pStyle w:val="1"/>
        <w:numPr>
          <w:ilvl w:val="1"/>
          <w:numId w:val="1"/>
        </w:numPr>
      </w:pPr>
      <w:bookmarkStart w:id="3" w:name="_Toc523931414"/>
      <w:bookmarkStart w:id="4" w:name="_Toc524421858"/>
      <w:r>
        <w:rPr>
          <w:rFonts w:hint="eastAsia"/>
        </w:rPr>
        <w:t>应用领域与使用对象</w:t>
      </w:r>
      <w:bookmarkEnd w:id="3"/>
      <w:bookmarkEnd w:id="4"/>
    </w:p>
    <w:p w14:paraId="01B5827E" w14:textId="77777777" w:rsidR="00611E64" w:rsidRDefault="00611E64" w:rsidP="00B66E89">
      <w:pPr>
        <w:ind w:firstLineChars="200" w:firstLine="440"/>
        <w:jc w:val="both"/>
      </w:pPr>
      <w:r>
        <w:rPr>
          <w:rFonts w:hint="eastAsia"/>
        </w:rPr>
        <w:t xml:space="preserve">LED </w:t>
      </w:r>
      <w:r>
        <w:rPr>
          <w:rFonts w:hint="eastAsia"/>
        </w:rPr>
        <w:t>地砖屏借助传感器，能够跟随人的脚步活动呈现即时的画面效果，从而可以实现诸如演员与观众走过，脚下出现鱼儿游走、落叶吹开等效果，甚至可以跟踪人的运动轨迹。极具视觉冲击力，特别适用于舞台、游戏、教学</w:t>
      </w:r>
      <w:proofErr w:type="gramStart"/>
      <w:r>
        <w:rPr>
          <w:rFonts w:hint="eastAsia"/>
        </w:rPr>
        <w:t>交互等</w:t>
      </w:r>
      <w:proofErr w:type="gramEnd"/>
      <w:r>
        <w:rPr>
          <w:rFonts w:hint="eastAsia"/>
        </w:rPr>
        <w:t>场景。</w:t>
      </w:r>
    </w:p>
    <w:p w14:paraId="2B5BCAE8" w14:textId="77777777" w:rsidR="00757E92" w:rsidRDefault="00611E64" w:rsidP="00B66E89">
      <w:pPr>
        <w:ind w:firstLineChars="200" w:firstLine="440"/>
        <w:jc w:val="both"/>
      </w:pPr>
      <w:r w:rsidRPr="00611E64">
        <w:t>Interactive</w:t>
      </w:r>
      <w:r>
        <w:t xml:space="preserve"> </w:t>
      </w:r>
      <w:r w:rsidRPr="00611E64">
        <w:t>Studio</w:t>
      </w:r>
      <w:r>
        <w:rPr>
          <w:rFonts w:hint="eastAsia"/>
        </w:rPr>
        <w:t>是针对新亚胜互动显示屏专门研发的软件。</w:t>
      </w:r>
    </w:p>
    <w:p w14:paraId="7B83E36C" w14:textId="77777777" w:rsidR="00757E92" w:rsidRDefault="00757E92">
      <w:r>
        <w:br w:type="page"/>
      </w:r>
    </w:p>
    <w:p w14:paraId="0DB89F79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5" w:name="_Toc523931415"/>
      <w:bookmarkStart w:id="6" w:name="_Toc524421859"/>
      <w:r w:rsidRPr="00757E92">
        <w:rPr>
          <w:rFonts w:hint="eastAsia"/>
        </w:rPr>
        <w:lastRenderedPageBreak/>
        <w:t>系统综述</w:t>
      </w:r>
      <w:bookmarkEnd w:id="5"/>
      <w:bookmarkEnd w:id="6"/>
    </w:p>
    <w:p w14:paraId="7ECA9488" w14:textId="77777777" w:rsidR="00B66E89" w:rsidRDefault="00B66E89" w:rsidP="00881F09">
      <w:pPr>
        <w:pStyle w:val="1"/>
        <w:numPr>
          <w:ilvl w:val="1"/>
          <w:numId w:val="1"/>
        </w:numPr>
      </w:pPr>
      <w:bookmarkStart w:id="7" w:name="_Toc523931416"/>
      <w:bookmarkStart w:id="8" w:name="_Toc524421860"/>
      <w:r w:rsidRPr="00B66E89">
        <w:rPr>
          <w:rFonts w:hint="eastAsia"/>
        </w:rPr>
        <w:t>系统功能简介</w:t>
      </w:r>
      <w:bookmarkEnd w:id="7"/>
      <w:bookmarkEnd w:id="8"/>
    </w:p>
    <w:p w14:paraId="3CB132B9" w14:textId="77777777" w:rsidR="00B66E89" w:rsidRDefault="00B66E89" w:rsidP="00B66E89">
      <w:pPr>
        <w:ind w:firstLineChars="200" w:firstLine="440"/>
        <w:jc w:val="both"/>
      </w:pPr>
      <w:r w:rsidRPr="00B66E89">
        <w:rPr>
          <w:rFonts w:hint="eastAsia"/>
        </w:rPr>
        <w:t>本系统在模组中植入传感器，通过</w:t>
      </w:r>
      <w:r w:rsidRPr="00B66E89">
        <w:rPr>
          <w:rFonts w:hint="eastAsia"/>
        </w:rPr>
        <w:t xml:space="preserve"> MCTRL510 </w:t>
      </w:r>
      <w:r w:rsidRPr="00B66E89">
        <w:rPr>
          <w:rFonts w:hint="eastAsia"/>
        </w:rPr>
        <w:t>地板屏控制系统实现传感数据回传，从而实现互动。本系统支持点击事件。另外提供</w:t>
      </w:r>
      <w:r w:rsidRPr="00B66E89">
        <w:rPr>
          <w:rFonts w:hint="eastAsia"/>
        </w:rPr>
        <w:t xml:space="preserve"> Flash</w:t>
      </w:r>
      <w:r w:rsidRPr="00B66E89">
        <w:rPr>
          <w:rFonts w:hint="eastAsia"/>
        </w:rPr>
        <w:t>控制接口</w:t>
      </w:r>
      <w:r w:rsidRPr="00B66E89">
        <w:rPr>
          <w:rFonts w:hint="eastAsia"/>
        </w:rPr>
        <w:t xml:space="preserve"> </w:t>
      </w:r>
      <w:r w:rsidRPr="00B66E89">
        <w:rPr>
          <w:rFonts w:hint="eastAsia"/>
        </w:rPr>
        <w:t>以及</w:t>
      </w:r>
      <w:r w:rsidRPr="00B66E89">
        <w:rPr>
          <w:rFonts w:hint="eastAsia"/>
        </w:rPr>
        <w:t xml:space="preserve"> DLL</w:t>
      </w:r>
      <w:r w:rsidRPr="00B66E89">
        <w:rPr>
          <w:rFonts w:hint="eastAsia"/>
        </w:rPr>
        <w:t>插件接口，方便客户自主开发游戏等素材。</w:t>
      </w:r>
    </w:p>
    <w:p w14:paraId="74F3ACDC" w14:textId="77777777" w:rsidR="007F144B" w:rsidRDefault="007F144B" w:rsidP="00B66E89">
      <w:pPr>
        <w:ind w:firstLineChars="200" w:firstLine="440"/>
        <w:jc w:val="both"/>
      </w:pPr>
    </w:p>
    <w:p w14:paraId="433B62F7" w14:textId="77777777" w:rsidR="007F144B" w:rsidRDefault="007F144B" w:rsidP="00881F09">
      <w:pPr>
        <w:pStyle w:val="1"/>
        <w:numPr>
          <w:ilvl w:val="1"/>
          <w:numId w:val="1"/>
        </w:numPr>
      </w:pPr>
      <w:bookmarkStart w:id="9" w:name="_Toc523931417"/>
      <w:bookmarkStart w:id="10" w:name="_Toc524421861"/>
      <w:r>
        <w:rPr>
          <w:rFonts w:hint="eastAsia"/>
        </w:rPr>
        <w:t>性能</w:t>
      </w:r>
      <w:bookmarkEnd w:id="9"/>
      <w:bookmarkEnd w:id="10"/>
    </w:p>
    <w:p w14:paraId="58507F10" w14:textId="3A782A4F" w:rsidR="007F144B" w:rsidRPr="007F144B" w:rsidRDefault="007F144B" w:rsidP="007F144B">
      <w:pPr>
        <w:ind w:firstLineChars="200" w:firstLine="440"/>
        <w:jc w:val="both"/>
      </w:pPr>
      <w:r w:rsidRPr="007F144B">
        <w:rPr>
          <w:rFonts w:hint="eastAsia"/>
        </w:rPr>
        <w:t xml:space="preserve">Interactive Studio </w:t>
      </w:r>
      <w:r w:rsidRPr="007F144B">
        <w:rPr>
          <w:rFonts w:hint="eastAsia"/>
        </w:rPr>
        <w:t>的一些特效需要较强的</w:t>
      </w:r>
      <w:r w:rsidRPr="007F144B">
        <w:rPr>
          <w:rFonts w:hint="eastAsia"/>
        </w:rPr>
        <w:t xml:space="preserve"> CPU </w:t>
      </w:r>
      <w:r w:rsidRPr="007F144B">
        <w:rPr>
          <w:rFonts w:hint="eastAsia"/>
        </w:rPr>
        <w:t>和</w:t>
      </w:r>
      <w:r w:rsidRPr="007F144B">
        <w:rPr>
          <w:rFonts w:hint="eastAsia"/>
        </w:rPr>
        <w:t xml:space="preserve"> GPU </w:t>
      </w:r>
      <w:r w:rsidRPr="007F144B">
        <w:rPr>
          <w:rFonts w:hint="eastAsia"/>
        </w:rPr>
        <w:t>运算功能，譬如</w:t>
      </w:r>
      <w:r w:rsidR="0036382E">
        <w:rPr>
          <w:rFonts w:hint="eastAsia"/>
        </w:rPr>
        <w:t>“</w:t>
      </w:r>
      <w:r w:rsidRPr="007F144B">
        <w:rPr>
          <w:rFonts w:hint="eastAsia"/>
        </w:rPr>
        <w:t>Light.swf</w:t>
      </w:r>
      <w:r w:rsidR="0036382E">
        <w:rPr>
          <w:rFonts w:hint="eastAsia"/>
        </w:rPr>
        <w:t>”</w:t>
      </w:r>
      <w:r w:rsidRPr="007F144B">
        <w:rPr>
          <w:rFonts w:hint="eastAsia"/>
        </w:rPr>
        <w:t>。</w:t>
      </w:r>
    </w:p>
    <w:p w14:paraId="232760C8" w14:textId="77777777" w:rsidR="00923A1A" w:rsidRDefault="00923A1A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38B89593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11" w:name="_Toc523931418"/>
      <w:bookmarkStart w:id="12" w:name="_Toc524421862"/>
      <w:r w:rsidRPr="00757E92">
        <w:rPr>
          <w:rFonts w:hint="eastAsia"/>
        </w:rPr>
        <w:lastRenderedPageBreak/>
        <w:t>运行环境</w:t>
      </w:r>
      <w:bookmarkEnd w:id="11"/>
      <w:bookmarkEnd w:id="12"/>
    </w:p>
    <w:p w14:paraId="1C4EF5BB" w14:textId="77777777" w:rsidR="00923A1A" w:rsidRDefault="00923A1A" w:rsidP="00881F09">
      <w:pPr>
        <w:pStyle w:val="1"/>
        <w:numPr>
          <w:ilvl w:val="1"/>
          <w:numId w:val="1"/>
        </w:numPr>
      </w:pPr>
      <w:bookmarkStart w:id="13" w:name="_Toc523931419"/>
      <w:bookmarkStart w:id="14" w:name="_Toc524421863"/>
      <w:r w:rsidRPr="00923A1A">
        <w:rPr>
          <w:rFonts w:hint="eastAsia"/>
        </w:rPr>
        <w:t>硬件设备要求</w:t>
      </w:r>
      <w:bookmarkEnd w:id="13"/>
      <w:bookmarkEnd w:id="14"/>
    </w:p>
    <w:p w14:paraId="1C35CBCC" w14:textId="77777777" w:rsidR="00BF0E7E" w:rsidRDefault="00BF0E7E" w:rsidP="00BF0E7E">
      <w:r>
        <w:rPr>
          <w:rFonts w:hint="eastAsia"/>
        </w:rPr>
        <w:t>电脑硬件要求</w:t>
      </w:r>
      <w:r>
        <w:rPr>
          <w:rFonts w:hint="eastAsia"/>
        </w:rPr>
        <w:t>: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093"/>
      </w:tblGrid>
      <w:tr w:rsidR="00BF0E7E" w14:paraId="6A8F96B1" w14:textId="77777777" w:rsidTr="008F6CBC">
        <w:tc>
          <w:tcPr>
            <w:tcW w:w="1275" w:type="dxa"/>
          </w:tcPr>
          <w:p w14:paraId="56D801D0" w14:textId="77777777" w:rsidR="00BF0E7E" w:rsidRDefault="00BF0E7E" w:rsidP="00BF0E7E">
            <w:r>
              <w:rPr>
                <w:rFonts w:hint="eastAsia"/>
              </w:rPr>
              <w:t>CPU</w:t>
            </w:r>
          </w:p>
        </w:tc>
        <w:tc>
          <w:tcPr>
            <w:tcW w:w="3093" w:type="dxa"/>
          </w:tcPr>
          <w:p w14:paraId="37CA64F3" w14:textId="77777777" w:rsidR="00BF0E7E" w:rsidRDefault="00BF0E7E" w:rsidP="00BF0E7E">
            <w:r w:rsidRPr="00BF0E7E">
              <w:rPr>
                <w:rFonts w:hint="eastAsia"/>
              </w:rPr>
              <w:t xml:space="preserve">Intel </w:t>
            </w:r>
            <w:r w:rsidRPr="00BF0E7E">
              <w:rPr>
                <w:rFonts w:hint="eastAsia"/>
              </w:rPr>
              <w:t>标压</w:t>
            </w:r>
            <w:r w:rsidRPr="00BF0E7E">
              <w:rPr>
                <w:rFonts w:cs="Times New Roman"/>
              </w:rPr>
              <w:t>i5</w:t>
            </w:r>
            <w:r>
              <w:rPr>
                <w:rFonts w:hint="eastAsia"/>
              </w:rPr>
              <w:t>或同性能处理器</w:t>
            </w:r>
          </w:p>
        </w:tc>
      </w:tr>
      <w:tr w:rsidR="00BF0E7E" w14:paraId="23E2B056" w14:textId="77777777" w:rsidTr="008F6CBC">
        <w:tc>
          <w:tcPr>
            <w:tcW w:w="1275" w:type="dxa"/>
          </w:tcPr>
          <w:p w14:paraId="2194EB08" w14:textId="77777777" w:rsidR="00BF0E7E" w:rsidRDefault="00BF0E7E" w:rsidP="00BF0E7E">
            <w:r>
              <w:rPr>
                <w:rFonts w:hint="eastAsia"/>
              </w:rPr>
              <w:t>内存</w:t>
            </w:r>
          </w:p>
        </w:tc>
        <w:tc>
          <w:tcPr>
            <w:tcW w:w="3093" w:type="dxa"/>
          </w:tcPr>
          <w:p w14:paraId="69094681" w14:textId="77777777" w:rsidR="00BF0E7E" w:rsidRDefault="00BF0E7E" w:rsidP="00BF0E7E">
            <w:r>
              <w:rPr>
                <w:rFonts w:hint="eastAsia"/>
              </w:rPr>
              <w:t>8G</w:t>
            </w:r>
            <w:r>
              <w:rPr>
                <w:rFonts w:hint="eastAsia"/>
              </w:rPr>
              <w:t>及以上</w:t>
            </w:r>
          </w:p>
        </w:tc>
      </w:tr>
      <w:tr w:rsidR="00BF0E7E" w14:paraId="0C7D003E" w14:textId="77777777" w:rsidTr="008F6CBC">
        <w:tc>
          <w:tcPr>
            <w:tcW w:w="1275" w:type="dxa"/>
          </w:tcPr>
          <w:p w14:paraId="4A93952E" w14:textId="77777777" w:rsidR="00BF0E7E" w:rsidRDefault="00BF0E7E" w:rsidP="00BF0E7E">
            <w:r>
              <w:rPr>
                <w:rFonts w:hint="eastAsia"/>
              </w:rPr>
              <w:t>硬盘</w:t>
            </w:r>
          </w:p>
        </w:tc>
        <w:tc>
          <w:tcPr>
            <w:tcW w:w="3093" w:type="dxa"/>
          </w:tcPr>
          <w:p w14:paraId="1ACED98F" w14:textId="77777777" w:rsidR="00BF0E7E" w:rsidRDefault="00BF0E7E" w:rsidP="00BF0E7E">
            <w:r>
              <w:rPr>
                <w:rFonts w:hint="eastAsia"/>
              </w:rPr>
              <w:t>建以使用</w:t>
            </w:r>
            <w:r>
              <w:rPr>
                <w:rFonts w:hint="eastAsia"/>
              </w:rPr>
              <w:t>SSD</w:t>
            </w:r>
          </w:p>
        </w:tc>
      </w:tr>
    </w:tbl>
    <w:p w14:paraId="327F1454" w14:textId="77777777" w:rsidR="006752F0" w:rsidRDefault="006752F0" w:rsidP="00BF0E7E"/>
    <w:p w14:paraId="503BB122" w14:textId="77777777" w:rsidR="00BF0E7E" w:rsidRDefault="00BF0E7E" w:rsidP="00BF0E7E">
      <w:r w:rsidRPr="00BF0E7E">
        <w:rPr>
          <w:rFonts w:hint="eastAsia"/>
        </w:rPr>
        <w:t>外部设备硬件要求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119"/>
      </w:tblGrid>
      <w:tr w:rsidR="00BF0E7E" w14:paraId="696E60A8" w14:textId="77777777" w:rsidTr="008F6CBC">
        <w:tc>
          <w:tcPr>
            <w:tcW w:w="1275" w:type="dxa"/>
          </w:tcPr>
          <w:p w14:paraId="1D073E4B" w14:textId="77777777" w:rsidR="00BF0E7E" w:rsidRDefault="00BF0E7E" w:rsidP="00BF0E7E">
            <w:r>
              <w:rPr>
                <w:rFonts w:hint="eastAsia"/>
              </w:rPr>
              <w:t>控制器</w:t>
            </w:r>
          </w:p>
        </w:tc>
        <w:tc>
          <w:tcPr>
            <w:tcW w:w="3119" w:type="dxa"/>
          </w:tcPr>
          <w:p w14:paraId="39ED8E06" w14:textId="77777777" w:rsidR="00BF0E7E" w:rsidRPr="00BF0E7E" w:rsidRDefault="00BF0E7E" w:rsidP="00BF0E7E">
            <w:pPr>
              <w:rPr>
                <w:rFonts w:cs="Times New Roman"/>
              </w:rPr>
            </w:pPr>
            <w:r w:rsidRPr="00BF0E7E">
              <w:rPr>
                <w:rFonts w:cs="Times New Roman"/>
              </w:rPr>
              <w:t>Nova MCTRL510</w:t>
            </w:r>
          </w:p>
        </w:tc>
      </w:tr>
      <w:tr w:rsidR="00BF0E7E" w14:paraId="0EFC4E7E" w14:textId="77777777" w:rsidTr="008F6CBC">
        <w:tc>
          <w:tcPr>
            <w:tcW w:w="1275" w:type="dxa"/>
          </w:tcPr>
          <w:p w14:paraId="4A7EFD20" w14:textId="77777777" w:rsidR="00BF0E7E" w:rsidRDefault="00BF0E7E" w:rsidP="00BF0E7E">
            <w:r>
              <w:rPr>
                <w:rFonts w:hint="eastAsia"/>
              </w:rPr>
              <w:t>显示屏</w:t>
            </w:r>
          </w:p>
        </w:tc>
        <w:tc>
          <w:tcPr>
            <w:tcW w:w="3119" w:type="dxa"/>
          </w:tcPr>
          <w:p w14:paraId="04C18447" w14:textId="77777777" w:rsidR="00BF0E7E" w:rsidRDefault="006752F0" w:rsidP="00BF0E7E">
            <w:r w:rsidRPr="006752F0">
              <w:rPr>
                <w:rFonts w:hint="eastAsia"/>
              </w:rPr>
              <w:t>新亚胜互动显示屏</w:t>
            </w:r>
          </w:p>
        </w:tc>
      </w:tr>
    </w:tbl>
    <w:p w14:paraId="005C022E" w14:textId="5EBE484E" w:rsidR="00BF0E7E" w:rsidRDefault="00BF0E7E" w:rsidP="00BF0E7E"/>
    <w:p w14:paraId="0C8615EC" w14:textId="51C2B333" w:rsidR="00717BFD" w:rsidRDefault="00717BFD" w:rsidP="00881F09">
      <w:pPr>
        <w:pStyle w:val="1"/>
        <w:numPr>
          <w:ilvl w:val="1"/>
          <w:numId w:val="1"/>
        </w:numPr>
      </w:pPr>
      <w:bookmarkStart w:id="15" w:name="_Toc523931420"/>
      <w:bookmarkStart w:id="16" w:name="_Toc524421864"/>
      <w:r>
        <w:rPr>
          <w:rFonts w:hint="eastAsia"/>
        </w:rPr>
        <w:t>软件系统要求</w:t>
      </w:r>
      <w:bookmarkEnd w:id="15"/>
      <w:bookmarkEnd w:id="16"/>
    </w:p>
    <w:p w14:paraId="35617F13" w14:textId="469C76CA" w:rsidR="00717BFD" w:rsidRPr="003A254F" w:rsidRDefault="00717BFD" w:rsidP="00717BFD">
      <w:pPr>
        <w:ind w:firstLineChars="200" w:firstLine="440"/>
        <w:jc w:val="both"/>
        <w:rPr>
          <w:rFonts w:eastAsiaTheme="majorEastAsia" w:cs="Times New Roman"/>
        </w:rPr>
      </w:pPr>
      <w:r w:rsidRPr="003A254F">
        <w:rPr>
          <w:rFonts w:eastAsiaTheme="majorEastAsia" w:cs="Times New Roman"/>
        </w:rPr>
        <w:t>32/64</w:t>
      </w:r>
      <w:r w:rsidRPr="003A254F">
        <w:rPr>
          <w:rFonts w:eastAsiaTheme="majorEastAsia" w:cs="Times New Roman"/>
        </w:rPr>
        <w:t>位</w:t>
      </w:r>
      <w:r w:rsidRPr="003A254F">
        <w:rPr>
          <w:rFonts w:eastAsiaTheme="majorEastAsia" w:cs="Times New Roman"/>
        </w:rPr>
        <w:t xml:space="preserve"> Windows 7 </w:t>
      </w:r>
      <w:r w:rsidRPr="003A254F">
        <w:rPr>
          <w:rFonts w:eastAsiaTheme="majorEastAsia" w:cs="Times New Roman"/>
        </w:rPr>
        <w:t>或</w:t>
      </w:r>
      <w:r w:rsidRPr="003A254F">
        <w:rPr>
          <w:rFonts w:eastAsiaTheme="majorEastAsia" w:cs="Times New Roman"/>
        </w:rPr>
        <w:t xml:space="preserve"> Windows 10</w:t>
      </w:r>
    </w:p>
    <w:p w14:paraId="3695B91D" w14:textId="77777777" w:rsidR="00326EF2" w:rsidRDefault="00326EF2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64CC6059" w14:textId="6BC85BC6" w:rsidR="00692F13" w:rsidRDefault="00692F13" w:rsidP="00881F09">
      <w:pPr>
        <w:pStyle w:val="a4"/>
        <w:numPr>
          <w:ilvl w:val="0"/>
          <w:numId w:val="1"/>
        </w:numPr>
        <w:outlineLvl w:val="0"/>
      </w:pPr>
      <w:bookmarkStart w:id="17" w:name="_Toc523931421"/>
      <w:bookmarkStart w:id="18" w:name="_Toc524421865"/>
      <w:r w:rsidRPr="00692F13">
        <w:rPr>
          <w:rFonts w:hint="eastAsia"/>
        </w:rPr>
        <w:lastRenderedPageBreak/>
        <w:t>系统操作说明</w:t>
      </w:r>
      <w:bookmarkEnd w:id="17"/>
      <w:bookmarkEnd w:id="18"/>
    </w:p>
    <w:p w14:paraId="007598F8" w14:textId="07544D7A" w:rsidR="00627CB4" w:rsidRDefault="00036E31" w:rsidP="00881F09">
      <w:pPr>
        <w:pStyle w:val="1"/>
        <w:numPr>
          <w:ilvl w:val="1"/>
          <w:numId w:val="1"/>
        </w:numPr>
      </w:pPr>
      <w:bookmarkStart w:id="19" w:name="_Toc523931422"/>
      <w:bookmarkStart w:id="20" w:name="_Toc524421866"/>
      <w:r w:rsidRPr="00036E31">
        <w:rPr>
          <w:rFonts w:hint="eastAsia"/>
        </w:rPr>
        <w:t>安装与初始化</w:t>
      </w:r>
      <w:bookmarkEnd w:id="19"/>
      <w:bookmarkEnd w:id="20"/>
    </w:p>
    <w:p w14:paraId="482CFB51" w14:textId="0A45E03A" w:rsidR="00036E31" w:rsidRPr="007A254C" w:rsidRDefault="00036E31" w:rsidP="00881F09">
      <w:pPr>
        <w:pStyle w:val="2"/>
        <w:numPr>
          <w:ilvl w:val="2"/>
          <w:numId w:val="1"/>
        </w:numPr>
        <w:rPr>
          <w:caps w:val="0"/>
        </w:rPr>
      </w:pPr>
      <w:bookmarkStart w:id="21" w:name="_Toc523931423"/>
      <w:bookmarkStart w:id="22" w:name="_Toc524421867"/>
      <w:r w:rsidRPr="00036E31">
        <w:rPr>
          <w:rFonts w:hint="eastAsia"/>
        </w:rPr>
        <w:t>软件</w:t>
      </w:r>
      <w:r w:rsidRPr="007A254C">
        <w:rPr>
          <w:rFonts w:hint="eastAsia"/>
          <w:caps w:val="0"/>
        </w:rPr>
        <w:t>安装</w:t>
      </w:r>
      <w:bookmarkEnd w:id="21"/>
      <w:bookmarkEnd w:id="22"/>
    </w:p>
    <w:p w14:paraId="35B7BDE1" w14:textId="78181506" w:rsidR="00036E31" w:rsidRPr="003A254F" w:rsidRDefault="003B77CA" w:rsidP="007447C8">
      <w:pPr>
        <w:ind w:firstLineChars="200" w:firstLine="440"/>
        <w:rPr>
          <w:rFonts w:cs="Times New Roman"/>
          <w:shd w:val="clear" w:color="auto" w:fill="E9E9E9" w:themeFill="text1" w:themeFillTint="1A"/>
        </w:rPr>
      </w:pPr>
      <w:r w:rsidRPr="003A254F">
        <w:rPr>
          <w:rFonts w:cs="Times New Roman"/>
          <w:shd w:val="clear" w:color="auto" w:fill="E9E9E9" w:themeFill="text1" w:themeFillTint="1A"/>
        </w:rPr>
        <w:t>Windows 7</w:t>
      </w:r>
      <w:r w:rsidRPr="003A254F">
        <w:rPr>
          <w:rFonts w:cs="Times New Roman"/>
          <w:shd w:val="clear" w:color="auto" w:fill="E9E9E9" w:themeFill="text1" w:themeFillTint="1A"/>
        </w:rPr>
        <w:t>需安装</w:t>
      </w:r>
      <w:r w:rsidR="007447C8" w:rsidRPr="003A254F">
        <w:rPr>
          <w:rFonts w:cs="Times New Roman"/>
          <w:shd w:val="clear" w:color="auto" w:fill="E9E9E9" w:themeFill="text1" w:themeFillTint="1A"/>
        </w:rPr>
        <w:t>Microsoft .NET Framework 4.5.2</w:t>
      </w:r>
    </w:p>
    <w:p w14:paraId="4EEB7A45" w14:textId="018273E6" w:rsidR="007447C8" w:rsidRDefault="007447C8" w:rsidP="007447C8">
      <w:pPr>
        <w:ind w:firstLineChars="200" w:firstLine="440"/>
      </w:pPr>
      <w:r>
        <w:rPr>
          <w:rFonts w:hint="eastAsia"/>
        </w:rPr>
        <w:t>软件为绿色安装方式</w:t>
      </w:r>
      <w:r w:rsidR="002515A6">
        <w:rPr>
          <w:rFonts w:hint="eastAsia"/>
        </w:rPr>
        <w:t>，直接运行解压后文件夹根目录里的</w:t>
      </w:r>
      <w:r w:rsidR="002515A6">
        <w:rPr>
          <w:noProof/>
        </w:rPr>
        <w:drawing>
          <wp:inline distT="0" distB="0" distL="0" distR="0" wp14:anchorId="367A100C" wp14:editId="60EBB437">
            <wp:extent cx="1466667" cy="219048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A6">
        <w:rPr>
          <w:rFonts w:hint="eastAsia"/>
        </w:rPr>
        <w:t>即可。</w:t>
      </w:r>
    </w:p>
    <w:p w14:paraId="04A4F807" w14:textId="77777777" w:rsidR="00236DF5" w:rsidRPr="002515A6" w:rsidRDefault="00236DF5" w:rsidP="007447C8">
      <w:pPr>
        <w:ind w:firstLineChars="200" w:firstLine="440"/>
      </w:pPr>
    </w:p>
    <w:p w14:paraId="6565E6EC" w14:textId="31C91114" w:rsidR="00875F1E" w:rsidRPr="00875F1E" w:rsidRDefault="00036E31" w:rsidP="00881F09">
      <w:pPr>
        <w:pStyle w:val="2"/>
        <w:numPr>
          <w:ilvl w:val="2"/>
          <w:numId w:val="1"/>
        </w:numPr>
      </w:pPr>
      <w:bookmarkStart w:id="23" w:name="_Toc523931424"/>
      <w:bookmarkStart w:id="24" w:name="_Toc524421868"/>
      <w:r w:rsidRPr="00036E31">
        <w:rPr>
          <w:rFonts w:hint="eastAsia"/>
        </w:rPr>
        <w:t>设备连接</w:t>
      </w:r>
      <w:bookmarkEnd w:id="23"/>
      <w:bookmarkEnd w:id="24"/>
    </w:p>
    <w:p w14:paraId="7ACF65D4" w14:textId="09A0E8BD" w:rsidR="00236DF5" w:rsidRDefault="00EF5561" w:rsidP="00F2286E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CBCC18C" wp14:editId="7A37D75A">
                <wp:simplePos x="0" y="0"/>
                <wp:positionH relativeFrom="column">
                  <wp:posOffset>44104</wp:posOffset>
                </wp:positionH>
                <wp:positionV relativeFrom="paragraph">
                  <wp:posOffset>276225</wp:posOffset>
                </wp:positionV>
                <wp:extent cx="5613359" cy="2238375"/>
                <wp:effectExtent l="0" t="0" r="6985" b="9525"/>
                <wp:wrapNone/>
                <wp:docPr id="336" name="组合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359" cy="2238375"/>
                          <a:chOff x="0" y="0"/>
                          <a:chExt cx="5732145" cy="2286000"/>
                        </a:xfrm>
                      </wpg:grpSpPr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29150" y="904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连接符: 肘形 39"/>
                        <wps:cNvCnPr/>
                        <wps:spPr>
                          <a:xfrm>
                            <a:off x="1857375" y="304800"/>
                            <a:ext cx="2876550" cy="1200150"/>
                          </a:xfrm>
                          <a:prstGeom prst="bentConnector3">
                            <a:avLst>
                              <a:gd name="adj1" fmla="val -974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连接符: 肘形 40"/>
                        <wps:cNvCnPr/>
                        <wps:spPr>
                          <a:xfrm>
                            <a:off x="2486025" y="590550"/>
                            <a:ext cx="2295525" cy="695325"/>
                          </a:xfrm>
                          <a:prstGeom prst="bentConnector3">
                            <a:avLst>
                              <a:gd name="adj1" fmla="val 0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对话气泡: 矩形 44"/>
                        <wps:cNvSpPr/>
                        <wps:spPr>
                          <a:xfrm>
                            <a:off x="266700" y="1085850"/>
                            <a:ext cx="857250" cy="466725"/>
                          </a:xfrm>
                          <a:prstGeom prst="wedgeRectCallout">
                            <a:avLst>
                              <a:gd name="adj1" fmla="val 29167"/>
                              <a:gd name="adj2" fmla="val -13137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BAA13F" w14:textId="3DA9CDD5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对话气泡: 矩形 45"/>
                        <wps:cNvSpPr/>
                        <wps:spPr>
                          <a:xfrm>
                            <a:off x="1628775" y="1819275"/>
                            <a:ext cx="857250" cy="466725"/>
                          </a:xfrm>
                          <a:prstGeom prst="wedgeRectCallout">
                            <a:avLst>
                              <a:gd name="adj1" fmla="val 65834"/>
                              <a:gd name="adj2" fmla="val -15586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ACBB75" w14:textId="349D9528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对话气泡: 矩形 46"/>
                        <wps:cNvSpPr/>
                        <wps:spPr>
                          <a:xfrm>
                            <a:off x="3257550" y="1809750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20E396" w14:textId="4214D86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对话气泡: 矩形 47"/>
                        <wps:cNvSpPr/>
                        <wps:spPr>
                          <a:xfrm>
                            <a:off x="4733925" y="1819275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F4611B" w14:textId="6682D43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BCC18C" id="组合 336" o:spid="_x0000_s1027" style="position:absolute;left:0;text-align:left;margin-left:3.45pt;margin-top:21.75pt;width:442pt;height:176.25pt;z-index:251666432;mso-width-relative:margin;mso-height-relative:margin" coordsize="57321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9" o:spid="_x0000_s1028" type="#_x0000_t75" style="position:absolute;left:46291;top:904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">
                  <v:imagedata r:id="rId15" o:title=""/>
                </v:shape>
                <v:shape id="图片 34" o:spid="_x0000_s1029" type="#_x0000_t75" style="position:absolute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">
                  <v:imagedata r:id="rId16" o:title="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39" o:spid="_x0000_s1030" type="#_x0000_t34" style="position:absolute;left:18573;top:3048;width:28766;height:1200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" adj="-2104" strokecolor="#0673a5 [2415]" strokeweight="3pt"/>
                <v:shape id="连接符: 肘形 40" o:spid="_x0000_s1031" type="#_x0000_t34" style="position:absolute;left:24860;top:5905;width:22955;height:695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" adj="0" strokecolor="#d60e72 [2407]" strokeweight="3pt"/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对话气泡: 矩形 44" o:spid="_x0000_s1032" type="#_x0000_t61" style="position:absolute;left:2667;top:10858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" adj="17100,-17577" fillcolor="#a5d028 [3205]" stroked="f" strokeweight="1pt">
                  <v:textbox>
                    <w:txbxContent>
                      <w:p w14:paraId="62BAA13F" w14:textId="3DA9CDD5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  <v:shape id="对话气泡: 矩形 45" o:spid="_x0000_s1033" type="#_x0000_t61" style="position:absolute;left:16287;top:18192;width:8573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" adj="25020,-22867" fillcolor="#a5d028 [3205]" stroked="f" strokeweight="1pt">
                  <v:textbox>
                    <w:txbxContent>
                      <w:p w14:paraId="29ACBB75" w14:textId="349D9528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46" o:spid="_x0000_s1034" type="#_x0000_t61" style="position:absolute;left:32575;top:18097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" adj="8220,-11847" fillcolor="#a5d028 [3205]" stroked="f" strokeweight="1pt">
                  <v:textbox>
                    <w:txbxContent>
                      <w:p w14:paraId="5520E396" w14:textId="4214D86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47" o:spid="_x0000_s1035" type="#_x0000_t61" style="position:absolute;left:47339;top:18192;width:8572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" adj="8220,-11847" fillcolor="#a5d028 [3205]" stroked="f" strokeweight="1pt">
                  <v:textbox>
                    <w:txbxContent>
                      <w:p w14:paraId="58F4611B" w14:textId="6682D43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36DF5">
        <w:rPr>
          <w:rFonts w:hint="eastAsia"/>
        </w:rPr>
        <w:t>单个发送卡连接</w:t>
      </w:r>
    </w:p>
    <w:p w14:paraId="0DC0EE86" w14:textId="5BB83CC0" w:rsidR="00F2286E" w:rsidRDefault="00F2286E" w:rsidP="00236DF5"/>
    <w:p w14:paraId="2485978E" w14:textId="04C793A3" w:rsidR="00F2286E" w:rsidRDefault="00F2286E" w:rsidP="00236DF5"/>
    <w:p w14:paraId="2E9CD554" w14:textId="7B865E7C" w:rsidR="00F2286E" w:rsidRDefault="00F2286E" w:rsidP="00236DF5"/>
    <w:p w14:paraId="06B8891B" w14:textId="2E9CD48C" w:rsidR="00F2286E" w:rsidRDefault="00F2286E" w:rsidP="00236DF5"/>
    <w:p w14:paraId="28338ED2" w14:textId="38908A9E" w:rsidR="00F2286E" w:rsidRDefault="00F2286E" w:rsidP="00236DF5"/>
    <w:p w14:paraId="1FE49475" w14:textId="4D6B80BD" w:rsidR="00F2286E" w:rsidRDefault="00F2286E" w:rsidP="00236DF5"/>
    <w:p w14:paraId="41B448F5" w14:textId="77777777" w:rsidR="000932DB" w:rsidRDefault="000932DB" w:rsidP="00E25409"/>
    <w:p w14:paraId="76467EED" w14:textId="3BD39C79" w:rsidR="00841FBE" w:rsidRDefault="000932DB" w:rsidP="00BE086C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2775937" wp14:editId="555B5549">
                <wp:simplePos x="0" y="0"/>
                <wp:positionH relativeFrom="column">
                  <wp:posOffset>9525</wp:posOffset>
                </wp:positionH>
                <wp:positionV relativeFrom="paragraph">
                  <wp:posOffset>215265</wp:posOffset>
                </wp:positionV>
                <wp:extent cx="5732145" cy="3287395"/>
                <wp:effectExtent l="0" t="0" r="1905" b="8255"/>
                <wp:wrapNone/>
                <wp:docPr id="337" name="组合 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3287395"/>
                          <a:chOff x="0" y="0"/>
                          <a:chExt cx="5732145" cy="3287395"/>
                        </a:xfrm>
                      </wpg:grpSpPr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000375" y="0"/>
                            <a:ext cx="1307465" cy="92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71625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575" y="142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8125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直接连接符 62"/>
                        <wps:cNvCnPr/>
                        <wps:spPr>
                          <a:xfrm>
                            <a:off x="1123950" y="485775"/>
                            <a:ext cx="201866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连接符: 肘形 63"/>
                        <wps:cNvCnPr/>
                        <wps:spPr>
                          <a:xfrm flipH="1">
                            <a:off x="2447925" y="600075"/>
                            <a:ext cx="1008761" cy="1492301"/>
                          </a:xfrm>
                          <a:prstGeom prst="bentConnector3">
                            <a:avLst>
                              <a:gd name="adj1" fmla="val 9920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连接符: 肘形 320"/>
                        <wps:cNvCnPr/>
                        <wps:spPr>
                          <a:xfrm flipV="1">
                            <a:off x="2447925" y="733425"/>
                            <a:ext cx="1243076" cy="2187245"/>
                          </a:xfrm>
                          <a:prstGeom prst="bentConnector3">
                            <a:avLst>
                              <a:gd name="adj1" fmla="val 21349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连接符: 肘形 321"/>
                        <wps:cNvCnPr/>
                        <wps:spPr>
                          <a:xfrm>
                            <a:off x="1123950" y="695325"/>
                            <a:ext cx="895350" cy="1170432"/>
                          </a:xfrm>
                          <a:prstGeom prst="bentConnector3">
                            <a:avLst>
                              <a:gd name="adj1" fmla="val 99999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直接连接符 322"/>
                        <wps:cNvCnPr/>
                        <wps:spPr>
                          <a:xfrm>
                            <a:off x="2028825" y="2133600"/>
                            <a:ext cx="0" cy="54292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" name="对话气泡: 矩形 331"/>
                        <wps:cNvSpPr/>
                        <wps:spPr>
                          <a:xfrm>
                            <a:off x="1038225" y="962025"/>
                            <a:ext cx="857250" cy="466725"/>
                          </a:xfrm>
                          <a:prstGeom prst="wedgeRectCallout">
                            <a:avLst>
                              <a:gd name="adj1" fmla="val 30278"/>
                              <a:gd name="adj2" fmla="val -106888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FB80A" w14:textId="7022F23F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对话气泡: 矩形 332"/>
                        <wps:cNvSpPr/>
                        <wps:spPr>
                          <a:xfrm>
                            <a:off x="104775" y="952500"/>
                            <a:ext cx="857250" cy="466725"/>
                          </a:xfrm>
                          <a:prstGeom prst="wedgeRectCallout">
                            <a:avLst>
                              <a:gd name="adj1" fmla="val 23611"/>
                              <a:gd name="adj2" fmla="val -90561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3BC17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对话气泡: 矩形 333"/>
                        <wps:cNvSpPr/>
                        <wps:spPr>
                          <a:xfrm>
                            <a:off x="2867025" y="962025"/>
                            <a:ext cx="857250" cy="466725"/>
                          </a:xfrm>
                          <a:prstGeom prst="wedgeRectCallout">
                            <a:avLst>
                              <a:gd name="adj1" fmla="val -23055"/>
                              <a:gd name="adj2" fmla="val -96684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11E6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对话气泡: 矩形 334"/>
                        <wps:cNvSpPr/>
                        <wps:spPr>
                          <a:xfrm>
                            <a:off x="3867150" y="962025"/>
                            <a:ext cx="857250" cy="466725"/>
                          </a:xfrm>
                          <a:prstGeom prst="wedgeRectCallout">
                            <a:avLst>
                              <a:gd name="adj1" fmla="val -26389"/>
                              <a:gd name="adj2" fmla="val -100765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E6CC03" w14:textId="5598F36C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交换机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对话气泡: 矩形 335"/>
                        <wps:cNvSpPr/>
                        <wps:spPr>
                          <a:xfrm>
                            <a:off x="4810125" y="962025"/>
                            <a:ext cx="857250" cy="466725"/>
                          </a:xfrm>
                          <a:prstGeom prst="wedgeRectCallout">
                            <a:avLst>
                              <a:gd name="adj1" fmla="val -18611"/>
                              <a:gd name="adj2" fmla="val 111480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D282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841FBE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775937" id="组合 337" o:spid="_x0000_s1036" style="position:absolute;left:0;text-align:left;margin-left:.75pt;margin-top:16.95pt;width:451.35pt;height:258.85pt;z-index:251696128;mso-height-relative:margin" coordsize="57321,3287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">
                <v:shape id="Picture 382" o:spid="_x0000_s1037" type="#_x0000_t75" style="position:absolute;left:30003;width:13075;height:9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">
                  <v:imagedata r:id="rId18" o:title=""/>
                </v:shape>
                <v:shape id="图片 51" o:spid="_x0000_s1038" type="#_x0000_t75" style="position:absolute;top:15716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">
                  <v:imagedata r:id="rId16" o:title=""/>
                </v:shape>
                <v:shape id="图片 58" o:spid="_x0000_s1039" type="#_x0000_t75" style="position:absolute;left:4095;top:142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">
                  <v:imagedata r:id="rId15" o:title=""/>
                </v:shape>
                <v:shape id="图片 60" o:spid="_x0000_s1040" type="#_x0000_t75" style="position:absolute;top:23812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">
                  <v:imagedata r:id="rId16" o:title=""/>
                </v:shape>
                <v:line id="直接连接符 62" o:spid="_x0000_s1041" style="position:absolute;visibility:visible;mso-wrap-style:square" from="11239,4857" to="31426,4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" strokecolor="#0673a5 [2415]" strokeweight="3pt"/>
                <v:shape id="连接符: 肘形 63" o:spid="_x0000_s1042" type="#_x0000_t34" style="position:absolute;left:24479;top:6000;width:10087;height:1492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" adj="21427" strokecolor="#0673a5 [2415]" strokeweight="3pt"/>
                <v:shape id="连接符: 肘形 320" o:spid="_x0000_s1043" type="#_x0000_t34" style="position:absolute;left:24479;top:7334;width:12431;height:2187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" adj="4611" strokecolor="#0673a5 [2415]" strokeweight="3pt"/>
                <v:shape id="连接符: 肘形 321" o:spid="_x0000_s1044" type="#_x0000_t34" style="position:absolute;left:11239;top:6953;width:8954;height:1170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" adj="21600" strokecolor="#d60e72 [2407]" strokeweight="3pt"/>
                <v:line id="直接连接符 322" o:spid="_x0000_s1045" style="position:absolute;visibility:visible;mso-wrap-style:square" from="20288,21336" to="20288,26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" strokecolor="#d60e72 [2407]" strokeweight="3pt"/>
                <v:shape id="对话气泡: 矩形 331" o:spid="_x0000_s1046" type="#_x0000_t61" style="position:absolute;left:10382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" adj="17340,-12288" fillcolor="#a5d028 [3205]" stroked="f" strokeweight="1pt">
                  <v:textbox>
                    <w:txbxContent>
                      <w:p w14:paraId="39AFB80A" w14:textId="7022F23F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332" o:spid="_x0000_s1047" type="#_x0000_t61" style="position:absolute;left:1047;top:9525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" adj="15900,-8761" fillcolor="#a5d028 [3205]" stroked="f" strokeweight="1pt">
                  <v:textbox>
                    <w:txbxContent>
                      <w:p w14:paraId="413BC17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  <v:shape id="对话气泡: 矩形 333" o:spid="_x0000_s1048" type="#_x0000_t61" style="position:absolute;left:28670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" adj="5820,-10084" fillcolor="#a5d028 [3205]" stroked="f" strokeweight="1pt">
                  <v:textbox>
                    <w:txbxContent>
                      <w:p w14:paraId="5111E6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334" o:spid="_x0000_s1049" type="#_x0000_t61" style="position:absolute;left:38671;top:9620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" adj="5100,-10965" fillcolor="#a5d028 [3205]" stroked="f" strokeweight="1pt">
                  <v:textbox>
                    <w:txbxContent>
                      <w:p w14:paraId="48E6CC03" w14:textId="5598F36C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交换机</w:t>
                        </w:r>
                      </w:p>
                    </w:txbxContent>
                  </v:textbox>
                </v:shape>
                <v:shape id="对话气泡: 矩形 335" o:spid="_x0000_s1050" type="#_x0000_t61" style="position:absolute;left:48101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" adj="6780,34880" fillcolor="#a5d028 [3205]" stroked="f" strokeweight="1pt">
                  <v:textbox>
                    <w:txbxContent>
                      <w:p w14:paraId="55D282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841FBE">
                          <w:rPr>
                            <w:rFonts w:asciiTheme="minorEastAsia" w:hAnsiTheme="minorEastAsia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41FBE">
        <w:rPr>
          <w:rFonts w:hint="eastAsia"/>
        </w:rPr>
        <w:t>多个发送卡连接</w:t>
      </w:r>
    </w:p>
    <w:p w14:paraId="1E6D4CEC" w14:textId="268E4AAD" w:rsidR="00F140EC" w:rsidRDefault="00F140EC" w:rsidP="00EE2E1A"/>
    <w:p w14:paraId="69C3C258" w14:textId="03EA9714" w:rsidR="00F140EC" w:rsidRDefault="00F140EC" w:rsidP="00EE2E1A"/>
    <w:p w14:paraId="22822FBE" w14:textId="030081AC" w:rsidR="00F140EC" w:rsidRDefault="00F140EC" w:rsidP="00EE2E1A"/>
    <w:p w14:paraId="5B4A85E3" w14:textId="729393D7" w:rsidR="00F140EC" w:rsidRDefault="00F140EC" w:rsidP="00EE2E1A"/>
    <w:p w14:paraId="229B9E30" w14:textId="2F54BD8C" w:rsidR="00E25409" w:rsidRDefault="00E25409" w:rsidP="00EE2E1A"/>
    <w:p w14:paraId="60F866D8" w14:textId="5B652219" w:rsidR="00E25409" w:rsidRDefault="00E25409" w:rsidP="00EE2E1A"/>
    <w:p w14:paraId="51D9FB9D" w14:textId="72DC0F8F" w:rsidR="00E25409" w:rsidRDefault="00E25409" w:rsidP="00EE2E1A"/>
    <w:p w14:paraId="7F4DE7BE" w14:textId="568615C7" w:rsidR="00E25409" w:rsidRDefault="00E25409" w:rsidP="00EE2E1A"/>
    <w:p w14:paraId="70FE4EBE" w14:textId="77777777" w:rsidR="00E25409" w:rsidRDefault="00E25409" w:rsidP="00EE2E1A"/>
    <w:p w14:paraId="5E30C4B6" w14:textId="6D34BAC8" w:rsidR="00F140EC" w:rsidRDefault="00F140EC" w:rsidP="00EE2E1A"/>
    <w:p w14:paraId="73341999" w14:textId="77777777" w:rsidR="00F140EC" w:rsidRDefault="00F140EC" w:rsidP="00EE2E1A"/>
    <w:p w14:paraId="3D338F7B" w14:textId="3A4507A2" w:rsidR="00BE086C" w:rsidRDefault="00485CE7" w:rsidP="00881F09">
      <w:pPr>
        <w:pStyle w:val="2"/>
        <w:numPr>
          <w:ilvl w:val="2"/>
          <w:numId w:val="1"/>
        </w:numPr>
      </w:pPr>
      <w:bookmarkStart w:id="25" w:name="_Toc523931425"/>
      <w:bookmarkStart w:id="26" w:name="_Toc524421869"/>
      <w:r>
        <w:rPr>
          <w:rFonts w:hint="eastAsia"/>
        </w:rPr>
        <w:lastRenderedPageBreak/>
        <w:t>配置</w:t>
      </w:r>
      <w:bookmarkEnd w:id="25"/>
      <w:bookmarkEnd w:id="26"/>
    </w:p>
    <w:p w14:paraId="3545FE5E" w14:textId="77777777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参照</w:t>
      </w:r>
      <w:r w:rsidRPr="003A254F">
        <w:rPr>
          <w:rFonts w:cs="Times New Roman"/>
        </w:rPr>
        <w:t xml:space="preserve"> 4.1.2</w:t>
      </w:r>
      <w:r w:rsidRPr="003A254F">
        <w:rPr>
          <w:rFonts w:cs="Times New Roman"/>
        </w:rPr>
        <w:t>设备连接</w:t>
      </w:r>
      <w:r w:rsidRPr="003A254F">
        <w:rPr>
          <w:rFonts w:cs="Times New Roman"/>
        </w:rPr>
        <w:t xml:space="preserve"> </w:t>
      </w:r>
      <w:r w:rsidRPr="003A254F">
        <w:rPr>
          <w:rFonts w:cs="Times New Roman"/>
        </w:rPr>
        <w:t>的两图连接传感器通信网口。</w:t>
      </w:r>
    </w:p>
    <w:p w14:paraId="593C39BC" w14:textId="77777777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</w:t>
      </w:r>
      <w:r w:rsidRPr="003A254F">
        <w:rPr>
          <w:rFonts w:cs="Times New Roman"/>
        </w:rPr>
        <w:t xml:space="preserve"> </w:t>
      </w:r>
      <w:proofErr w:type="spellStart"/>
      <w:r w:rsidRPr="003A254F">
        <w:rPr>
          <w:rFonts w:cs="Times New Roman"/>
        </w:rPr>
        <w:t>NovaLCT</w:t>
      </w:r>
      <w:proofErr w:type="spellEnd"/>
      <w:r w:rsidRPr="003A254F">
        <w:rPr>
          <w:rFonts w:cs="Times New Roman"/>
        </w:rPr>
        <w:t>，按照普通显示屏方式配置屏幕并点亮。</w:t>
      </w:r>
    </w:p>
    <w:p w14:paraId="767FB61D" w14:textId="77777777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设置本机</w:t>
      </w:r>
      <w:r w:rsidRPr="003A254F">
        <w:rPr>
          <w:rFonts w:cs="Times New Roman"/>
        </w:rPr>
        <w:t xml:space="preserve">IP </w:t>
      </w:r>
      <w:r w:rsidRPr="003A254F">
        <w:rPr>
          <w:rFonts w:cs="Times New Roman"/>
        </w:rPr>
        <w:t>为</w:t>
      </w:r>
      <w:r w:rsidRPr="003A254F">
        <w:rPr>
          <w:rFonts w:cs="Times New Roman"/>
        </w:rPr>
        <w:t xml:space="preserve"> 192.168.11.200</w:t>
      </w:r>
      <w:r w:rsidRPr="003A254F">
        <w:rPr>
          <w:rFonts w:cs="Times New Roman"/>
        </w:rPr>
        <w:t>（与控制器</w:t>
      </w:r>
      <w:r w:rsidRPr="003A254F">
        <w:rPr>
          <w:rFonts w:cs="Times New Roman"/>
        </w:rPr>
        <w:t xml:space="preserve"> IP </w:t>
      </w:r>
      <w:r w:rsidRPr="003A254F">
        <w:rPr>
          <w:rFonts w:cs="Times New Roman"/>
        </w:rPr>
        <w:t>不重复即可），掩码为</w:t>
      </w:r>
      <w:r w:rsidRPr="003A254F">
        <w:rPr>
          <w:rFonts w:cs="Times New Roman"/>
        </w:rPr>
        <w:t>255.255.255.0</w:t>
      </w:r>
      <w:r w:rsidRPr="003A254F">
        <w:rPr>
          <w:rFonts w:cs="Times New Roman"/>
        </w:rPr>
        <w:t>，网关为空。</w:t>
      </w:r>
    </w:p>
    <w:p w14:paraId="0542B223" w14:textId="519D292F" w:rsidR="00472492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启动程序</w:t>
      </w:r>
    </w:p>
    <w:p w14:paraId="1541C75E" w14:textId="19F05647" w:rsidR="00FE5E3B" w:rsidRDefault="00FE5E3B" w:rsidP="00FE5E3B">
      <w:pPr>
        <w:pStyle w:val="aff8"/>
        <w:ind w:left="420" w:firstLineChars="0" w:firstLine="0"/>
        <w:rPr>
          <w:rFonts w:asciiTheme="minorEastAsia" w:hAnsiTheme="minorEastAsia"/>
        </w:rPr>
      </w:pPr>
    </w:p>
    <w:p w14:paraId="09CB69A8" w14:textId="77777777" w:rsidR="00FE5E3B" w:rsidRDefault="00FE5E3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br w:type="page"/>
      </w:r>
    </w:p>
    <w:p w14:paraId="342AB231" w14:textId="5BA10030" w:rsidR="00FE5E3B" w:rsidRDefault="00FE5E3B" w:rsidP="00881F09">
      <w:pPr>
        <w:pStyle w:val="1"/>
        <w:numPr>
          <w:ilvl w:val="1"/>
          <w:numId w:val="1"/>
        </w:numPr>
      </w:pPr>
      <w:bookmarkStart w:id="27" w:name="_Toc523931426"/>
      <w:bookmarkStart w:id="28" w:name="_Toc524421870"/>
      <w:r w:rsidRPr="00FE5E3B">
        <w:rPr>
          <w:rFonts w:hint="eastAsia"/>
        </w:rPr>
        <w:lastRenderedPageBreak/>
        <w:t>界面及功能</w:t>
      </w:r>
      <w:bookmarkEnd w:id="27"/>
      <w:bookmarkEnd w:id="28"/>
    </w:p>
    <w:p w14:paraId="4A910715" w14:textId="676CA614" w:rsidR="00FE5E3B" w:rsidRDefault="001D3B75" w:rsidP="00881F09">
      <w:pPr>
        <w:pStyle w:val="2"/>
        <w:numPr>
          <w:ilvl w:val="2"/>
          <w:numId w:val="1"/>
        </w:numPr>
      </w:pPr>
      <w:bookmarkStart w:id="29" w:name="_Toc523931427"/>
      <w:bookmarkStart w:id="30" w:name="_Toc524421871"/>
      <w:r>
        <w:rPr>
          <w:rFonts w:hint="eastAsia"/>
        </w:rPr>
        <w:t>主界面</w:t>
      </w:r>
      <w:bookmarkEnd w:id="29"/>
      <w:bookmarkEnd w:id="30"/>
    </w:p>
    <w:p w14:paraId="4E2C4693" w14:textId="3EAB4921" w:rsidR="001D3B75" w:rsidRDefault="00BD5C7E" w:rsidP="00973327">
      <w:pPr>
        <w:jc w:val="center"/>
      </w:pPr>
      <w:r>
        <w:rPr>
          <w:noProof/>
        </w:rPr>
        <w:drawing>
          <wp:inline distT="0" distB="0" distL="0" distR="0" wp14:anchorId="4C214B6F" wp14:editId="7D1101B2">
            <wp:extent cx="5732145" cy="3519805"/>
            <wp:effectExtent l="0" t="0" r="1905" b="4445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75F" w14:textId="4143CF7A" w:rsidR="00B122A3" w:rsidRDefault="00B122A3" w:rsidP="00B122A3"/>
    <w:p w14:paraId="4CED8F5F" w14:textId="0D989F0C" w:rsidR="007016CB" w:rsidRPr="007016CB" w:rsidRDefault="007016CB" w:rsidP="00881F09">
      <w:pPr>
        <w:pStyle w:val="2"/>
        <w:numPr>
          <w:ilvl w:val="2"/>
          <w:numId w:val="1"/>
        </w:numPr>
      </w:pPr>
      <w:bookmarkStart w:id="31" w:name="_Toc524421872"/>
      <w:r w:rsidRPr="007016CB">
        <w:t>功能区</w:t>
      </w:r>
      <w:bookmarkEnd w:id="31"/>
    </w:p>
    <w:p w14:paraId="31C48203" w14:textId="169CC273" w:rsidR="00B122A3" w:rsidRPr="00DA215F" w:rsidRDefault="00DA215F" w:rsidP="00E000CA">
      <w:pPr>
        <w:pStyle w:val="4"/>
      </w:pPr>
      <w:r w:rsidRPr="00DA215F">
        <w:rPr>
          <w:rFonts w:hint="eastAsia"/>
        </w:rPr>
        <w:t>播放方案选项卡</w:t>
      </w:r>
    </w:p>
    <w:p w14:paraId="62899D8D" w14:textId="5A928198" w:rsidR="00C7177E" w:rsidRDefault="009E50C1" w:rsidP="00973327">
      <w:pPr>
        <w:jc w:val="center"/>
      </w:pPr>
      <w:r>
        <w:rPr>
          <w:noProof/>
        </w:rPr>
        <w:drawing>
          <wp:inline distT="0" distB="0" distL="0" distR="0" wp14:anchorId="41829D87" wp14:editId="4AE220CE">
            <wp:extent cx="3057143" cy="96190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8C69" w14:textId="68A6E85C" w:rsidR="00DA215F" w:rsidRDefault="00DA215F" w:rsidP="00DA215F">
      <w:r>
        <w:rPr>
          <w:rFonts w:hint="eastAsia"/>
        </w:rPr>
        <w:t>对编辑的播放方案进行新建</w:t>
      </w:r>
      <w:r>
        <w:rPr>
          <w:rFonts w:hint="eastAsia"/>
        </w:rPr>
        <w:t>/</w:t>
      </w:r>
      <w:r>
        <w:rPr>
          <w:rFonts w:hint="eastAsia"/>
        </w:rPr>
        <w:t>打开</w:t>
      </w:r>
      <w:r>
        <w:rPr>
          <w:rFonts w:hint="eastAsia"/>
        </w:rPr>
        <w:t>/</w:t>
      </w:r>
      <w:r>
        <w:rPr>
          <w:rFonts w:hint="eastAsia"/>
        </w:rPr>
        <w:t>保存和另存为</w:t>
      </w:r>
    </w:p>
    <w:p w14:paraId="53C0E110" w14:textId="06348561" w:rsidR="00564EC1" w:rsidRDefault="00DA215F" w:rsidP="00C7177E">
      <w:pPr>
        <w:pStyle w:val="4"/>
      </w:pPr>
      <w:r w:rsidRPr="00DA215F">
        <w:rPr>
          <w:rFonts w:hint="eastAsia"/>
        </w:rPr>
        <w:t>设备选项卡</w:t>
      </w:r>
    </w:p>
    <w:p w14:paraId="3D40A5B1" w14:textId="5CE7C56E" w:rsidR="00564EC1" w:rsidRDefault="009E50C1" w:rsidP="00973327">
      <w:r>
        <w:rPr>
          <w:noProof/>
        </w:rPr>
        <w:drawing>
          <wp:anchor distT="0" distB="0" distL="114300" distR="114300" simplePos="0" relativeHeight="251636735" behindDoc="0" locked="0" layoutInCell="1" allowOverlap="1" wp14:anchorId="428DF08A" wp14:editId="4B0E6CAC">
            <wp:simplePos x="0" y="0"/>
            <wp:positionH relativeFrom="margin">
              <wp:align>center</wp:align>
            </wp:positionH>
            <wp:positionV relativeFrom="paragraph">
              <wp:posOffset>81915</wp:posOffset>
            </wp:positionV>
            <wp:extent cx="5304762" cy="980952"/>
            <wp:effectExtent l="0" t="0" r="0" b="0"/>
            <wp:wrapNone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DE2EB" w14:textId="5EA14A34" w:rsidR="00564EC1" w:rsidRPr="00220744" w:rsidRDefault="00564EC1" w:rsidP="00564EC1">
      <w:pPr>
        <w:rPr>
          <w:sz w:val="24"/>
        </w:rPr>
      </w:pPr>
    </w:p>
    <w:p w14:paraId="383515BA" w14:textId="6296B726" w:rsidR="00B34127" w:rsidRDefault="00B34127" w:rsidP="00DA215F"/>
    <w:p w14:paraId="7D7BAEA1" w14:textId="57BB6E79" w:rsidR="00B34127" w:rsidRDefault="00B47A47" w:rsidP="00DA215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CD8234" wp14:editId="3E8A527D">
                <wp:simplePos x="0" y="0"/>
                <wp:positionH relativeFrom="column">
                  <wp:posOffset>209550</wp:posOffset>
                </wp:positionH>
                <wp:positionV relativeFrom="page">
                  <wp:posOffset>9180830</wp:posOffset>
                </wp:positionV>
                <wp:extent cx="1714500" cy="438785"/>
                <wp:effectExtent l="0" t="361950" r="0" b="0"/>
                <wp:wrapNone/>
                <wp:docPr id="343" name="对话气泡: 矩形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38785"/>
                        </a:xfrm>
                        <a:prstGeom prst="wedgeRectCallout">
                          <a:avLst>
                            <a:gd name="adj1" fmla="val -9167"/>
                            <a:gd name="adj2" fmla="val -132509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96323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 w:rsidRPr="00206B78">
                              <w:rPr>
                                <w:color w:val="2C2C2C" w:themeColor="text1"/>
                              </w:rPr>
                              <w:t>与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控制器建立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/</w:t>
                            </w:r>
                            <w:r w:rsidRPr="00206B78">
                              <w:rPr>
                                <w:color w:val="2C2C2C" w:themeColor="text1"/>
                              </w:rPr>
                              <w:t>断开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连接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8234" id="对话气泡: 矩形 343" o:spid="_x0000_s1051" type="#_x0000_t61" style="position:absolute;margin-left:16.5pt;margin-top:722.9pt;width:135pt;height:34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" adj="8820,-17822" fillcolor="#a5d028 [3205]" stroked="f" strokeweight="1pt">
                <v:textbox>
                  <w:txbxContent>
                    <w:p w14:paraId="1D396323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 w:rsidRPr="00206B78">
                        <w:rPr>
                          <w:color w:val="2C2C2C" w:themeColor="text1"/>
                        </w:rPr>
                        <w:t>与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控制器建立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/</w:t>
                      </w:r>
                      <w:r w:rsidRPr="00206B78">
                        <w:rPr>
                          <w:color w:val="2C2C2C" w:themeColor="text1"/>
                        </w:rPr>
                        <w:t>断开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连接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7DE74F" wp14:editId="75D9C5E8">
                <wp:simplePos x="0" y="0"/>
                <wp:positionH relativeFrom="column">
                  <wp:posOffset>2505075</wp:posOffset>
                </wp:positionH>
                <wp:positionV relativeFrom="page">
                  <wp:posOffset>9181465</wp:posOffset>
                </wp:positionV>
                <wp:extent cx="1247775" cy="438785"/>
                <wp:effectExtent l="0" t="361950" r="9525" b="0"/>
                <wp:wrapNone/>
                <wp:docPr id="344" name="对话气泡: 矩形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38785"/>
                        </a:xfrm>
                        <a:prstGeom prst="wedgeRectCallout">
                          <a:avLst>
                            <a:gd name="adj1" fmla="val -6877"/>
                            <a:gd name="adj2" fmla="val -132496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CF541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color w:val="2C2C2C" w:themeColor="text1"/>
                              </w:rPr>
                              <w:t>选择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显示模式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E74F" id="对话气泡: 矩形 344" o:spid="_x0000_s1052" type="#_x0000_t61" style="position:absolute;margin-left:197.25pt;margin-top:722.95pt;width:98.25pt;height:34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" adj="9315,-17819" fillcolor="#a5d028 [3205]" stroked="f" strokeweight="1pt">
                <v:textbox>
                  <w:txbxContent>
                    <w:p w14:paraId="3D9CF541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color w:val="2C2C2C" w:themeColor="text1"/>
                        </w:rPr>
                        <w:t>选择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显示模式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212E0B" wp14:editId="46C94026">
                <wp:simplePos x="0" y="0"/>
                <wp:positionH relativeFrom="margin">
                  <wp:posOffset>4208145</wp:posOffset>
                </wp:positionH>
                <wp:positionV relativeFrom="page">
                  <wp:posOffset>9180830</wp:posOffset>
                </wp:positionV>
                <wp:extent cx="1524000" cy="438785"/>
                <wp:effectExtent l="0" t="361950" r="0" b="0"/>
                <wp:wrapNone/>
                <wp:docPr id="345" name="对话气泡: 矩形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38785"/>
                        </a:xfrm>
                        <a:prstGeom prst="wedgeRectCallout">
                          <a:avLst>
                            <a:gd name="adj1" fmla="val -9167"/>
                            <a:gd name="adj2" fmla="val -130335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999A7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隐藏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 xml:space="preserve"> /</w:t>
                            </w:r>
                            <w:r>
                              <w:rPr>
                                <w:color w:val="2C2C2C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2C2C2C" w:themeColor="text1"/>
                              </w:rPr>
                              <w:t>显示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播放窗体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12E0B" id="对话气泡: 矩形 345" o:spid="_x0000_s1053" type="#_x0000_t61" style="position:absolute;margin-left:331.35pt;margin-top:722.9pt;width:120pt;height:34.5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" adj="8820,-17352" fillcolor="#a5d028 [3205]" stroked="f" strokeweight="1pt">
                <v:textbox>
                  <w:txbxContent>
                    <w:p w14:paraId="497999A7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rFonts w:hint="eastAsia"/>
                          <w:color w:val="2C2C2C" w:themeColor="text1"/>
                        </w:rPr>
                        <w:t>隐藏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 xml:space="preserve"> /</w:t>
                      </w:r>
                      <w:r>
                        <w:rPr>
                          <w:color w:val="2C2C2C" w:themeColor="text1"/>
                        </w:rPr>
                        <w:t xml:space="preserve"> </w:t>
                      </w:r>
                      <w:r>
                        <w:rPr>
                          <w:color w:val="2C2C2C" w:themeColor="text1"/>
                        </w:rPr>
                        <w:t>显示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播放窗体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2015234" w14:textId="07BE6468" w:rsidR="00A80778" w:rsidRDefault="00A80778" w:rsidP="00DA215F"/>
    <w:p w14:paraId="46028AD9" w14:textId="76731BF6" w:rsidR="00C7177E" w:rsidRDefault="00C7177E" w:rsidP="00DA215F"/>
    <w:p w14:paraId="698E6453" w14:textId="1CC76926" w:rsidR="00A80778" w:rsidRDefault="00A80778" w:rsidP="00C7177E">
      <w:pPr>
        <w:pStyle w:val="aff8"/>
        <w:ind w:firstLine="440"/>
      </w:pPr>
      <w:r>
        <w:rPr>
          <w:rFonts w:hint="eastAsia"/>
        </w:rPr>
        <w:lastRenderedPageBreak/>
        <w:t>显示模式</w:t>
      </w:r>
    </w:p>
    <w:p w14:paraId="7AA08771" w14:textId="71C8C7DF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Interact</w:t>
      </w:r>
      <w:r>
        <w:rPr>
          <w:rFonts w:hint="eastAsia"/>
        </w:rPr>
        <w:t>（互动）</w:t>
      </w:r>
      <w:r w:rsidR="008F6F8A">
        <w:rPr>
          <w:rFonts w:hint="eastAsia"/>
        </w:rPr>
        <w:t>模式</w:t>
      </w:r>
    </w:p>
    <w:p w14:paraId="3EA8A31C" w14:textId="5095272C" w:rsidR="00EF5155" w:rsidRDefault="00EA2F82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50CB075" wp14:editId="52DA3A71">
            <wp:extent cx="3380952" cy="3085714"/>
            <wp:effectExtent l="0" t="0" r="0" b="63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6215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126B058" w14:textId="51FB8C70" w:rsidR="005D0599" w:rsidRDefault="005D0599" w:rsidP="00A10077">
      <w:pPr>
        <w:ind w:leftChars="200" w:left="440"/>
      </w:pPr>
      <w:r>
        <w:rPr>
          <w:rFonts w:hint="eastAsia"/>
        </w:rPr>
        <w:t>播放互动素材，并对点击位置有感应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F1</w:t>
      </w:r>
      <w:r w:rsidR="00473B15">
        <w:rPr>
          <w:rFonts w:hint="eastAsia"/>
        </w:rPr>
        <w:t>）</w:t>
      </w:r>
    </w:p>
    <w:p w14:paraId="7B78E8F1" w14:textId="3BF47D14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Test</w:t>
      </w:r>
      <w:r>
        <w:rPr>
          <w:rFonts w:hint="eastAsia"/>
        </w:rPr>
        <w:t>（测试）</w:t>
      </w:r>
      <w:r w:rsidR="008F6F8A">
        <w:rPr>
          <w:rFonts w:hint="eastAsia"/>
        </w:rPr>
        <w:t>模式</w:t>
      </w:r>
    </w:p>
    <w:p w14:paraId="2D6F35D1" w14:textId="68D6FA7F" w:rsidR="00EF5155" w:rsidRDefault="00E8203E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A54BB9F" wp14:editId="3FAE824D">
            <wp:extent cx="3714286" cy="2971429"/>
            <wp:effectExtent l="0" t="0" r="635" b="635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1F42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5C70F30" w14:textId="2D1D071C" w:rsidR="005D0599" w:rsidRPr="00473B15" w:rsidRDefault="005D0599" w:rsidP="00A10077">
      <w:pPr>
        <w:ind w:leftChars="200" w:left="440"/>
      </w:pPr>
      <w:r>
        <w:t>测试感应功能是否正常，有感应则会显示</w:t>
      </w:r>
      <w:r w:rsidR="00473B15">
        <w:rPr>
          <w:rFonts w:hint="eastAsia"/>
        </w:rPr>
        <w:t>“√”（快捷键</w:t>
      </w:r>
      <w:r w:rsidR="00473B15">
        <w:rPr>
          <w:rFonts w:hint="eastAsia"/>
        </w:rPr>
        <w:t>F2</w:t>
      </w:r>
      <w:r w:rsidR="00473B15">
        <w:rPr>
          <w:rFonts w:hint="eastAsia"/>
        </w:rPr>
        <w:t>）</w:t>
      </w:r>
    </w:p>
    <w:p w14:paraId="688D5F28" w14:textId="7FD6C2B2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Black</w:t>
      </w:r>
      <w:r>
        <w:rPr>
          <w:rFonts w:hint="eastAsia"/>
        </w:rPr>
        <w:t>（黑屏）</w:t>
      </w:r>
      <w:r w:rsidR="008F6F8A">
        <w:rPr>
          <w:rFonts w:hint="eastAsia"/>
        </w:rPr>
        <w:t>模式</w:t>
      </w:r>
    </w:p>
    <w:p w14:paraId="6CF817CE" w14:textId="7A616AAD" w:rsidR="00473B15" w:rsidRDefault="00622C3E" w:rsidP="00A10077">
      <w:pPr>
        <w:ind w:leftChars="200" w:left="440"/>
      </w:pPr>
      <w:r>
        <w:rPr>
          <w:rFonts w:hint="eastAsia"/>
        </w:rPr>
        <w:lastRenderedPageBreak/>
        <w:t>屏幕不显示任何内容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F3</w:t>
      </w:r>
      <w:r w:rsidR="00473B15">
        <w:rPr>
          <w:rFonts w:hint="eastAsia"/>
        </w:rPr>
        <w:t>）</w:t>
      </w:r>
    </w:p>
    <w:p w14:paraId="2919A3C2" w14:textId="68C0AF9D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Debug</w:t>
      </w:r>
      <w:r>
        <w:rPr>
          <w:rFonts w:hint="eastAsia"/>
        </w:rPr>
        <w:t>（调试）</w:t>
      </w:r>
      <w:r w:rsidR="008F6F8A">
        <w:rPr>
          <w:rFonts w:hint="eastAsia"/>
        </w:rPr>
        <w:t>模式</w:t>
      </w:r>
    </w:p>
    <w:p w14:paraId="62CF31DA" w14:textId="7ED3B6E8" w:rsidR="00EF5155" w:rsidRDefault="00E8203E" w:rsidP="00973327">
      <w:pPr>
        <w:jc w:val="center"/>
      </w:pPr>
      <w:r>
        <w:rPr>
          <w:noProof/>
        </w:rPr>
        <w:drawing>
          <wp:inline distT="0" distB="0" distL="0" distR="0" wp14:anchorId="54C0F512" wp14:editId="32519527">
            <wp:extent cx="3714750" cy="2971800"/>
            <wp:effectExtent l="0" t="0" r="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8306" w14:textId="77777777" w:rsidR="00E25409" w:rsidRDefault="00E25409" w:rsidP="00EF5155">
      <w:pPr>
        <w:ind w:leftChars="200" w:left="440"/>
        <w:jc w:val="center"/>
      </w:pPr>
    </w:p>
    <w:p w14:paraId="431E12BF" w14:textId="06C8DCE7" w:rsidR="00473B15" w:rsidRPr="00A80778" w:rsidRDefault="007F6690" w:rsidP="00A10077">
      <w:pPr>
        <w:ind w:leftChars="200" w:left="440"/>
      </w:pPr>
      <w:r>
        <w:rPr>
          <w:rFonts w:hint="eastAsia"/>
        </w:rPr>
        <w:t>显示传感器的电容值，一般用于生产时进行测试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F4</w:t>
      </w:r>
      <w:r w:rsidR="00473B15">
        <w:rPr>
          <w:rFonts w:hint="eastAsia"/>
        </w:rPr>
        <w:t>）</w:t>
      </w:r>
    </w:p>
    <w:p w14:paraId="213D9E54" w14:textId="77777777" w:rsidR="00B34127" w:rsidRDefault="00B34127" w:rsidP="00DA215F"/>
    <w:p w14:paraId="0501CE16" w14:textId="5DB99248" w:rsidR="00DA215F" w:rsidRDefault="00FC4E6D" w:rsidP="00E000CA">
      <w:pPr>
        <w:pStyle w:val="4"/>
      </w:pPr>
      <w:r w:rsidRPr="007016CB">
        <w:rPr>
          <w:rFonts w:hint="eastAsia"/>
        </w:rPr>
        <w:t>互动性选项卡</w:t>
      </w:r>
    </w:p>
    <w:p w14:paraId="332DB45E" w14:textId="77777777" w:rsidR="00ED7D50" w:rsidRPr="00ED7D50" w:rsidRDefault="00ED7D50" w:rsidP="00ED7D50"/>
    <w:p w14:paraId="5D49D5F0" w14:textId="2BE120FF" w:rsidR="00FC4E6D" w:rsidRDefault="009E50C1" w:rsidP="00973327">
      <w:pPr>
        <w:jc w:val="center"/>
      </w:pPr>
      <w:r>
        <w:rPr>
          <w:noProof/>
        </w:rPr>
        <w:drawing>
          <wp:inline distT="0" distB="0" distL="0" distR="0" wp14:anchorId="76BBB32C" wp14:editId="071BF855">
            <wp:extent cx="5732145" cy="949960"/>
            <wp:effectExtent l="0" t="0" r="1905" b="254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CD7" w14:textId="54D161EA" w:rsidR="00C73FCD" w:rsidRDefault="00C73FCD" w:rsidP="009977FA">
      <w:pPr>
        <w:ind w:leftChars="100" w:left="220"/>
      </w:pPr>
      <w:r w:rsidRPr="00C73FCD">
        <w:t>Anti-interference</w:t>
      </w:r>
      <w:r>
        <w:rPr>
          <w:rFonts w:hint="eastAsia"/>
        </w:rPr>
        <w:t>（</w:t>
      </w:r>
      <w:r w:rsidRPr="00C73FCD">
        <w:rPr>
          <w:rFonts w:hint="eastAsia"/>
        </w:rPr>
        <w:t>抗干扰等级</w:t>
      </w:r>
      <w:r>
        <w:rPr>
          <w:rFonts w:hint="eastAsia"/>
        </w:rPr>
        <w:t>）</w:t>
      </w:r>
      <w:r w:rsidR="00BD721E">
        <w:rPr>
          <w:rFonts w:hint="eastAsia"/>
        </w:rPr>
        <w:t>：</w:t>
      </w:r>
      <w:r w:rsidR="00BD721E" w:rsidRPr="00BD721E">
        <w:rPr>
          <w:rFonts w:hint="eastAsia"/>
        </w:rPr>
        <w:t>1</w:t>
      </w:r>
      <w:r w:rsidR="00BD721E" w:rsidRPr="00BD721E">
        <w:rPr>
          <w:rFonts w:hint="eastAsia"/>
        </w:rPr>
        <w:t>～</w:t>
      </w:r>
      <w:r w:rsidR="00BD721E" w:rsidRPr="00BD721E">
        <w:rPr>
          <w:rFonts w:hint="eastAsia"/>
        </w:rPr>
        <w:t xml:space="preserve">9 </w:t>
      </w:r>
      <w:r w:rsidR="00BD721E" w:rsidRPr="00BD721E">
        <w:rPr>
          <w:rFonts w:hint="eastAsia"/>
        </w:rPr>
        <w:t>级调节，推荐值</w:t>
      </w:r>
      <w:r w:rsidR="00BD721E" w:rsidRPr="00BD721E">
        <w:rPr>
          <w:rFonts w:hint="eastAsia"/>
        </w:rPr>
        <w:t xml:space="preserve"> 2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抗干扰等级值越大，稳定性越好，但值越大，踩踏区域面积越大才能触发感应。</w:t>
      </w:r>
    </w:p>
    <w:p w14:paraId="39006328" w14:textId="54DFF7CF" w:rsidR="00C73FCD" w:rsidRDefault="00BD721E" w:rsidP="009977FA">
      <w:pPr>
        <w:ind w:leftChars="100" w:left="220"/>
      </w:pPr>
      <w:r w:rsidRPr="00BD721E">
        <w:rPr>
          <w:rFonts w:hint="eastAsia"/>
        </w:rPr>
        <w:t>Touch Sensitivity</w:t>
      </w:r>
      <w:r w:rsidRPr="00BD721E">
        <w:rPr>
          <w:rFonts w:hint="eastAsia"/>
        </w:rPr>
        <w:t>（触摸灵敏度）：</w:t>
      </w:r>
      <w:r w:rsidRPr="00BD721E">
        <w:rPr>
          <w:rFonts w:hint="eastAsia"/>
        </w:rPr>
        <w:t>1</w:t>
      </w:r>
      <w:r w:rsidRPr="00BD721E">
        <w:rPr>
          <w:rFonts w:hint="eastAsia"/>
        </w:rPr>
        <w:t>～</w:t>
      </w:r>
      <w:r w:rsidRPr="00BD721E">
        <w:rPr>
          <w:rFonts w:hint="eastAsia"/>
        </w:rPr>
        <w:t xml:space="preserve">9 </w:t>
      </w:r>
      <w:r w:rsidRPr="00BD721E">
        <w:rPr>
          <w:rFonts w:hint="eastAsia"/>
        </w:rPr>
        <w:t>级调节，推荐值</w:t>
      </w:r>
      <w:r w:rsidRPr="00BD721E">
        <w:rPr>
          <w:rFonts w:hint="eastAsia"/>
        </w:rPr>
        <w:t xml:space="preserve"> 5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灵敏度值越大，感应距离越远，但越容易受干扰。</w:t>
      </w:r>
    </w:p>
    <w:p w14:paraId="15B52D5E" w14:textId="21D9B09B" w:rsidR="00BD721E" w:rsidRDefault="00BD721E" w:rsidP="009977FA">
      <w:pPr>
        <w:ind w:leftChars="100" w:left="220"/>
      </w:pPr>
      <w:proofErr w:type="spellStart"/>
      <w:r w:rsidRPr="00BD721E">
        <w:rPr>
          <w:rFonts w:hint="eastAsia"/>
        </w:rPr>
        <w:t>TouchMode</w:t>
      </w:r>
      <w:proofErr w:type="spellEnd"/>
      <w:r w:rsidRPr="00BD721E">
        <w:rPr>
          <w:rFonts w:hint="eastAsia"/>
        </w:rPr>
        <w:t>（触摸模式）：低</w:t>
      </w:r>
      <w:r w:rsidRPr="00BD721E">
        <w:rPr>
          <w:rFonts w:hint="eastAsia"/>
        </w:rPr>
        <w:t>/</w:t>
      </w:r>
      <w:r w:rsidRPr="00BD721E">
        <w:rPr>
          <w:rFonts w:hint="eastAsia"/>
        </w:rPr>
        <w:t>中</w:t>
      </w:r>
      <w:r w:rsidRPr="00BD721E">
        <w:rPr>
          <w:rFonts w:hint="eastAsia"/>
        </w:rPr>
        <w:t>/</w:t>
      </w:r>
      <w:r w:rsidRPr="00BD721E">
        <w:rPr>
          <w:rFonts w:hint="eastAsia"/>
        </w:rPr>
        <w:t>高分辨率，推荐</w:t>
      </w:r>
      <w:r w:rsidRPr="00BD721E">
        <w:rPr>
          <w:rFonts w:hint="eastAsia"/>
        </w:rPr>
        <w:t xml:space="preserve"> </w:t>
      </w:r>
      <w:r w:rsidRPr="00BD721E">
        <w:rPr>
          <w:rFonts w:hint="eastAsia"/>
        </w:rPr>
        <w:t>中分辨率</w:t>
      </w:r>
      <w:r w:rsidR="006550E9">
        <w:rPr>
          <w:rFonts w:hint="eastAsia"/>
        </w:rPr>
        <w:t>。低</w:t>
      </w:r>
      <w:r w:rsidR="006550E9">
        <w:rPr>
          <w:rFonts w:hint="eastAsia"/>
        </w:rPr>
        <w:t>/</w:t>
      </w:r>
      <w:r w:rsidR="006550E9">
        <w:rPr>
          <w:rFonts w:hint="eastAsia"/>
        </w:rPr>
        <w:t>中</w:t>
      </w:r>
      <w:r w:rsidR="006550E9">
        <w:rPr>
          <w:rFonts w:hint="eastAsia"/>
        </w:rPr>
        <w:t>/</w:t>
      </w:r>
      <w:r w:rsidR="006550E9">
        <w:rPr>
          <w:rFonts w:hint="eastAsia"/>
        </w:rPr>
        <w:t>高分辨率分别将一块屏幕分为</w:t>
      </w:r>
      <w:r w:rsidR="006550E9">
        <w:rPr>
          <w:rFonts w:hint="eastAsia"/>
        </w:rPr>
        <w:t>1/4/16</w:t>
      </w:r>
      <w:r w:rsidR="006550E9">
        <w:rPr>
          <w:rFonts w:hint="eastAsia"/>
        </w:rPr>
        <w:t>个感应区。</w:t>
      </w:r>
    </w:p>
    <w:p w14:paraId="1F964554" w14:textId="53037D33" w:rsidR="00BD721E" w:rsidRDefault="00595B1C" w:rsidP="009977FA">
      <w:pPr>
        <w:ind w:leftChars="100" w:left="220"/>
      </w:pPr>
      <w:r w:rsidRPr="00595B1C">
        <w:rPr>
          <w:rFonts w:hint="eastAsia"/>
        </w:rPr>
        <w:t>Temp Change Over</w:t>
      </w:r>
      <w:r w:rsidRPr="00595B1C">
        <w:rPr>
          <w:rFonts w:hint="eastAsia"/>
        </w:rPr>
        <w:t>（温度复位幅度）：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5-255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5</w:t>
      </w:r>
    </w:p>
    <w:p w14:paraId="47E6E797" w14:textId="3E7E562E" w:rsidR="00595B1C" w:rsidRDefault="00595B1C" w:rsidP="009977FA">
      <w:pPr>
        <w:ind w:leftChars="100" w:left="220"/>
      </w:pPr>
      <w:r w:rsidRPr="00595B1C">
        <w:rPr>
          <w:rFonts w:hint="eastAsia"/>
        </w:rPr>
        <w:t>Reset Time Interval</w:t>
      </w:r>
      <w:r w:rsidRPr="00595B1C">
        <w:rPr>
          <w:rFonts w:hint="eastAsia"/>
        </w:rPr>
        <w:t>（时间复位间隔）：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20-255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20</w:t>
      </w:r>
    </w:p>
    <w:p w14:paraId="0FBCE746" w14:textId="5D01239F" w:rsidR="009557BD" w:rsidRDefault="009557BD" w:rsidP="00C73FCD"/>
    <w:p w14:paraId="09A2D584" w14:textId="4DFA2B6A" w:rsidR="005779C2" w:rsidRPr="005779C2" w:rsidRDefault="009557BD" w:rsidP="00D01C90">
      <w:pPr>
        <w:pStyle w:val="4"/>
      </w:pPr>
      <w:r w:rsidRPr="007016CB">
        <w:rPr>
          <w:rFonts w:hint="eastAsia"/>
        </w:rPr>
        <w:lastRenderedPageBreak/>
        <w:t>设置选项卡</w:t>
      </w:r>
    </w:p>
    <w:p w14:paraId="4C373A82" w14:textId="391D3C31" w:rsidR="009557BD" w:rsidRDefault="009E50C1" w:rsidP="00973327">
      <w:pPr>
        <w:jc w:val="center"/>
      </w:pPr>
      <w:r>
        <w:rPr>
          <w:noProof/>
        </w:rPr>
        <w:drawing>
          <wp:inline distT="0" distB="0" distL="0" distR="0" wp14:anchorId="319AE4FD" wp14:editId="1E4F98CD">
            <wp:extent cx="3866667" cy="971429"/>
            <wp:effectExtent l="0" t="0" r="635" b="635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E29A" w14:textId="77777777" w:rsidR="00021592" w:rsidRDefault="00021592" w:rsidP="009557BD">
      <w:pPr>
        <w:jc w:val="center"/>
      </w:pPr>
    </w:p>
    <w:p w14:paraId="2478AFCE" w14:textId="6BADBA4F" w:rsidR="009557BD" w:rsidRDefault="00C65B3D" w:rsidP="009977FA">
      <w:pPr>
        <w:ind w:leftChars="100" w:left="220"/>
      </w:pPr>
      <w:r w:rsidRPr="00C65B3D">
        <w:rPr>
          <w:rFonts w:hint="eastAsia"/>
        </w:rPr>
        <w:t>Language</w:t>
      </w:r>
      <w:r w:rsidRPr="00C65B3D">
        <w:rPr>
          <w:rFonts w:hint="eastAsia"/>
        </w:rPr>
        <w:t>（语言）：界面语言选择</w:t>
      </w:r>
      <w:r w:rsidR="00220744">
        <w:rPr>
          <w:rFonts w:hint="eastAsia"/>
        </w:rPr>
        <w:t>，重启后生效</w:t>
      </w:r>
    </w:p>
    <w:p w14:paraId="4B5FFC7C" w14:textId="6C7D4A22" w:rsidR="00C65B3D" w:rsidRDefault="00C65B3D" w:rsidP="009977FA">
      <w:pPr>
        <w:ind w:leftChars="100" w:left="220"/>
      </w:pPr>
      <w:r w:rsidRPr="00C65B3D">
        <w:rPr>
          <w:rFonts w:hint="eastAsia"/>
        </w:rPr>
        <w:t>Ligature</w:t>
      </w:r>
      <w:r w:rsidRPr="00C65B3D">
        <w:rPr>
          <w:rFonts w:hint="eastAsia"/>
        </w:rPr>
        <w:t>（走线）：显示屏幕</w:t>
      </w:r>
      <w:r w:rsidR="00A57089">
        <w:rPr>
          <w:rFonts w:hint="eastAsia"/>
        </w:rPr>
        <w:t>尺寸及</w:t>
      </w:r>
      <w:r w:rsidRPr="00C65B3D">
        <w:rPr>
          <w:rFonts w:hint="eastAsia"/>
        </w:rPr>
        <w:t>在</w:t>
      </w:r>
      <w:proofErr w:type="spellStart"/>
      <w:r w:rsidRPr="00C65B3D">
        <w:rPr>
          <w:rFonts w:hint="eastAsia"/>
        </w:rPr>
        <w:t>NovaLCT</w:t>
      </w:r>
      <w:proofErr w:type="spellEnd"/>
      <w:r w:rsidRPr="00C65B3D">
        <w:rPr>
          <w:rFonts w:hint="eastAsia"/>
        </w:rPr>
        <w:t>配置的走线</w:t>
      </w:r>
      <w:r w:rsidR="005405B5">
        <w:rPr>
          <w:rFonts w:hint="eastAsia"/>
        </w:rPr>
        <w:t>，只</w:t>
      </w:r>
      <w:r w:rsidR="007F5774">
        <w:rPr>
          <w:rFonts w:hint="eastAsia"/>
        </w:rPr>
        <w:t>能查看</w:t>
      </w:r>
    </w:p>
    <w:p w14:paraId="21E42E17" w14:textId="6B83635A" w:rsidR="00351E98" w:rsidRDefault="00BD5C7E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A877253" wp14:editId="57CEFC46">
            <wp:extent cx="5732145" cy="3469005"/>
            <wp:effectExtent l="0" t="0" r="1905" b="0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8C5C" w14:textId="77777777" w:rsidR="004E5087" w:rsidRDefault="004E5087" w:rsidP="00351E98">
      <w:pPr>
        <w:pStyle w:val="aff8"/>
        <w:ind w:left="420" w:firstLineChars="0" w:firstLine="0"/>
        <w:jc w:val="center"/>
      </w:pPr>
    </w:p>
    <w:p w14:paraId="0E70C117" w14:textId="61E86DAC" w:rsidR="00C65B3D" w:rsidRDefault="0022773C" w:rsidP="009977FA">
      <w:pPr>
        <w:ind w:leftChars="100" w:left="220"/>
      </w:pPr>
      <w:r w:rsidRPr="0022773C">
        <w:rPr>
          <w:rFonts w:hint="eastAsia"/>
        </w:rPr>
        <w:t>Controls</w:t>
      </w:r>
      <w:r w:rsidRPr="0022773C">
        <w:rPr>
          <w:rFonts w:hint="eastAsia"/>
        </w:rPr>
        <w:t>（控制器）：显示</w:t>
      </w:r>
      <w:r w:rsidRPr="0022773C">
        <w:rPr>
          <w:rFonts w:hint="eastAsia"/>
        </w:rPr>
        <w:t>/</w:t>
      </w:r>
      <w:r w:rsidRPr="0022773C">
        <w:rPr>
          <w:rFonts w:hint="eastAsia"/>
        </w:rPr>
        <w:t>修改控制器的</w:t>
      </w:r>
      <w:r w:rsidRPr="0022773C">
        <w:rPr>
          <w:rFonts w:hint="eastAsia"/>
        </w:rPr>
        <w:t>IP</w:t>
      </w:r>
      <w:r w:rsidRPr="0022773C">
        <w:rPr>
          <w:rFonts w:hint="eastAsia"/>
        </w:rPr>
        <w:t>信息</w:t>
      </w:r>
      <w:r w:rsidR="00EB6847">
        <w:rPr>
          <w:rFonts w:hint="eastAsia"/>
        </w:rPr>
        <w:t>，确定修改需要点击“应用”。控制器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不能和其他控制器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及本机</w:t>
      </w:r>
      <w:r w:rsidR="00EB6847">
        <w:rPr>
          <w:rFonts w:hint="eastAsia"/>
        </w:rPr>
        <w:t>IP</w:t>
      </w:r>
      <w:r w:rsidR="00EB6847">
        <w:rPr>
          <w:rFonts w:hint="eastAsia"/>
        </w:rPr>
        <w:t>重复。</w:t>
      </w:r>
    </w:p>
    <w:p w14:paraId="05C863DE" w14:textId="73A71B86" w:rsidR="00351E98" w:rsidRDefault="00294E2F" w:rsidP="00973327">
      <w:pPr>
        <w:pStyle w:val="aff8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CD7E41B" wp14:editId="3156C689">
            <wp:extent cx="4152381" cy="2285714"/>
            <wp:effectExtent l="0" t="0" r="635" b="635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6B39" w14:textId="6B3B6549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t>ScanBoard</w:t>
      </w:r>
      <w:proofErr w:type="spellEnd"/>
      <w:r w:rsidRPr="0022773C">
        <w:rPr>
          <w:rFonts w:hint="eastAsia"/>
        </w:rPr>
        <w:t>（接收卡）：对接收卡上的单片机进行版本查询和程序升级</w:t>
      </w:r>
    </w:p>
    <w:p w14:paraId="60A996B5" w14:textId="0A9E23E1" w:rsidR="00351E98" w:rsidRDefault="00294E2F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02E8650" wp14:editId="747A15AA">
            <wp:extent cx="5724525" cy="3429000"/>
            <wp:effectExtent l="0" t="0" r="9525" b="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30F2" w14:textId="48F46D6C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t>PowerUser</w:t>
      </w:r>
      <w:proofErr w:type="spellEnd"/>
      <w:r w:rsidRPr="0022773C">
        <w:rPr>
          <w:rFonts w:hint="eastAsia"/>
        </w:rPr>
        <w:t>（高级用户）：输入</w:t>
      </w:r>
      <w:proofErr w:type="spellStart"/>
      <w:r w:rsidRPr="0022773C">
        <w:rPr>
          <w:rFonts w:hint="eastAsia"/>
        </w:rPr>
        <w:t>yestech</w:t>
      </w:r>
      <w:proofErr w:type="spellEnd"/>
      <w:r w:rsidRPr="0022773C">
        <w:rPr>
          <w:rFonts w:hint="eastAsia"/>
        </w:rPr>
        <w:t>后，启用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显示电容模式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和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调整复位参数</w:t>
      </w:r>
      <w:r w:rsidR="00ED55CB">
        <w:rPr>
          <w:rFonts w:hint="eastAsia"/>
        </w:rPr>
        <w:t xml:space="preserve"> </w:t>
      </w:r>
      <w:r w:rsidRPr="0022773C">
        <w:rPr>
          <w:rFonts w:hint="eastAsia"/>
        </w:rPr>
        <w:t>功能</w:t>
      </w:r>
    </w:p>
    <w:p w14:paraId="46A41600" w14:textId="1FECC6E8" w:rsidR="007B7CB2" w:rsidRDefault="007B7CB2" w:rsidP="00351E98">
      <w:pPr>
        <w:pStyle w:val="aff8"/>
        <w:ind w:left="420" w:firstLineChars="0" w:firstLine="0"/>
      </w:pPr>
    </w:p>
    <w:p w14:paraId="59978201" w14:textId="6D4810E3" w:rsidR="007B7CB2" w:rsidRDefault="007B7CB2" w:rsidP="00881F09">
      <w:pPr>
        <w:pStyle w:val="2"/>
        <w:numPr>
          <w:ilvl w:val="2"/>
          <w:numId w:val="1"/>
        </w:numPr>
      </w:pPr>
      <w:bookmarkStart w:id="32" w:name="_Toc524421873"/>
      <w:r>
        <w:rPr>
          <w:rFonts w:hint="eastAsia"/>
        </w:rPr>
        <w:t>播放方案</w:t>
      </w:r>
      <w:bookmarkEnd w:id="32"/>
    </w:p>
    <w:p w14:paraId="00BCCEFA" w14:textId="72E930C0" w:rsidR="007B7CB2" w:rsidRDefault="00F46670" w:rsidP="002E0C65">
      <w:pPr>
        <w:pStyle w:val="4"/>
      </w:pPr>
      <w:r>
        <w:rPr>
          <w:rFonts w:hint="eastAsia"/>
        </w:rPr>
        <w:t>窗口编辑</w:t>
      </w:r>
    </w:p>
    <w:p w14:paraId="770021A5" w14:textId="45D734FD" w:rsidR="00924E06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 w:rsidR="0078539C">
        <w:rPr>
          <w:rFonts w:hint="eastAsia"/>
        </w:rPr>
        <w:t>“</w:t>
      </w:r>
      <w:r>
        <w:rPr>
          <w:rFonts w:hint="eastAsia"/>
        </w:rPr>
        <w:t>添加窗口</w:t>
      </w:r>
      <w:r w:rsidR="0078539C">
        <w:rPr>
          <w:rFonts w:hint="eastAsia"/>
        </w:rPr>
        <w:t>”</w:t>
      </w:r>
      <w:r>
        <w:rPr>
          <w:rFonts w:hint="eastAsia"/>
        </w:rPr>
        <w:t>添加新播放窗口</w:t>
      </w:r>
    </w:p>
    <w:p w14:paraId="1C14B06B" w14:textId="1E6807E1" w:rsidR="001364B3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右键单击新建的窗口，在弹出的菜单里选择</w:t>
      </w:r>
      <w:r w:rsidR="0078539C">
        <w:rPr>
          <w:rFonts w:hint="eastAsia"/>
        </w:rPr>
        <w:t>“</w:t>
      </w:r>
      <w:r>
        <w:rPr>
          <w:rFonts w:hint="eastAsia"/>
        </w:rPr>
        <w:t>编辑窗口</w:t>
      </w:r>
      <w:r w:rsidR="0078539C">
        <w:rPr>
          <w:rFonts w:hint="eastAsia"/>
        </w:rPr>
        <w:t>”</w:t>
      </w:r>
    </w:p>
    <w:p w14:paraId="6CB4CC66" w14:textId="1BE9A359" w:rsidR="002B6099" w:rsidRDefault="00294E2F" w:rsidP="00973327">
      <w:pPr>
        <w:pStyle w:val="aff8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945EF2" wp14:editId="0E22D9CE">
            <wp:extent cx="4772025" cy="3115292"/>
            <wp:effectExtent l="0" t="0" r="0" b="9525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74" cy="315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0C2C5" w14:textId="150BB5E3" w:rsidR="002B6099" w:rsidRDefault="002B6099" w:rsidP="00804EA0">
      <w:pPr>
        <w:pStyle w:val="aff8"/>
        <w:ind w:leftChars="691" w:left="1520" w:firstLineChars="0" w:firstLine="0"/>
      </w:pPr>
      <w:r w:rsidRPr="002B6099">
        <w:rPr>
          <w:rFonts w:hint="eastAsia"/>
        </w:rPr>
        <w:t>Add Screen</w:t>
      </w:r>
      <w:r w:rsidR="00C46F8D">
        <w:rPr>
          <w:rFonts w:hint="eastAsia"/>
        </w:rPr>
        <w:t>（</w:t>
      </w:r>
      <w:r w:rsidRPr="002B6099">
        <w:rPr>
          <w:rFonts w:hint="eastAsia"/>
        </w:rPr>
        <w:t>添加屏幕</w:t>
      </w:r>
      <w:r w:rsidR="00C46F8D">
        <w:rPr>
          <w:rFonts w:hint="eastAsia"/>
        </w:rPr>
        <w:t>）：将在</w:t>
      </w:r>
      <w:proofErr w:type="spellStart"/>
      <w:r w:rsidR="00C46F8D">
        <w:rPr>
          <w:rFonts w:hint="eastAsia"/>
        </w:rPr>
        <w:t>NovaLCT</w:t>
      </w:r>
      <w:proofErr w:type="spellEnd"/>
      <w:r w:rsidR="00C46F8D">
        <w:rPr>
          <w:rFonts w:hint="eastAsia"/>
        </w:rPr>
        <w:t>里配置好的屏幕添加到播放窗口</w:t>
      </w:r>
    </w:p>
    <w:p w14:paraId="7D4D6F7F" w14:textId="3CFD70A9" w:rsidR="00C46F8D" w:rsidRDefault="00C46F8D" w:rsidP="00804EA0">
      <w:pPr>
        <w:pStyle w:val="aff8"/>
        <w:ind w:leftChars="691" w:left="1520" w:firstLineChars="0" w:firstLine="0"/>
      </w:pPr>
      <w:r>
        <w:rPr>
          <w:rFonts w:hint="eastAsia"/>
        </w:rPr>
        <w:t>窗口属性：可以设置播放窗口的备注、位置</w:t>
      </w:r>
      <w:r w:rsidR="00D60A6A">
        <w:rPr>
          <w:rFonts w:hint="eastAsia"/>
        </w:rPr>
        <w:t>及</w:t>
      </w:r>
      <w:r>
        <w:rPr>
          <w:rFonts w:hint="eastAsia"/>
        </w:rPr>
        <w:t>缩放比例</w:t>
      </w:r>
    </w:p>
    <w:p w14:paraId="6BDB0CEA" w14:textId="64923CC5" w:rsidR="00C46F8D" w:rsidRDefault="00C46F8D" w:rsidP="00804EA0">
      <w:pPr>
        <w:pStyle w:val="aff8"/>
        <w:ind w:leftChars="691" w:left="1520" w:firstLineChars="0" w:firstLine="0"/>
      </w:pPr>
      <w:r>
        <w:rPr>
          <w:rFonts w:hint="eastAsia"/>
        </w:rPr>
        <w:t>屏幕编辑区：可以拖动或在屏幕属性里更改屏幕在播放窗口里的位置</w:t>
      </w:r>
    </w:p>
    <w:p w14:paraId="3B02FE76" w14:textId="77777777" w:rsidR="002B6099" w:rsidRDefault="002B6099" w:rsidP="00924E06">
      <w:pPr>
        <w:pStyle w:val="aff8"/>
        <w:ind w:left="420" w:firstLineChars="0" w:firstLine="0"/>
      </w:pPr>
    </w:p>
    <w:p w14:paraId="7555DF72" w14:textId="32912D00" w:rsidR="00F46670" w:rsidRDefault="00F46670" w:rsidP="002E0C65">
      <w:pPr>
        <w:pStyle w:val="4"/>
      </w:pPr>
      <w:r>
        <w:rPr>
          <w:rFonts w:hint="eastAsia"/>
        </w:rPr>
        <w:t>节目编辑</w:t>
      </w:r>
    </w:p>
    <w:p w14:paraId="06782BF3" w14:textId="1C100854" w:rsidR="00E000CA" w:rsidRDefault="0064067B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在播放方案列表里点击需要添加节目的播放窗口项，节目编辑区会显示选中窗口</w:t>
      </w:r>
      <w:r w:rsidR="009D5B02">
        <w:rPr>
          <w:rFonts w:hint="eastAsia"/>
        </w:rPr>
        <w:t>当前正在播放的节目列表</w:t>
      </w:r>
    </w:p>
    <w:p w14:paraId="2E1C4AB8" w14:textId="15278EF4" w:rsidR="009D5B02" w:rsidRDefault="009D5B02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</w:t>
      </w:r>
      <w:r w:rsidR="0078539C">
        <w:rPr>
          <w:rFonts w:hint="eastAsia"/>
        </w:rPr>
        <w:t>“</w:t>
      </w:r>
      <w:r w:rsidRPr="009D5B02">
        <w:rPr>
          <w:rFonts w:hint="eastAsia"/>
        </w:rPr>
        <w:t>添加节目</w:t>
      </w:r>
      <w:r w:rsidR="0078539C">
        <w:rPr>
          <w:rFonts w:hint="eastAsia"/>
        </w:rPr>
        <w:t>”</w:t>
      </w:r>
      <w:r>
        <w:rPr>
          <w:rFonts w:hint="eastAsia"/>
        </w:rPr>
        <w:t>添加一个新节目</w:t>
      </w:r>
    </w:p>
    <w:p w14:paraId="163D2845" w14:textId="0DD23E98" w:rsidR="009D5B02" w:rsidRDefault="009D5B02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点击添加的节目项，节目编辑区会显示节目的详细信息</w:t>
      </w:r>
    </w:p>
    <w:p w14:paraId="2F85E026" w14:textId="510173F0" w:rsidR="00D3327B" w:rsidRDefault="008220E2" w:rsidP="00973327">
      <w:pPr>
        <w:jc w:val="center"/>
      </w:pPr>
      <w:r>
        <w:rPr>
          <w:noProof/>
        </w:rPr>
        <w:lastRenderedPageBreak/>
        <w:drawing>
          <wp:inline distT="0" distB="0" distL="0" distR="0" wp14:anchorId="604A8C51" wp14:editId="395A1C6E">
            <wp:extent cx="5724525" cy="3609975"/>
            <wp:effectExtent l="0" t="0" r="9525" b="9525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7184" w14:textId="6E9DFB4F" w:rsidR="009D5B02" w:rsidRDefault="009D5B02" w:rsidP="00A22197">
      <w:pPr>
        <w:ind w:leftChars="500" w:left="1100"/>
      </w:pPr>
      <w:r w:rsidRPr="009D5B02">
        <w:rPr>
          <w:rFonts w:hint="eastAsia"/>
        </w:rPr>
        <w:t>添加素材</w:t>
      </w:r>
      <w:r>
        <w:rPr>
          <w:rFonts w:hint="eastAsia"/>
        </w:rPr>
        <w:t>：选择单个或多个需要添加到节目里的播放素材</w:t>
      </w:r>
      <w:r w:rsidR="00EA4E36">
        <w:rPr>
          <w:rFonts w:hint="eastAsia"/>
        </w:rPr>
        <w:t>，素材类型支持</w:t>
      </w:r>
      <w:r w:rsidR="00EA4E36">
        <w:rPr>
          <w:rFonts w:hint="eastAsia"/>
        </w:rPr>
        <w:t>Flash</w:t>
      </w:r>
      <w:r w:rsidR="00EA4E36">
        <w:rPr>
          <w:rFonts w:hint="eastAsia"/>
        </w:rPr>
        <w:t>及</w:t>
      </w:r>
      <w:r w:rsidR="00EA4E36">
        <w:rPr>
          <w:rFonts w:hint="eastAsia"/>
        </w:rPr>
        <w:t>DLL</w:t>
      </w:r>
      <w:r w:rsidR="00EA4E36">
        <w:rPr>
          <w:rFonts w:hint="eastAsia"/>
        </w:rPr>
        <w:t>插件</w:t>
      </w:r>
    </w:p>
    <w:p w14:paraId="3DBEE72E" w14:textId="1466CC06" w:rsidR="00D3327B" w:rsidRDefault="00D3327B" w:rsidP="00A22197">
      <w:pPr>
        <w:ind w:leftChars="500" w:left="1100"/>
      </w:pPr>
      <w:r>
        <w:rPr>
          <w:rFonts w:hint="eastAsia"/>
        </w:rPr>
        <w:t>播放：点击播放时，如果已经连接到控制器，则播放窗体会立刻按素材列表惊醒循环播放，否则会等待连接上控制器后才进行播放</w:t>
      </w:r>
    </w:p>
    <w:p w14:paraId="487C41D9" w14:textId="77777777" w:rsidR="009D5471" w:rsidRDefault="009D5B02" w:rsidP="00C924CF">
      <w:pPr>
        <w:ind w:leftChars="500" w:left="1100"/>
      </w:pPr>
      <w:r>
        <w:rPr>
          <w:rFonts w:hint="eastAsia"/>
        </w:rPr>
        <w:t>播放素材的播放时间等信息可以在素材属性里更改</w:t>
      </w:r>
    </w:p>
    <w:p w14:paraId="6A2D2012" w14:textId="44E962B3" w:rsidR="009F2EEA" w:rsidRDefault="009F2EEA" w:rsidP="00C924CF">
      <w:pPr>
        <w:ind w:leftChars="500" w:left="1100"/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1ABC0029" w14:textId="15569007" w:rsidR="00453610" w:rsidRDefault="00453610" w:rsidP="00881F09">
      <w:pPr>
        <w:pStyle w:val="a4"/>
        <w:numPr>
          <w:ilvl w:val="0"/>
          <w:numId w:val="1"/>
        </w:numPr>
        <w:outlineLvl w:val="0"/>
      </w:pPr>
      <w:bookmarkStart w:id="33" w:name="_Toc524421874"/>
      <w:r w:rsidRPr="00453610">
        <w:rPr>
          <w:rFonts w:hint="eastAsia"/>
        </w:rPr>
        <w:lastRenderedPageBreak/>
        <w:t>使用范例</w:t>
      </w:r>
      <w:bookmarkEnd w:id="33"/>
    </w:p>
    <w:p w14:paraId="34E00801" w14:textId="026FC62F" w:rsidR="0055742D" w:rsidRDefault="001B1C0E" w:rsidP="001B1C0E">
      <w:pPr>
        <w:pStyle w:val="2"/>
        <w:numPr>
          <w:ilvl w:val="1"/>
          <w:numId w:val="1"/>
        </w:numPr>
      </w:pPr>
      <w:bookmarkStart w:id="34" w:name="_Toc524421875"/>
      <w:r>
        <w:rPr>
          <w:rFonts w:hint="eastAsia"/>
        </w:rPr>
        <w:t>范例描述</w:t>
      </w:r>
      <w:bookmarkEnd w:id="34"/>
    </w:p>
    <w:p w14:paraId="1512B073" w14:textId="32D4C109" w:rsidR="001B1C0E" w:rsidRDefault="001B1C0E" w:rsidP="00192535">
      <w:pPr>
        <w:ind w:firstLineChars="200" w:firstLine="440"/>
      </w:pPr>
      <w:r>
        <w:rPr>
          <w:rFonts w:hint="eastAsia"/>
        </w:rPr>
        <w:t>通过一台控制器控制两个屏幕，分别是</w:t>
      </w:r>
      <w:r w:rsidRPr="001B1C0E">
        <w:rPr>
          <w:rFonts w:hint="eastAsia"/>
        </w:rPr>
        <w:t>2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*2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MG7 P4.8 </w:t>
      </w:r>
      <w:r w:rsidRPr="001B1C0E">
        <w:rPr>
          <w:rFonts w:hint="eastAsia"/>
        </w:rPr>
        <w:t>箱体和</w:t>
      </w:r>
      <w:r w:rsidRPr="001B1C0E">
        <w:rPr>
          <w:rFonts w:hint="eastAsia"/>
        </w:rPr>
        <w:t xml:space="preserve"> 3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*7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</w:t>
      </w:r>
      <w:r w:rsidRPr="003E22A9">
        <w:rPr>
          <w:rFonts w:cs="Times New Roman"/>
        </w:rPr>
        <w:t xml:space="preserve">MG11 P4.8 </w:t>
      </w:r>
      <w:r w:rsidRPr="001B1C0E">
        <w:rPr>
          <w:rFonts w:hint="eastAsia"/>
        </w:rPr>
        <w:t>箱体</w:t>
      </w:r>
      <w:r>
        <w:rPr>
          <w:rFonts w:hint="eastAsia"/>
        </w:rPr>
        <w:t>，两个屏幕拼接成一个播放窗口</w:t>
      </w:r>
      <w:r w:rsidR="0060756C">
        <w:rPr>
          <w:rFonts w:hint="eastAsia"/>
        </w:rPr>
        <w:t>。</w:t>
      </w:r>
    </w:p>
    <w:p w14:paraId="26FE3523" w14:textId="77777777" w:rsidR="00FE0B35" w:rsidRDefault="00FE0B35" w:rsidP="001B1C0E"/>
    <w:p w14:paraId="1AE2BBA4" w14:textId="177FBD84" w:rsidR="00FE0B35" w:rsidRDefault="00FE0B35" w:rsidP="00FE0B35">
      <w:pPr>
        <w:pStyle w:val="2"/>
        <w:numPr>
          <w:ilvl w:val="1"/>
          <w:numId w:val="1"/>
        </w:numPr>
      </w:pPr>
      <w:bookmarkStart w:id="35" w:name="_Toc524421876"/>
      <w:r>
        <w:rPr>
          <w:rFonts w:hint="eastAsia"/>
        </w:rPr>
        <w:t>设置详情</w:t>
      </w:r>
      <w:bookmarkEnd w:id="35"/>
    </w:p>
    <w:p w14:paraId="2F27C050" w14:textId="46837E38" w:rsidR="00582481" w:rsidRDefault="00582481" w:rsidP="00471150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按照“</w:t>
      </w:r>
      <w:r w:rsidRPr="00582481">
        <w:rPr>
          <w:rFonts w:hint="eastAsia"/>
        </w:rPr>
        <w:t xml:space="preserve">4.1.2 </w:t>
      </w:r>
      <w:r w:rsidRPr="00582481">
        <w:rPr>
          <w:rFonts w:hint="eastAsia"/>
        </w:rPr>
        <w:t>设备连接</w:t>
      </w:r>
      <w:r>
        <w:rPr>
          <w:rFonts w:hint="eastAsia"/>
        </w:rPr>
        <w:t>”的连接方式将电脑、控制器、箱体连接起来。</w:t>
      </w:r>
      <w:r w:rsidR="00AE07CD" w:rsidRPr="00582481">
        <w:rPr>
          <w:rFonts w:hint="eastAsia"/>
        </w:rPr>
        <w:t>如果需要使用视频拼接器进行大屏拼接，请联系技术支持人员提供服务支持。</w:t>
      </w:r>
    </w:p>
    <w:p w14:paraId="486617DB" w14:textId="3C4F5A5F" w:rsidR="00471150" w:rsidRDefault="00582481" w:rsidP="00927C7B">
      <w:pPr>
        <w:pStyle w:val="aff8"/>
        <w:numPr>
          <w:ilvl w:val="0"/>
          <w:numId w:val="13"/>
        </w:numPr>
        <w:ind w:firstLineChars="0"/>
      </w:pPr>
      <w:r w:rsidRPr="00582481">
        <w:rPr>
          <w:rFonts w:hint="eastAsia"/>
        </w:rPr>
        <w:t>使用</w:t>
      </w:r>
      <w:proofErr w:type="spellStart"/>
      <w:r w:rsidRPr="00582481">
        <w:rPr>
          <w:rFonts w:hint="eastAsia"/>
        </w:rPr>
        <w:t>NovaLCT</w:t>
      </w:r>
      <w:proofErr w:type="spellEnd"/>
      <w:r w:rsidRPr="00582481">
        <w:rPr>
          <w:rFonts w:hint="eastAsia"/>
        </w:rPr>
        <w:t>配置屏幕</w:t>
      </w:r>
      <w:r w:rsidR="00975B88">
        <w:rPr>
          <w:rFonts w:hint="eastAsia"/>
        </w:rPr>
        <w:t>，同时</w:t>
      </w:r>
      <w:r w:rsidR="00471150">
        <w:rPr>
          <w:rFonts w:hint="eastAsia"/>
        </w:rPr>
        <w:t>需要设置每个屏幕的坐标</w:t>
      </w:r>
      <w:r w:rsidR="00975B88">
        <w:rPr>
          <w:rFonts w:hint="eastAsia"/>
        </w:rPr>
        <w:t>。</w:t>
      </w:r>
    </w:p>
    <w:p w14:paraId="4B4AB6E4" w14:textId="204BD7FD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1</w:t>
      </w:r>
    </w:p>
    <w:p w14:paraId="582C3D6A" w14:textId="39C6086E" w:rsidR="0014508F" w:rsidRDefault="00FA1550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D3E2CF0" wp14:editId="2DE4BD23">
            <wp:extent cx="4895850" cy="2957469"/>
            <wp:effectExtent l="0" t="0" r="0" b="0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3195" cy="296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3D30" w14:textId="21197506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2</w:t>
      </w:r>
    </w:p>
    <w:p w14:paraId="68AB2E6F" w14:textId="44DC6DD9" w:rsidR="00CB7463" w:rsidRDefault="00FA1550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76F05E8" wp14:editId="5B94B974">
            <wp:extent cx="5210175" cy="2163836"/>
            <wp:effectExtent l="0" t="0" r="0" b="8255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3864" cy="216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A301" w14:textId="77777777" w:rsidR="00AD069B" w:rsidRDefault="00AD069B" w:rsidP="00CB7463">
      <w:pPr>
        <w:pStyle w:val="aff8"/>
        <w:ind w:left="420" w:firstLineChars="0" w:firstLine="0"/>
        <w:jc w:val="center"/>
      </w:pPr>
    </w:p>
    <w:p w14:paraId="69682DA8" w14:textId="17CCF53A" w:rsidR="00927C7B" w:rsidRDefault="00927C7B" w:rsidP="00927C7B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打开互动播放器</w:t>
      </w:r>
      <w:r w:rsidR="00CB7463">
        <w:rPr>
          <w:rFonts w:hint="eastAsia"/>
        </w:rPr>
        <w:t>，等待读取完屏幕配置</w:t>
      </w:r>
    </w:p>
    <w:p w14:paraId="2CE8726F" w14:textId="728A8839" w:rsidR="00CB7463" w:rsidRDefault="00E33FFA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4798FA8D" wp14:editId="52D0D933">
            <wp:extent cx="3619048" cy="1142857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D15F" w14:textId="456C6F1D" w:rsidR="00A56FE1" w:rsidRDefault="00A56FE1" w:rsidP="00F27C5A">
      <w:pPr>
        <w:pStyle w:val="aff8"/>
        <w:numPr>
          <w:ilvl w:val="0"/>
          <w:numId w:val="13"/>
        </w:numPr>
        <w:ind w:firstLineChars="0"/>
      </w:pPr>
      <w:r w:rsidRPr="00A56FE1">
        <w:rPr>
          <w:rFonts w:hint="eastAsia"/>
        </w:rPr>
        <w:t>播放方案</w:t>
      </w:r>
      <w:r w:rsidR="00CA0A90">
        <w:rPr>
          <w:rFonts w:hint="eastAsia"/>
        </w:rPr>
        <w:t>→新建</w:t>
      </w:r>
    </w:p>
    <w:p w14:paraId="6BEF97A8" w14:textId="4CB33547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20FB1D3" wp14:editId="7F2594A2">
            <wp:extent cx="5561905" cy="1295238"/>
            <wp:effectExtent l="0" t="0" r="1270" b="635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A5E2" w14:textId="4FD6C4CB" w:rsidR="00CA0A90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点击“</w:t>
      </w:r>
      <w:r w:rsidR="00CA0A90">
        <w:rPr>
          <w:rFonts w:hint="eastAsia"/>
        </w:rPr>
        <w:t>添加窗口</w:t>
      </w:r>
      <w:r>
        <w:rPr>
          <w:rFonts w:hint="eastAsia"/>
        </w:rPr>
        <w:t>”</w:t>
      </w:r>
      <w:r w:rsidR="00CA0A90">
        <w:rPr>
          <w:rFonts w:hint="eastAsia"/>
        </w:rPr>
        <w:t>→选中新建的窗口→右键选择</w:t>
      </w:r>
      <w:r>
        <w:rPr>
          <w:rFonts w:hint="eastAsia"/>
        </w:rPr>
        <w:t>“</w:t>
      </w:r>
      <w:r w:rsidR="00CA0A90">
        <w:rPr>
          <w:rFonts w:hint="eastAsia"/>
        </w:rPr>
        <w:t>编辑窗口</w:t>
      </w:r>
      <w:r>
        <w:rPr>
          <w:rFonts w:hint="eastAsia"/>
        </w:rPr>
        <w:t>”</w:t>
      </w:r>
    </w:p>
    <w:p w14:paraId="7D487C81" w14:textId="3F87D362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8C537A2" wp14:editId="20F4244F">
            <wp:extent cx="2542857" cy="1361905"/>
            <wp:effectExtent l="0" t="0" r="0" b="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1405" w14:textId="32196543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在弹出的窗口中点击“</w:t>
      </w:r>
      <w:r w:rsidRPr="00683214">
        <w:rPr>
          <w:rFonts w:hint="eastAsia"/>
        </w:rPr>
        <w:t>添加屏幕</w:t>
      </w:r>
      <w:r>
        <w:rPr>
          <w:rFonts w:hint="eastAsia"/>
        </w:rPr>
        <w:t>”，选择要添加到播放窗口的屏幕</w:t>
      </w:r>
    </w:p>
    <w:p w14:paraId="134E7AE2" w14:textId="50F81DFE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9A373B6" wp14:editId="5EE48219">
            <wp:extent cx="4314825" cy="2816323"/>
            <wp:effectExtent l="0" t="0" r="0" b="3175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3269" cy="282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2D3C" w14:textId="77777777" w:rsidR="00AD069B" w:rsidRDefault="00AD069B" w:rsidP="00CB7463">
      <w:pPr>
        <w:pStyle w:val="aff8"/>
        <w:ind w:left="420" w:firstLineChars="0" w:firstLine="0"/>
      </w:pPr>
    </w:p>
    <w:p w14:paraId="7DC76663" w14:textId="41EF14C6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在“</w:t>
      </w:r>
      <w:r w:rsidRPr="00683214">
        <w:rPr>
          <w:rFonts w:hint="eastAsia"/>
        </w:rPr>
        <w:t>窗口设置</w:t>
      </w:r>
      <w:r>
        <w:rPr>
          <w:rFonts w:hint="eastAsia"/>
        </w:rPr>
        <w:t>”里将添加的屏幕里最小的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坐标填入位置那一项</w:t>
      </w:r>
    </w:p>
    <w:p w14:paraId="48DC2E14" w14:textId="7F5E0931" w:rsidR="006E4B99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5938DF1" wp14:editId="41D4D42F">
            <wp:extent cx="5732145" cy="3741420"/>
            <wp:effectExtent l="0" t="0" r="1905" b="0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8453" w14:textId="515B85F2" w:rsidR="00B5142F" w:rsidRDefault="00F26FA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在屏幕编辑区点击各个屏幕，在屏幕位置区设置屏幕在播放窗口里的位置</w:t>
      </w:r>
      <w:r w:rsidR="00B5142F">
        <w:rPr>
          <w:rFonts w:hint="eastAsia"/>
        </w:rPr>
        <w:t>，设置完毕后关闭编辑窗口。</w:t>
      </w:r>
    </w:p>
    <w:p w14:paraId="3F2E6430" w14:textId="405EF845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6674B4E" wp14:editId="6A45ABD8">
            <wp:extent cx="5732145" cy="3741420"/>
            <wp:effectExtent l="0" t="0" r="1905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5D97" w14:textId="4715C18C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点击“</w:t>
      </w:r>
      <w:r w:rsidRPr="00B5142F">
        <w:rPr>
          <w:rFonts w:hint="eastAsia"/>
        </w:rPr>
        <w:t>添加节目</w:t>
      </w:r>
      <w:r>
        <w:rPr>
          <w:rFonts w:hint="eastAsia"/>
        </w:rPr>
        <w:t>”，添加一个新节目</w:t>
      </w:r>
    </w:p>
    <w:p w14:paraId="28AEF67F" w14:textId="42966586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EC19A0D" wp14:editId="7EE020D1">
            <wp:extent cx="5400675" cy="2625852"/>
            <wp:effectExtent l="0" t="0" r="0" b="3175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7253" cy="26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534E" w14:textId="627942AF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选中新添加的节目，在节目编辑区</w:t>
      </w:r>
      <w:r w:rsidR="00F27C5A">
        <w:rPr>
          <w:rFonts w:hint="eastAsia"/>
        </w:rPr>
        <w:t>点击“</w:t>
      </w:r>
      <w:r w:rsidR="00F27C5A" w:rsidRPr="00F27C5A">
        <w:rPr>
          <w:rFonts w:hint="eastAsia"/>
        </w:rPr>
        <w:t>添加素材</w:t>
      </w:r>
      <w:r w:rsidR="00F27C5A">
        <w:rPr>
          <w:rFonts w:hint="eastAsia"/>
        </w:rPr>
        <w:t>”来添加单个或多个播放素材，每个素材的默认</w:t>
      </w:r>
      <w:r w:rsidR="00C54A7C">
        <w:rPr>
          <w:rFonts w:hint="eastAsia"/>
        </w:rPr>
        <w:t>播放</w:t>
      </w:r>
      <w:r w:rsidR="00F27C5A">
        <w:rPr>
          <w:rFonts w:hint="eastAsia"/>
        </w:rPr>
        <w:t>时间</w:t>
      </w:r>
      <w:r w:rsidR="00C54A7C">
        <w:rPr>
          <w:rFonts w:hint="eastAsia"/>
        </w:rPr>
        <w:t>为</w:t>
      </w:r>
      <w:r w:rsidR="00C54A7C">
        <w:rPr>
          <w:rFonts w:hint="eastAsia"/>
        </w:rPr>
        <w:t>60s</w:t>
      </w:r>
      <w:r w:rsidR="00C54A7C">
        <w:rPr>
          <w:rFonts w:hint="eastAsia"/>
        </w:rPr>
        <w:t>。</w:t>
      </w:r>
    </w:p>
    <w:p w14:paraId="610020E5" w14:textId="1E504864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8F5F64E" wp14:editId="3F2FFA3A">
            <wp:extent cx="5732145" cy="3617595"/>
            <wp:effectExtent l="0" t="0" r="1905" b="1905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1EB4" w14:textId="15FBE86D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点击设备→“连接”，连接上控制器</w:t>
      </w:r>
    </w:p>
    <w:p w14:paraId="7C104A67" w14:textId="05ECF453" w:rsidR="00B075A1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E65C920" wp14:editId="51E1BA93">
            <wp:extent cx="5247619" cy="933333"/>
            <wp:effectExtent l="0" t="0" r="0" b="635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D00A" w14:textId="429094AE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选中要播放的节目，在节目编辑区点击“播放”，对应的窗口将开始循环播放素材列表里的素材。</w:t>
      </w:r>
    </w:p>
    <w:p w14:paraId="3FA49D32" w14:textId="4B991B14" w:rsidR="008A26C1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E2135AD" wp14:editId="1CBB497C">
            <wp:extent cx="5798856" cy="2152650"/>
            <wp:effectExtent l="0" t="0" r="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78346" cy="21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EBC" w14:textId="5F239E01" w:rsidR="00FF3CD5" w:rsidRDefault="00FF3CD5">
      <w:r>
        <w:br w:type="page"/>
      </w:r>
    </w:p>
    <w:p w14:paraId="63F71213" w14:textId="77777777" w:rsidR="00FF3CD5" w:rsidRDefault="00FF3CD5" w:rsidP="00FF3CD5">
      <w:pPr>
        <w:pStyle w:val="a4"/>
        <w:numPr>
          <w:ilvl w:val="0"/>
          <w:numId w:val="1"/>
        </w:numPr>
        <w:outlineLvl w:val="0"/>
      </w:pPr>
      <w:bookmarkStart w:id="36" w:name="_Toc523931428"/>
      <w:bookmarkStart w:id="37" w:name="_Toc524421877"/>
      <w:r w:rsidRPr="00692F13">
        <w:rPr>
          <w:rFonts w:hint="eastAsia"/>
        </w:rPr>
        <w:lastRenderedPageBreak/>
        <w:t>常见问题</w:t>
      </w:r>
      <w:r>
        <w:rPr>
          <w:rFonts w:hint="eastAsia"/>
        </w:rPr>
        <w:t>及</w:t>
      </w:r>
      <w:r w:rsidRPr="00692F13">
        <w:rPr>
          <w:rFonts w:hint="eastAsia"/>
        </w:rPr>
        <w:t>解决方法</w:t>
      </w:r>
      <w:bookmarkEnd w:id="36"/>
      <w:bookmarkEnd w:id="37"/>
    </w:p>
    <w:p w14:paraId="187D492F" w14:textId="77777777" w:rsidR="00FF3CD5" w:rsidRDefault="00FF3CD5" w:rsidP="00FF3CD5">
      <w:pPr>
        <w:pStyle w:val="ac"/>
      </w:pPr>
      <w:r>
        <w:rPr>
          <w:rFonts w:hint="eastAsia"/>
        </w:rPr>
        <w:t>软件无法启动？</w:t>
      </w:r>
    </w:p>
    <w:p w14:paraId="196D413B" w14:textId="77777777" w:rsidR="00FF3CD5" w:rsidRDefault="00FF3CD5" w:rsidP="00FF3CD5">
      <w:pPr>
        <w:ind w:firstLineChars="200" w:firstLine="440"/>
        <w:jc w:val="both"/>
      </w:pPr>
      <w:r>
        <w:rPr>
          <w:rFonts w:hint="eastAsia"/>
        </w:rPr>
        <w:t>打开诺</w:t>
      </w:r>
      <w:proofErr w:type="gramStart"/>
      <w:r>
        <w:rPr>
          <w:rFonts w:hint="eastAsia"/>
        </w:rPr>
        <w:t>瓦软件</w:t>
      </w:r>
      <w:proofErr w:type="gramEnd"/>
      <w:r>
        <w:rPr>
          <w:rFonts w:hint="eastAsia"/>
        </w:rPr>
        <w:t>查看是否检测到控制系统，如果没有检测到，则重新拔插</w:t>
      </w:r>
      <w:r>
        <w:rPr>
          <w:rFonts w:hint="eastAsia"/>
        </w:rPr>
        <w:t>USB</w:t>
      </w:r>
      <w:r>
        <w:rPr>
          <w:rFonts w:hint="eastAsia"/>
        </w:rPr>
        <w:t>串口线或重启</w:t>
      </w:r>
      <w:proofErr w:type="spellStart"/>
      <w:r w:rsidRPr="00CB4369">
        <w:t>MarsServerProvider</w:t>
      </w:r>
      <w:proofErr w:type="spellEnd"/>
      <w:r>
        <w:rPr>
          <w:rFonts w:hint="eastAsia"/>
        </w:rPr>
        <w:t>。如果软件报了无法读取</w:t>
      </w:r>
      <w:r>
        <w:rPr>
          <w:rFonts w:hint="eastAsia"/>
        </w:rPr>
        <w:t>IP</w:t>
      </w:r>
      <w:r>
        <w:rPr>
          <w:rFonts w:hint="eastAsia"/>
        </w:rPr>
        <w:t>的错误，则说明电脑连接了其他类型的控制器，将其他控制器拔掉连接即可。</w:t>
      </w:r>
    </w:p>
    <w:p w14:paraId="0F6C2DE8" w14:textId="77777777" w:rsidR="00FF3CD5" w:rsidRDefault="00FF3CD5" w:rsidP="00FF3CD5"/>
    <w:p w14:paraId="4429DCF8" w14:textId="77777777" w:rsidR="00FF3CD5" w:rsidRDefault="00FF3CD5" w:rsidP="00FF3CD5">
      <w:pPr>
        <w:pStyle w:val="ac"/>
      </w:pPr>
      <w:r>
        <w:rPr>
          <w:rFonts w:hint="eastAsia"/>
        </w:rPr>
        <w:t>无法连接到控制器？</w:t>
      </w:r>
    </w:p>
    <w:p w14:paraId="150EFF12" w14:textId="77777777" w:rsidR="00FF3CD5" w:rsidRDefault="00FF3CD5" w:rsidP="00FF3CD5">
      <w:pPr>
        <w:ind w:firstLineChars="200" w:firstLine="440"/>
        <w:jc w:val="both"/>
      </w:pPr>
      <w:r>
        <w:rPr>
          <w:rFonts w:hint="eastAsia"/>
        </w:rPr>
        <w:t>按照“</w:t>
      </w:r>
      <w:r w:rsidRPr="00CB4369">
        <w:rPr>
          <w:rFonts w:hint="eastAsia"/>
        </w:rPr>
        <w:t xml:space="preserve">4.1 </w:t>
      </w:r>
      <w:r w:rsidRPr="00CB4369">
        <w:rPr>
          <w:rFonts w:hint="eastAsia"/>
        </w:rPr>
        <w:t>安装与初始化</w:t>
      </w:r>
      <w:r>
        <w:rPr>
          <w:rFonts w:hint="eastAsia"/>
        </w:rPr>
        <w:t>”操作后如果还无法连接，可能网线接头松动或线材损坏，更换网线</w:t>
      </w:r>
    </w:p>
    <w:p w14:paraId="7B5C1B5E" w14:textId="77777777" w:rsidR="00FF3CD5" w:rsidRPr="00773456" w:rsidRDefault="00FF3CD5" w:rsidP="00FF3CD5"/>
    <w:p w14:paraId="1792F071" w14:textId="77777777" w:rsidR="00FF3CD5" w:rsidRDefault="00FF3CD5" w:rsidP="00FF3CD5">
      <w:pPr>
        <w:pStyle w:val="ac"/>
      </w:pPr>
      <w:r>
        <w:rPr>
          <w:rFonts w:hint="eastAsia"/>
        </w:rPr>
        <w:t>无法互动？</w:t>
      </w:r>
    </w:p>
    <w:p w14:paraId="7B1EEC4C" w14:textId="77777777" w:rsid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点击“</w:t>
      </w:r>
      <w:r w:rsidRPr="00773456">
        <w:t>Connect</w:t>
      </w:r>
      <w:r>
        <w:rPr>
          <w:rFonts w:hint="eastAsia"/>
        </w:rPr>
        <w:t>”后连接上控制器，互动功能才会启用</w:t>
      </w:r>
    </w:p>
    <w:p w14:paraId="6C5C2A39" w14:textId="77777777" w:rsid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打开</w:t>
      </w:r>
      <w:proofErr w:type="spellStart"/>
      <w:r w:rsidRPr="003E22A9">
        <w:rPr>
          <w:rFonts w:cs="Times New Roman"/>
        </w:rPr>
        <w:t>NovaLCT</w:t>
      </w:r>
      <w:proofErr w:type="spellEnd"/>
      <w:r>
        <w:rPr>
          <w:rFonts w:hint="eastAsia"/>
        </w:rPr>
        <w:t>，查看是否检测到正确数量的接收卡</w:t>
      </w:r>
    </w:p>
    <w:p w14:paraId="26CCCE69" w14:textId="77777777" w:rsid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检查一下接收卡的程序版本是否正确</w:t>
      </w:r>
    </w:p>
    <w:p w14:paraId="74717CD4" w14:textId="6247990A" w:rsidR="00FF3CD5" w:rsidRP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 w:rsidRPr="008A5C12">
        <w:rPr>
          <w:rFonts w:hint="eastAsia"/>
        </w:rPr>
        <w:t>请联系技术支持人员</w:t>
      </w:r>
    </w:p>
    <w:sectPr w:rsidR="00FF3CD5" w:rsidRPr="00FF3CD5" w:rsidSect="0067197C">
      <w:headerReference w:type="default" r:id="rId44"/>
      <w:footerReference w:type="default" r:id="rId45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213770" w14:textId="77777777" w:rsidR="00C55816" w:rsidRDefault="00C55816">
      <w:pPr>
        <w:spacing w:after="0" w:line="240" w:lineRule="auto"/>
      </w:pPr>
      <w:r>
        <w:separator/>
      </w:r>
    </w:p>
  </w:endnote>
  <w:endnote w:type="continuationSeparator" w:id="0">
    <w:p w14:paraId="35F6FFE0" w14:textId="77777777" w:rsidR="00C55816" w:rsidRDefault="00C55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80DAE4" w14:textId="77777777" w:rsidR="004E5087" w:rsidRDefault="004E5087">
        <w:pPr>
          <w:pStyle w:val="aff3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>
          <w:rPr>
            <w:noProof/>
            <w:lang w:val="zh-CN" w:bidi="zh-CN"/>
          </w:rPr>
          <w:t>1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CB6DA9" w14:textId="77777777" w:rsidR="00C55816" w:rsidRDefault="00C55816">
      <w:pPr>
        <w:spacing w:after="0" w:line="240" w:lineRule="auto"/>
      </w:pPr>
      <w:r>
        <w:separator/>
      </w:r>
    </w:p>
  </w:footnote>
  <w:footnote w:type="continuationSeparator" w:id="0">
    <w:p w14:paraId="6136529F" w14:textId="77777777" w:rsidR="00C55816" w:rsidRDefault="00C558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5C0308" w14:textId="39F34F92" w:rsidR="004E5087" w:rsidRDefault="004E5087" w:rsidP="008E593C">
    <w:pPr>
      <w:pStyle w:val="aff1"/>
    </w:pPr>
    <w:r w:rsidRPr="008E593C">
      <w:rPr>
        <w:rFonts w:hint="eastAsia"/>
      </w:rPr>
      <w:t>Interactive Studio</w:t>
    </w:r>
  </w:p>
  <w:p w14:paraId="03DA59BB" w14:textId="2FE4A891" w:rsidR="004E5087" w:rsidRDefault="001C7AE6" w:rsidP="000E2E51">
    <w:pPr>
      <w:pStyle w:val="aff1"/>
      <w:pBdr>
        <w:bottom w:val="single" w:sz="4" w:space="1" w:color="auto"/>
      </w:pBdr>
      <w:tabs>
        <w:tab w:val="right" w:pos="9027"/>
      </w:tabs>
    </w:pPr>
    <w:r w:rsidRPr="001C7AE6">
      <w:t>User Manual</w:t>
    </w:r>
    <w:r w:rsidR="004E5087">
      <w:tab/>
    </w:r>
    <w:r w:rsidR="004E5087">
      <w:fldChar w:fldCharType="begin"/>
    </w:r>
    <w:r w:rsidR="004E5087">
      <w:instrText xml:space="preserve"> STYLEREF  </w:instrText>
    </w:r>
    <w:r w:rsidR="004E5087">
      <w:instrText>标题</w:instrText>
    </w:r>
    <w:r w:rsidR="004E5087">
      <w:instrText xml:space="preserve">  \* MERGEFORMAT </w:instrText>
    </w:r>
    <w:r w:rsidR="00704C1A">
      <w:fldChar w:fldCharType="separate"/>
    </w:r>
    <w:r w:rsidR="00704C1A">
      <w:rPr>
        <w:rFonts w:hint="eastAsia"/>
        <w:noProof/>
      </w:rPr>
      <w:t>常见问题及解决方法</w:t>
    </w:r>
    <w:r w:rsidR="004E508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50C95"/>
    <w:multiLevelType w:val="hybridMultilevel"/>
    <w:tmpl w:val="B13019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DF5C26"/>
    <w:multiLevelType w:val="multilevel"/>
    <w:tmpl w:val="602E5BCC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34FF479B"/>
    <w:multiLevelType w:val="hybridMultilevel"/>
    <w:tmpl w:val="926246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0516DB"/>
    <w:multiLevelType w:val="hybridMultilevel"/>
    <w:tmpl w:val="14020796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1960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D271434"/>
    <w:multiLevelType w:val="hybridMultilevel"/>
    <w:tmpl w:val="90B888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434174F"/>
    <w:multiLevelType w:val="hybridMultilevel"/>
    <w:tmpl w:val="EDD2315C"/>
    <w:lvl w:ilvl="0" w:tplc="04090011">
      <w:start w:val="1"/>
      <w:numFmt w:val="decimal"/>
      <w:lvlText w:val="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5B3E1F13"/>
    <w:multiLevelType w:val="hybridMultilevel"/>
    <w:tmpl w:val="BF48A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FF74F6E"/>
    <w:multiLevelType w:val="hybridMultilevel"/>
    <w:tmpl w:val="68FAB8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DF2AFF"/>
    <w:multiLevelType w:val="hybridMultilevel"/>
    <w:tmpl w:val="5686A530"/>
    <w:lvl w:ilvl="0" w:tplc="04090001">
      <w:start w:val="1"/>
      <w:numFmt w:val="bullet"/>
      <w:lvlText w:val=""/>
      <w:lvlJc w:val="left"/>
      <w:pPr>
        <w:ind w:left="6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20"/>
      </w:pPr>
      <w:rPr>
        <w:rFonts w:ascii="Wingdings" w:hAnsi="Wingdings" w:hint="default"/>
      </w:rPr>
    </w:lvl>
  </w:abstractNum>
  <w:abstractNum w:abstractNumId="10" w15:restartNumberingAfterBreak="0">
    <w:nsid w:val="6E551088"/>
    <w:multiLevelType w:val="hybridMultilevel"/>
    <w:tmpl w:val="C90685D4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7972F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763F2A0C"/>
    <w:multiLevelType w:val="hybridMultilevel"/>
    <w:tmpl w:val="8B2CB19A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0"/>
  </w:num>
  <w:num w:numId="5">
    <w:abstractNumId w:val="3"/>
  </w:num>
  <w:num w:numId="6">
    <w:abstractNumId w:val="12"/>
  </w:num>
  <w:num w:numId="7">
    <w:abstractNumId w:val="5"/>
  </w:num>
  <w:num w:numId="8">
    <w:abstractNumId w:val="2"/>
  </w:num>
  <w:num w:numId="9">
    <w:abstractNumId w:val="6"/>
  </w:num>
  <w:num w:numId="10">
    <w:abstractNumId w:val="9"/>
  </w:num>
  <w:num w:numId="11">
    <w:abstractNumId w:val="11"/>
  </w:num>
  <w:num w:numId="12">
    <w:abstractNumId w:val="4"/>
  </w:num>
  <w:num w:numId="13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7C"/>
    <w:rsid w:val="00004639"/>
    <w:rsid w:val="000063C0"/>
    <w:rsid w:val="00021592"/>
    <w:rsid w:val="00034A3D"/>
    <w:rsid w:val="00036E31"/>
    <w:rsid w:val="00036E67"/>
    <w:rsid w:val="00047FFC"/>
    <w:rsid w:val="00050241"/>
    <w:rsid w:val="00090E91"/>
    <w:rsid w:val="000932DB"/>
    <w:rsid w:val="00095382"/>
    <w:rsid w:val="000D0D67"/>
    <w:rsid w:val="000D72A3"/>
    <w:rsid w:val="000E2E51"/>
    <w:rsid w:val="001364B3"/>
    <w:rsid w:val="00140E62"/>
    <w:rsid w:val="0014508F"/>
    <w:rsid w:val="0014744C"/>
    <w:rsid w:val="00171022"/>
    <w:rsid w:val="00177A23"/>
    <w:rsid w:val="00183CAD"/>
    <w:rsid w:val="001860FA"/>
    <w:rsid w:val="00186DF4"/>
    <w:rsid w:val="00192535"/>
    <w:rsid w:val="00194DF6"/>
    <w:rsid w:val="001B1C0E"/>
    <w:rsid w:val="001C7AE6"/>
    <w:rsid w:val="001D3B75"/>
    <w:rsid w:val="002066EC"/>
    <w:rsid w:val="00206B78"/>
    <w:rsid w:val="00220744"/>
    <w:rsid w:val="00222221"/>
    <w:rsid w:val="00223830"/>
    <w:rsid w:val="00224FF5"/>
    <w:rsid w:val="0022773C"/>
    <w:rsid w:val="00236DF5"/>
    <w:rsid w:val="002515A6"/>
    <w:rsid w:val="002730C2"/>
    <w:rsid w:val="00275792"/>
    <w:rsid w:val="00286CD5"/>
    <w:rsid w:val="00287616"/>
    <w:rsid w:val="00294E2F"/>
    <w:rsid w:val="002968E0"/>
    <w:rsid w:val="002B6099"/>
    <w:rsid w:val="002D720F"/>
    <w:rsid w:val="002E0C65"/>
    <w:rsid w:val="002E4E0F"/>
    <w:rsid w:val="00303DC6"/>
    <w:rsid w:val="00324881"/>
    <w:rsid w:val="00326EF2"/>
    <w:rsid w:val="0033240E"/>
    <w:rsid w:val="0035061A"/>
    <w:rsid w:val="00351E98"/>
    <w:rsid w:val="0036382E"/>
    <w:rsid w:val="00366183"/>
    <w:rsid w:val="003666A9"/>
    <w:rsid w:val="00397E37"/>
    <w:rsid w:val="003A254F"/>
    <w:rsid w:val="003A524E"/>
    <w:rsid w:val="003B0749"/>
    <w:rsid w:val="003B7221"/>
    <w:rsid w:val="003B77CA"/>
    <w:rsid w:val="003E22A9"/>
    <w:rsid w:val="003E5E10"/>
    <w:rsid w:val="003F0B67"/>
    <w:rsid w:val="003F328F"/>
    <w:rsid w:val="00453610"/>
    <w:rsid w:val="00471150"/>
    <w:rsid w:val="00472492"/>
    <w:rsid w:val="00473B15"/>
    <w:rsid w:val="0047770B"/>
    <w:rsid w:val="00485CE7"/>
    <w:rsid w:val="00490F85"/>
    <w:rsid w:val="004C289A"/>
    <w:rsid w:val="004E1AED"/>
    <w:rsid w:val="004E3105"/>
    <w:rsid w:val="004E5087"/>
    <w:rsid w:val="004F0821"/>
    <w:rsid w:val="00511945"/>
    <w:rsid w:val="0052226D"/>
    <w:rsid w:val="005405B5"/>
    <w:rsid w:val="00551A93"/>
    <w:rsid w:val="0055742D"/>
    <w:rsid w:val="00564EC1"/>
    <w:rsid w:val="005779C2"/>
    <w:rsid w:val="00582481"/>
    <w:rsid w:val="00595B1C"/>
    <w:rsid w:val="0059707A"/>
    <w:rsid w:val="005C12A5"/>
    <w:rsid w:val="005D0599"/>
    <w:rsid w:val="005E4459"/>
    <w:rsid w:val="0060756C"/>
    <w:rsid w:val="006105D4"/>
    <w:rsid w:val="00611E64"/>
    <w:rsid w:val="00614F8F"/>
    <w:rsid w:val="00622C3E"/>
    <w:rsid w:val="00627CB4"/>
    <w:rsid w:val="0064067B"/>
    <w:rsid w:val="00643648"/>
    <w:rsid w:val="006469EE"/>
    <w:rsid w:val="006550E9"/>
    <w:rsid w:val="0067197C"/>
    <w:rsid w:val="006752F0"/>
    <w:rsid w:val="00683214"/>
    <w:rsid w:val="0068465B"/>
    <w:rsid w:val="00692F13"/>
    <w:rsid w:val="006E4B99"/>
    <w:rsid w:val="007016CB"/>
    <w:rsid w:val="00704C1A"/>
    <w:rsid w:val="0070518B"/>
    <w:rsid w:val="00716C3B"/>
    <w:rsid w:val="00717BFD"/>
    <w:rsid w:val="007447C8"/>
    <w:rsid w:val="00746AAC"/>
    <w:rsid w:val="00750B14"/>
    <w:rsid w:val="00750B60"/>
    <w:rsid w:val="00757E92"/>
    <w:rsid w:val="00773456"/>
    <w:rsid w:val="0078472F"/>
    <w:rsid w:val="0078539C"/>
    <w:rsid w:val="00785C30"/>
    <w:rsid w:val="007A254C"/>
    <w:rsid w:val="007A2806"/>
    <w:rsid w:val="007B7CB2"/>
    <w:rsid w:val="007E5F3F"/>
    <w:rsid w:val="007F144B"/>
    <w:rsid w:val="007F4525"/>
    <w:rsid w:val="007F5774"/>
    <w:rsid w:val="007F6690"/>
    <w:rsid w:val="00804EA0"/>
    <w:rsid w:val="008220E2"/>
    <w:rsid w:val="00834EEC"/>
    <w:rsid w:val="00841FBE"/>
    <w:rsid w:val="00875F1E"/>
    <w:rsid w:val="00881F09"/>
    <w:rsid w:val="008849BB"/>
    <w:rsid w:val="00887268"/>
    <w:rsid w:val="008A26C1"/>
    <w:rsid w:val="008A3B79"/>
    <w:rsid w:val="008A5C12"/>
    <w:rsid w:val="008A7197"/>
    <w:rsid w:val="008E3EA1"/>
    <w:rsid w:val="008E593C"/>
    <w:rsid w:val="008F6CBC"/>
    <w:rsid w:val="008F6F8A"/>
    <w:rsid w:val="009210B3"/>
    <w:rsid w:val="009219C8"/>
    <w:rsid w:val="00923A1A"/>
    <w:rsid w:val="00924E06"/>
    <w:rsid w:val="00927C7B"/>
    <w:rsid w:val="009309C9"/>
    <w:rsid w:val="009557BD"/>
    <w:rsid w:val="00973327"/>
    <w:rsid w:val="00975B88"/>
    <w:rsid w:val="009977FA"/>
    <w:rsid w:val="009C037F"/>
    <w:rsid w:val="009D5471"/>
    <w:rsid w:val="009D5B02"/>
    <w:rsid w:val="009E50C1"/>
    <w:rsid w:val="009F2EEA"/>
    <w:rsid w:val="009F67ED"/>
    <w:rsid w:val="00A01DF4"/>
    <w:rsid w:val="00A10077"/>
    <w:rsid w:val="00A1310C"/>
    <w:rsid w:val="00A22197"/>
    <w:rsid w:val="00A30B42"/>
    <w:rsid w:val="00A41013"/>
    <w:rsid w:val="00A56FE1"/>
    <w:rsid w:val="00A57089"/>
    <w:rsid w:val="00A67281"/>
    <w:rsid w:val="00A77CE5"/>
    <w:rsid w:val="00A80778"/>
    <w:rsid w:val="00A96056"/>
    <w:rsid w:val="00AC3C42"/>
    <w:rsid w:val="00AD069B"/>
    <w:rsid w:val="00AE07CD"/>
    <w:rsid w:val="00AE7079"/>
    <w:rsid w:val="00B075A1"/>
    <w:rsid w:val="00B122A3"/>
    <w:rsid w:val="00B34127"/>
    <w:rsid w:val="00B47A47"/>
    <w:rsid w:val="00B5142F"/>
    <w:rsid w:val="00B66E89"/>
    <w:rsid w:val="00B709D9"/>
    <w:rsid w:val="00B745F3"/>
    <w:rsid w:val="00B8176E"/>
    <w:rsid w:val="00BD5C7E"/>
    <w:rsid w:val="00BD721E"/>
    <w:rsid w:val="00BE086C"/>
    <w:rsid w:val="00BE3688"/>
    <w:rsid w:val="00BE4819"/>
    <w:rsid w:val="00BF0E7E"/>
    <w:rsid w:val="00C215DA"/>
    <w:rsid w:val="00C33E71"/>
    <w:rsid w:val="00C37901"/>
    <w:rsid w:val="00C46F8D"/>
    <w:rsid w:val="00C54A7C"/>
    <w:rsid w:val="00C55816"/>
    <w:rsid w:val="00C65B3D"/>
    <w:rsid w:val="00C7177E"/>
    <w:rsid w:val="00C73FCD"/>
    <w:rsid w:val="00C924CF"/>
    <w:rsid w:val="00CA0A90"/>
    <w:rsid w:val="00CB4369"/>
    <w:rsid w:val="00CB7463"/>
    <w:rsid w:val="00CE0B85"/>
    <w:rsid w:val="00CE530F"/>
    <w:rsid w:val="00CF0D9C"/>
    <w:rsid w:val="00CF5818"/>
    <w:rsid w:val="00D01C90"/>
    <w:rsid w:val="00D31676"/>
    <w:rsid w:val="00D3327B"/>
    <w:rsid w:val="00D47A97"/>
    <w:rsid w:val="00D50B5A"/>
    <w:rsid w:val="00D60A6A"/>
    <w:rsid w:val="00DA215F"/>
    <w:rsid w:val="00DD7D89"/>
    <w:rsid w:val="00E000CA"/>
    <w:rsid w:val="00E04059"/>
    <w:rsid w:val="00E25409"/>
    <w:rsid w:val="00E33FFA"/>
    <w:rsid w:val="00E5485E"/>
    <w:rsid w:val="00E55C10"/>
    <w:rsid w:val="00E65F90"/>
    <w:rsid w:val="00E74C4E"/>
    <w:rsid w:val="00E76461"/>
    <w:rsid w:val="00E777DB"/>
    <w:rsid w:val="00E8203E"/>
    <w:rsid w:val="00EA2C61"/>
    <w:rsid w:val="00EA2F82"/>
    <w:rsid w:val="00EA4E36"/>
    <w:rsid w:val="00EB43D2"/>
    <w:rsid w:val="00EB6847"/>
    <w:rsid w:val="00EC7C28"/>
    <w:rsid w:val="00ED55CB"/>
    <w:rsid w:val="00ED7D50"/>
    <w:rsid w:val="00EE2E1A"/>
    <w:rsid w:val="00EE4EDD"/>
    <w:rsid w:val="00EF5155"/>
    <w:rsid w:val="00EF5561"/>
    <w:rsid w:val="00EF68BF"/>
    <w:rsid w:val="00EF71BE"/>
    <w:rsid w:val="00F01D1B"/>
    <w:rsid w:val="00F140EC"/>
    <w:rsid w:val="00F2286E"/>
    <w:rsid w:val="00F26FAF"/>
    <w:rsid w:val="00F27C5A"/>
    <w:rsid w:val="00F46670"/>
    <w:rsid w:val="00F52221"/>
    <w:rsid w:val="00F524B6"/>
    <w:rsid w:val="00F825A0"/>
    <w:rsid w:val="00F90D16"/>
    <w:rsid w:val="00FA1550"/>
    <w:rsid w:val="00FA7784"/>
    <w:rsid w:val="00FB4326"/>
    <w:rsid w:val="00FC4E6D"/>
    <w:rsid w:val="00FD030A"/>
    <w:rsid w:val="00FE0B35"/>
    <w:rsid w:val="00FE5E3B"/>
    <w:rsid w:val="00FF3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C8884"/>
  <w15:docId w15:val="{C51DD119-3F05-4964-B354-6C3E7EEE7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22A9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E777DB"/>
    <w:pPr>
      <w:shd w:val="clear" w:color="auto" w:fill="099BDD"/>
      <w:spacing w:after="0"/>
      <w:outlineLvl w:val="0"/>
    </w:pPr>
    <w:rPr>
      <w:rFonts w:eastAsiaTheme="majorEastAsia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E777DB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E777DB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E777DB"/>
    <w:pPr>
      <w:pBdr>
        <w:top w:val="dotted" w:sz="6" w:space="2" w:color="099BDD" w:themeColor="text2"/>
      </w:pBdr>
      <w:spacing w:before="200" w:after="0"/>
      <w:outlineLvl w:val="3"/>
    </w:pPr>
    <w:rPr>
      <w:rFonts w:eastAsiaTheme="majorEastAsia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77DB"/>
    <w:rPr>
      <w:rFonts w:ascii="Times New Roman" w:eastAsiaTheme="majorEastAsia" w:hAnsi="Times New Roman" w:cstheme="majorBidi"/>
      <w:caps/>
      <w:color w:val="FFFFFF" w:themeColor="background1"/>
      <w:spacing w:val="15"/>
      <w:shd w:val="clear" w:color="auto" w:fill="099BDD"/>
    </w:rPr>
  </w:style>
  <w:style w:type="character" w:customStyle="1" w:styleId="20">
    <w:name w:val="标题 2 字符"/>
    <w:basedOn w:val="a0"/>
    <w:link w:val="2"/>
    <w:uiPriority w:val="9"/>
    <w:rsid w:val="00E777DB"/>
    <w:rPr>
      <w:rFonts w:ascii="Times New Roman" w:eastAsiaTheme="majorEastAsia" w:hAnsi="Times New Roman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标题 3 字符"/>
    <w:basedOn w:val="a0"/>
    <w:link w:val="3"/>
    <w:uiPriority w:val="9"/>
    <w:rsid w:val="00E777DB"/>
    <w:rPr>
      <w:rFonts w:ascii="Times New Roman" w:eastAsiaTheme="majorEastAsia" w:hAnsi="Times New Roman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E777DB"/>
    <w:pPr>
      <w:spacing w:before="0" w:after="0"/>
    </w:pPr>
    <w:rPr>
      <w:rFonts w:eastAsiaTheme="majorEastAsia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副标题 字符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明显引用 字符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标题 4 字符"/>
    <w:basedOn w:val="a0"/>
    <w:link w:val="4"/>
    <w:uiPriority w:val="9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</w:rPr>
  </w:style>
  <w:style w:type="character" w:customStyle="1" w:styleId="50">
    <w:name w:val="标题 5 字符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标题 7 字符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">
    <w:name w:val="TOC Heading"/>
    <w:basedOn w:val="1"/>
    <w:next w:val="a"/>
    <w:uiPriority w:val="39"/>
    <w:unhideWhenUsed/>
    <w:qFormat/>
    <w:pPr>
      <w:outlineLvl w:val="9"/>
    </w:pPr>
  </w:style>
  <w:style w:type="paragraph" w:styleId="ad">
    <w:name w:val="Balloon Text"/>
    <w:basedOn w:val="a"/>
    <w:link w:val="ae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正文文本 3 字符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0"/>
    <w:link w:val="33"/>
    <w:uiPriority w:val="99"/>
    <w:semiHidden/>
    <w:rsid w:val="00D47A97"/>
    <w:rPr>
      <w:szCs w:val="16"/>
    </w:rPr>
  </w:style>
  <w:style w:type="character" w:styleId="af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1">
    <w:name w:val="批注文字 字符"/>
    <w:basedOn w:val="a0"/>
    <w:link w:val="af0"/>
    <w:uiPriority w:val="99"/>
    <w:semiHidden/>
    <w:rsid w:val="00D47A97"/>
    <w:rPr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47A97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D47A97"/>
    <w:rPr>
      <w:b/>
      <w:bCs/>
      <w:szCs w:val="20"/>
    </w:rPr>
  </w:style>
  <w:style w:type="paragraph" w:styleId="af4">
    <w:name w:val="Document Map"/>
    <w:basedOn w:val="a"/>
    <w:link w:val="af5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5">
    <w:name w:val="文档结构图 字符"/>
    <w:basedOn w:val="a0"/>
    <w:link w:val="af4"/>
    <w:uiPriority w:val="99"/>
    <w:semiHidden/>
    <w:rsid w:val="00D47A97"/>
    <w:rPr>
      <w:rFonts w:ascii="Segoe UI" w:hAnsi="Segoe UI" w:cs="Segoe UI"/>
      <w:szCs w:val="16"/>
    </w:rPr>
  </w:style>
  <w:style w:type="paragraph" w:styleId="af6">
    <w:name w:val="endnote text"/>
    <w:basedOn w:val="a"/>
    <w:link w:val="af7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7">
    <w:name w:val="尾注文本 字符"/>
    <w:basedOn w:val="a0"/>
    <w:link w:val="af6"/>
    <w:uiPriority w:val="99"/>
    <w:semiHidden/>
    <w:rsid w:val="00D47A97"/>
    <w:rPr>
      <w:szCs w:val="20"/>
    </w:rPr>
  </w:style>
  <w:style w:type="paragraph" w:styleId="af8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a">
    <w:name w:val="脚注文本 字符"/>
    <w:basedOn w:val="a0"/>
    <w:link w:val="af9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HTML 预设格式 字符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b">
    <w:name w:val="macro"/>
    <w:link w:val="afc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c">
    <w:name w:val="宏文本 字符"/>
    <w:basedOn w:val="a0"/>
    <w:link w:val="afb"/>
    <w:uiPriority w:val="99"/>
    <w:semiHidden/>
    <w:rsid w:val="00D47A97"/>
    <w:rPr>
      <w:rFonts w:ascii="Consolas" w:hAnsi="Consolas"/>
      <w:szCs w:val="20"/>
    </w:rPr>
  </w:style>
  <w:style w:type="paragraph" w:styleId="afd">
    <w:name w:val="Plain Text"/>
    <w:basedOn w:val="a"/>
    <w:link w:val="afe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e">
    <w:name w:val="纯文本 字符"/>
    <w:basedOn w:val="a0"/>
    <w:link w:val="afd"/>
    <w:uiPriority w:val="99"/>
    <w:semiHidden/>
    <w:rsid w:val="00D47A97"/>
    <w:rPr>
      <w:rFonts w:ascii="Consolas" w:hAnsi="Consolas"/>
      <w:szCs w:val="21"/>
    </w:rPr>
  </w:style>
  <w:style w:type="paragraph" w:styleId="aff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0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1">
    <w:name w:val="header"/>
    <w:basedOn w:val="a"/>
    <w:link w:val="aff2"/>
    <w:uiPriority w:val="99"/>
    <w:unhideWhenUsed/>
    <w:rsid w:val="004E1AED"/>
    <w:pPr>
      <w:spacing w:before="0" w:after="0" w:line="240" w:lineRule="auto"/>
    </w:pPr>
  </w:style>
  <w:style w:type="character" w:customStyle="1" w:styleId="aff2">
    <w:name w:val="页眉 字符"/>
    <w:basedOn w:val="a0"/>
    <w:link w:val="aff1"/>
    <w:uiPriority w:val="99"/>
    <w:rsid w:val="004E1AED"/>
  </w:style>
  <w:style w:type="paragraph" w:styleId="aff3">
    <w:name w:val="footer"/>
    <w:basedOn w:val="a"/>
    <w:link w:val="aff4"/>
    <w:uiPriority w:val="99"/>
    <w:unhideWhenUsed/>
    <w:rsid w:val="004E1AED"/>
    <w:pPr>
      <w:spacing w:before="0" w:after="0" w:line="240" w:lineRule="auto"/>
    </w:pPr>
  </w:style>
  <w:style w:type="character" w:customStyle="1" w:styleId="aff4">
    <w:name w:val="页脚 字符"/>
    <w:basedOn w:val="a0"/>
    <w:link w:val="aff3"/>
    <w:uiPriority w:val="99"/>
    <w:rsid w:val="004E1AED"/>
  </w:style>
  <w:style w:type="paragraph" w:styleId="aff5">
    <w:name w:val="No Spacing"/>
    <w:link w:val="aff6"/>
    <w:uiPriority w:val="1"/>
    <w:qFormat/>
    <w:rsid w:val="0067197C"/>
    <w:pPr>
      <w:spacing w:before="0" w:after="0" w:line="240" w:lineRule="auto"/>
    </w:pPr>
  </w:style>
  <w:style w:type="character" w:customStyle="1" w:styleId="aff6">
    <w:name w:val="无间隔 字符"/>
    <w:basedOn w:val="a0"/>
    <w:link w:val="aff5"/>
    <w:uiPriority w:val="1"/>
    <w:rsid w:val="0067197C"/>
  </w:style>
  <w:style w:type="paragraph" w:styleId="TOC1">
    <w:name w:val="toc 1"/>
    <w:basedOn w:val="a"/>
    <w:next w:val="a"/>
    <w:autoRedefine/>
    <w:uiPriority w:val="39"/>
    <w:unhideWhenUsed/>
    <w:rsid w:val="007B7CB2"/>
    <w:pPr>
      <w:tabs>
        <w:tab w:val="right" w:leader="dot" w:pos="9017"/>
      </w:tabs>
    </w:pPr>
  </w:style>
  <w:style w:type="character" w:styleId="aff7">
    <w:name w:val="Hyperlink"/>
    <w:basedOn w:val="a0"/>
    <w:uiPriority w:val="99"/>
    <w:unhideWhenUsed/>
    <w:rsid w:val="007F4525"/>
    <w:rPr>
      <w:color w:val="005DBA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746AAC"/>
    <w:pPr>
      <w:spacing w:before="0" w:after="100" w:line="259" w:lineRule="auto"/>
      <w:ind w:left="220"/>
    </w:pPr>
    <w:rPr>
      <w:rFonts w:cs="Times New Roman"/>
    </w:rPr>
  </w:style>
  <w:style w:type="paragraph" w:styleId="TOC3">
    <w:name w:val="toc 3"/>
    <w:basedOn w:val="a"/>
    <w:next w:val="a"/>
    <w:autoRedefine/>
    <w:uiPriority w:val="39"/>
    <w:unhideWhenUsed/>
    <w:rsid w:val="00746AAC"/>
    <w:pPr>
      <w:spacing w:before="0" w:after="100" w:line="259" w:lineRule="auto"/>
      <w:ind w:left="440"/>
    </w:pPr>
    <w:rPr>
      <w:rFonts w:cs="Times New Roman"/>
    </w:rPr>
  </w:style>
  <w:style w:type="paragraph" w:styleId="aff8">
    <w:name w:val="List Paragraph"/>
    <w:basedOn w:val="a"/>
    <w:uiPriority w:val="34"/>
    <w:unhideWhenUsed/>
    <w:qFormat/>
    <w:rsid w:val="00757E92"/>
    <w:pPr>
      <w:ind w:firstLineChars="200" w:firstLine="420"/>
    </w:pPr>
  </w:style>
  <w:style w:type="table" w:customStyle="1" w:styleId="TipTable">
    <w:name w:val="Tip Table"/>
    <w:basedOn w:val="a1"/>
    <w:uiPriority w:val="99"/>
    <w:rsid w:val="00BF0E7E"/>
    <w:pPr>
      <w:spacing w:before="0" w:after="0" w:line="240" w:lineRule="auto"/>
    </w:pPr>
    <w:rPr>
      <w:color w:val="60606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FFF2CC" w:themeFill="accent1" w:themeFillTint="33"/>
    </w:tcPr>
    <w:tblStylePr w:type="firstCol">
      <w:pPr>
        <w:wordWrap/>
        <w:jc w:val="center"/>
      </w:pPr>
    </w:tblStylePr>
  </w:style>
  <w:style w:type="paragraph" w:customStyle="1" w:styleId="aff9">
    <w:name w:val="提示文本"/>
    <w:basedOn w:val="a"/>
    <w:uiPriority w:val="99"/>
    <w:rsid w:val="00BF0E7E"/>
    <w:pPr>
      <w:spacing w:before="160" w:after="160"/>
      <w:ind w:right="576"/>
    </w:pPr>
    <w:rPr>
      <w:rFonts w:asciiTheme="majorHAnsi" w:eastAsiaTheme="majorEastAsia" w:hAnsiTheme="majorHAnsi" w:cstheme="majorBidi"/>
      <w:i/>
      <w:iCs/>
      <w:color w:val="099BDD" w:themeColor="text2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k950\AppData\Roaming\Microsoft\Templates\&#38262;&#36793;&#35774;&#35745;&#65288;&#31354;&#30333;&#65289;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4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BAF0023-43E9-4554-98C4-F6F61A08D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镶边设计（空白）.dotx</Template>
  <TotalTime>847</TotalTime>
  <Pages>20</Pages>
  <Words>645</Words>
  <Characters>3677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Interactive Studio</dc:title>
  <dc:subject>用户手册</dc:subject>
  <dc:creator>汪恳</dc:creator>
  <cp:lastModifiedBy>汪 恳</cp:lastModifiedBy>
  <cp:revision>184</cp:revision>
  <cp:lastPrinted>2018-09-07T06:30:00Z</cp:lastPrinted>
  <dcterms:created xsi:type="dcterms:W3CDTF">2018-09-05T01:36:00Z</dcterms:created>
  <dcterms:modified xsi:type="dcterms:W3CDTF">2018-09-11T01:35:00Z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