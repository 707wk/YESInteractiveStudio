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87EC3" w14:textId="4FC3B41D" w:rsidR="005F0876" w:rsidRDefault="005F0876">
      <w:pPr>
        <w:pStyle w:val="aff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6AD8E00F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15"/>
                                  <w:gridCol w:w="4364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30F32DCE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</w:t>
                                      </w:r>
                                      <w:r w:rsidR="000A5E94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演播室</w:t>
                                      </w:r>
                                      <w:r w:rsidR="00D53019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65319820" w14:textId="5246CD0D" w:rsidR="004E5087" w:rsidRPr="00F524B6" w:rsidRDefault="0033240E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33240E"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User Manual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18540592" w14:textId="18A89A87" w:rsidR="004E5087" w:rsidRPr="00F01D1B" w:rsidRDefault="0033240E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proofErr w:type="gramStart"/>
                                      <w:r w:rsidRPr="0033240E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Version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  <w:proofErr w:type="gramEnd"/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15"/>
                            <w:gridCol w:w="4364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30F32DCE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</w:t>
                                </w:r>
                                <w:r w:rsidR="000A5E94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演播室</w:t>
                                </w:r>
                                <w:r w:rsidR="00D53019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33240E">
                            <w:tc>
                              <w:tcPr>
                                <w:tcW w:w="2015" w:type="dxa"/>
                              </w:tcPr>
                              <w:p w14:paraId="65319820" w14:textId="5246CD0D" w:rsidR="004E5087" w:rsidRPr="00F524B6" w:rsidRDefault="0033240E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33240E"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User Manual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33240E">
                            <w:tc>
                              <w:tcPr>
                                <w:tcW w:w="2015" w:type="dxa"/>
                              </w:tcPr>
                              <w:p w14:paraId="18540592" w14:textId="18A89A87" w:rsidR="004E5087" w:rsidRPr="00F01D1B" w:rsidRDefault="0033240E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proofErr w:type="gramStart"/>
                                <w:r w:rsidRPr="0033240E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Version</w:t>
                                </w:r>
                                <w:r w:rsidR="004E5087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4E5087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28AAFCFC" w14:textId="538F66EA" w:rsidR="00BB56F1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bookmarkStart w:id="0" w:name="_GoBack"/>
          <w:bookmarkEnd w:id="0"/>
          <w:r w:rsidR="00BB56F1" w:rsidRPr="00FF6864">
            <w:rPr>
              <w:rStyle w:val="aff7"/>
              <w:noProof/>
            </w:rPr>
            <w:fldChar w:fldCharType="begin"/>
          </w:r>
          <w:r w:rsidR="00BB56F1" w:rsidRPr="00FF6864">
            <w:rPr>
              <w:rStyle w:val="aff7"/>
              <w:noProof/>
            </w:rPr>
            <w:instrText xml:space="preserve"> </w:instrText>
          </w:r>
          <w:r w:rsidR="00BB56F1">
            <w:rPr>
              <w:noProof/>
            </w:rPr>
            <w:instrText>HYPERLINK \l "_Toc4577710"</w:instrText>
          </w:r>
          <w:r w:rsidR="00BB56F1" w:rsidRPr="00FF6864">
            <w:rPr>
              <w:rStyle w:val="aff7"/>
              <w:noProof/>
            </w:rPr>
            <w:instrText xml:space="preserve"> </w:instrText>
          </w:r>
          <w:r w:rsidR="00BB56F1" w:rsidRPr="00FF6864">
            <w:rPr>
              <w:rStyle w:val="aff7"/>
              <w:noProof/>
            </w:rPr>
          </w:r>
          <w:r w:rsidR="00BB56F1" w:rsidRPr="00FF6864">
            <w:rPr>
              <w:rStyle w:val="aff7"/>
              <w:noProof/>
            </w:rPr>
            <w:fldChar w:fldCharType="separate"/>
          </w:r>
          <w:r w:rsidR="00BB56F1" w:rsidRPr="00FF6864">
            <w:rPr>
              <w:rStyle w:val="aff7"/>
              <w:noProof/>
            </w:rPr>
            <w:t xml:space="preserve">1. </w:t>
          </w:r>
          <w:r w:rsidR="00BB56F1" w:rsidRPr="00FF6864">
            <w:rPr>
              <w:rStyle w:val="aff7"/>
              <w:noProof/>
            </w:rPr>
            <w:t>概述</w:t>
          </w:r>
          <w:r w:rsidR="00BB56F1">
            <w:rPr>
              <w:noProof/>
              <w:webHidden/>
            </w:rPr>
            <w:tab/>
          </w:r>
          <w:r w:rsidR="00BB56F1">
            <w:rPr>
              <w:noProof/>
              <w:webHidden/>
            </w:rPr>
            <w:fldChar w:fldCharType="begin"/>
          </w:r>
          <w:r w:rsidR="00BB56F1">
            <w:rPr>
              <w:noProof/>
              <w:webHidden/>
            </w:rPr>
            <w:instrText xml:space="preserve"> PAGEREF _Toc4577710 \h </w:instrText>
          </w:r>
          <w:r w:rsidR="00BB56F1">
            <w:rPr>
              <w:noProof/>
              <w:webHidden/>
            </w:rPr>
          </w:r>
          <w:r w:rsidR="00BB56F1">
            <w:rPr>
              <w:noProof/>
              <w:webHidden/>
            </w:rPr>
            <w:fldChar w:fldCharType="separate"/>
          </w:r>
          <w:r w:rsidR="00BB56F1">
            <w:rPr>
              <w:noProof/>
              <w:webHidden/>
            </w:rPr>
            <w:t>2</w:t>
          </w:r>
          <w:r w:rsidR="00BB56F1">
            <w:rPr>
              <w:noProof/>
              <w:webHidden/>
            </w:rPr>
            <w:fldChar w:fldCharType="end"/>
          </w:r>
          <w:r w:rsidR="00BB56F1" w:rsidRPr="00FF6864">
            <w:rPr>
              <w:rStyle w:val="aff7"/>
              <w:noProof/>
            </w:rPr>
            <w:fldChar w:fldCharType="end"/>
          </w:r>
        </w:p>
        <w:p w14:paraId="42B80EB7" w14:textId="72422097" w:rsidR="00BB56F1" w:rsidRDefault="00BB56F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11" w:history="1">
            <w:r w:rsidRPr="00FF6864">
              <w:rPr>
                <w:rStyle w:val="aff7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应用领域与使用对象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951AE" w14:textId="60C7C968" w:rsidR="00BB56F1" w:rsidRDefault="00BB56F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12" w:history="1">
            <w:r w:rsidRPr="00FF6864">
              <w:rPr>
                <w:rStyle w:val="aff7"/>
                <w:noProof/>
              </w:rPr>
              <w:t xml:space="preserve">2. </w:t>
            </w:r>
            <w:r w:rsidRPr="00FF6864">
              <w:rPr>
                <w:rStyle w:val="aff7"/>
                <w:noProof/>
              </w:rPr>
              <w:t>系统综述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59D4" w14:textId="5AE40D45" w:rsidR="00BB56F1" w:rsidRDefault="00BB56F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13" w:history="1">
            <w:r w:rsidRPr="00FF6864">
              <w:rPr>
                <w:rStyle w:val="aff7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系统功能简介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5D6C8" w14:textId="4357BF70" w:rsidR="00BB56F1" w:rsidRDefault="00BB56F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14" w:history="1">
            <w:r w:rsidRPr="00FF6864">
              <w:rPr>
                <w:rStyle w:val="aff7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D9C69" w14:textId="21BE4BCB" w:rsidR="00BB56F1" w:rsidRDefault="00BB56F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15" w:history="1">
            <w:r w:rsidRPr="00FF6864">
              <w:rPr>
                <w:rStyle w:val="aff7"/>
                <w:noProof/>
              </w:rPr>
              <w:t xml:space="preserve">3. </w:t>
            </w:r>
            <w:r w:rsidRPr="00FF6864">
              <w:rPr>
                <w:rStyle w:val="aff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3565" w14:textId="74A9B511" w:rsidR="00BB56F1" w:rsidRDefault="00BB56F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16" w:history="1">
            <w:r w:rsidRPr="00FF6864">
              <w:rPr>
                <w:rStyle w:val="aff7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硬件设备要求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47F2" w14:textId="3EFCACF5" w:rsidR="00BB56F1" w:rsidRDefault="00BB56F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17" w:history="1">
            <w:r w:rsidRPr="00FF6864">
              <w:rPr>
                <w:rStyle w:val="aff7"/>
                <w:noProof/>
              </w:rPr>
              <w:t>3.2.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软件系统要求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3EA1A" w14:textId="3BAB6A29" w:rsidR="00BB56F1" w:rsidRDefault="00BB56F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18" w:history="1">
            <w:r w:rsidRPr="00FF6864">
              <w:rPr>
                <w:rStyle w:val="aff7"/>
                <w:noProof/>
              </w:rPr>
              <w:t xml:space="preserve">4. </w:t>
            </w:r>
            <w:r w:rsidRPr="00FF6864">
              <w:rPr>
                <w:rStyle w:val="aff7"/>
                <w:noProof/>
              </w:rPr>
              <w:t>系统操作说明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C375" w14:textId="682C50BC" w:rsidR="00BB56F1" w:rsidRDefault="00BB56F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19" w:history="1">
            <w:r w:rsidRPr="00FF6864">
              <w:rPr>
                <w:rStyle w:val="aff7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安装与初始化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3B70" w14:textId="6297C8C4" w:rsidR="00BB56F1" w:rsidRDefault="00BB56F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0" w:history="1">
            <w:r w:rsidRPr="00FF6864">
              <w:rPr>
                <w:rStyle w:val="aff7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3304" w14:textId="73F5A038" w:rsidR="00BB56F1" w:rsidRDefault="00BB56F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1" w:history="1">
            <w:r w:rsidRPr="00FF6864">
              <w:rPr>
                <w:rStyle w:val="aff7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设备连接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A1FE8" w14:textId="140738AA" w:rsidR="00BB56F1" w:rsidRDefault="00BB56F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2" w:history="1">
            <w:r w:rsidRPr="00FF6864">
              <w:rPr>
                <w:rStyle w:val="aff7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6E012" w14:textId="05D69AC0" w:rsidR="00BB56F1" w:rsidRDefault="00BB56F1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23" w:history="1">
            <w:r w:rsidRPr="00FF6864">
              <w:rPr>
                <w:rStyle w:val="aff7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界面及功能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EF5BE" w14:textId="7EAE987D" w:rsidR="00BB56F1" w:rsidRDefault="00BB56F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4" w:history="1">
            <w:r w:rsidRPr="00FF6864">
              <w:rPr>
                <w:rStyle w:val="aff7"/>
                <w:noProof/>
              </w:rPr>
              <w:t>4.2.1.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666BF" w14:textId="3C551B01" w:rsidR="00BB56F1" w:rsidRDefault="00BB56F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5" w:history="1">
            <w:r w:rsidRPr="00FF6864">
              <w:rPr>
                <w:rStyle w:val="aff7"/>
                <w:noProof/>
              </w:rPr>
              <w:t>4.2.2.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功能区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0765F" w14:textId="2461368C" w:rsidR="00BB56F1" w:rsidRDefault="00BB56F1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6" w:history="1">
            <w:r w:rsidRPr="00FF6864">
              <w:rPr>
                <w:rStyle w:val="aff7"/>
                <w:noProof/>
              </w:rPr>
              <w:t>4.2.3.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播放方案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CAD7" w14:textId="5DAE4105" w:rsidR="00BB56F1" w:rsidRDefault="00BB56F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27" w:history="1">
            <w:r w:rsidRPr="00FF6864">
              <w:rPr>
                <w:rStyle w:val="aff7"/>
                <w:noProof/>
              </w:rPr>
              <w:t xml:space="preserve">5. </w:t>
            </w:r>
            <w:r w:rsidRPr="00FF6864">
              <w:rPr>
                <w:rStyle w:val="aff7"/>
                <w:noProof/>
              </w:rPr>
              <w:t>使用范例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7A05" w14:textId="1691EB3E" w:rsidR="00BB56F1" w:rsidRDefault="00BB56F1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8" w:history="1">
            <w:r w:rsidRPr="00FF6864">
              <w:rPr>
                <w:rStyle w:val="aff7"/>
                <w:noProof/>
              </w:rPr>
              <w:t>5.1.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范例描述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B21D" w14:textId="4D88820A" w:rsidR="00BB56F1" w:rsidRDefault="00BB56F1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29" w:history="1">
            <w:r w:rsidRPr="00FF6864">
              <w:rPr>
                <w:rStyle w:val="aff7"/>
                <w:noProof/>
              </w:rPr>
              <w:t>5.2.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Pr="00FF6864">
              <w:rPr>
                <w:rStyle w:val="aff7"/>
                <w:noProof/>
              </w:rPr>
              <w:t>设置详情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DC108" w14:textId="0A9F3E99" w:rsidR="00BB56F1" w:rsidRDefault="00BB56F1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30" w:history="1">
            <w:r w:rsidRPr="00FF6864">
              <w:rPr>
                <w:rStyle w:val="aff7"/>
                <w:noProof/>
              </w:rPr>
              <w:t xml:space="preserve">6. </w:t>
            </w:r>
            <w:r w:rsidRPr="00FF6864">
              <w:rPr>
                <w:rStyle w:val="aff7"/>
                <w:noProof/>
              </w:rPr>
              <w:t>常见问题及解决方法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25C1" w14:textId="01BC1CD6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4577710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4577711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</w:t>
      </w:r>
      <w:proofErr w:type="gramStart"/>
      <w:r>
        <w:rPr>
          <w:rFonts w:hint="eastAsia"/>
        </w:rPr>
        <w:t>亚胜互动</w:t>
      </w:r>
      <w:proofErr w:type="gramEnd"/>
      <w:r>
        <w:rPr>
          <w:rFonts w:hint="eastAsia"/>
        </w:rPr>
        <w:t>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4577712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4577713"/>
      <w:r w:rsidRPr="00B66E89">
        <w:rPr>
          <w:rFonts w:hint="eastAsia"/>
        </w:rPr>
        <w:t>系统功能简介</w:t>
      </w:r>
      <w:bookmarkEnd w:id="7"/>
      <w:bookmarkEnd w:id="8"/>
    </w:p>
    <w:p w14:paraId="3CB132B9" w14:textId="25905906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696D91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A12BC5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4577714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4577715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4577716"/>
      <w:r w:rsidRPr="00923A1A">
        <w:rPr>
          <w:rFonts w:hint="eastAsia"/>
        </w:rPr>
        <w:t>硬件设备要求</w:t>
      </w:r>
      <w:bookmarkEnd w:id="13"/>
      <w:bookmarkEnd w:id="14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proofErr w:type="gramStart"/>
            <w:r w:rsidRPr="00BF0E7E">
              <w:rPr>
                <w:rFonts w:hint="eastAsia"/>
              </w:rPr>
              <w:t>标压</w:t>
            </w:r>
            <w:proofErr w:type="gramEnd"/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103054FD" w:rsidR="00BF0E7E" w:rsidRDefault="002427AF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</w:t>
            </w:r>
            <w:proofErr w:type="gramStart"/>
            <w:r w:rsidRPr="006752F0">
              <w:rPr>
                <w:rFonts w:hint="eastAsia"/>
              </w:rPr>
              <w:t>亚胜互动</w:t>
            </w:r>
            <w:proofErr w:type="gramEnd"/>
            <w:r w:rsidRPr="006752F0">
              <w:rPr>
                <w:rFonts w:hint="eastAsia"/>
              </w:rPr>
              <w:t>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4577717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4577718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4577719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4577720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57DD99F9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AE5CEF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256E8E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AE5CEF" w:rsidRPr="00256E8E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4577721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E20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4577722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7EF50D7F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427AF">
        <w:rPr>
          <w:rFonts w:cs="Times New Roman" w:hint="eastAsia"/>
        </w:rPr>
        <w:t>控制</w:t>
      </w:r>
      <w:r w:rsidRPr="003A254F">
        <w:rPr>
          <w:rFonts w:cs="Times New Roman"/>
        </w:rPr>
        <w:t>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75BFB274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562E0BD1" w14:textId="5F903A0B" w:rsidR="00AE5CEF" w:rsidRPr="003A254F" w:rsidRDefault="00BD5D68" w:rsidP="00BD5D68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B0FB354" wp14:editId="1E58EFD5">
            <wp:extent cx="5076825" cy="27265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728" cy="27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4577723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4577724"/>
      <w:r>
        <w:rPr>
          <w:rFonts w:hint="eastAsia"/>
        </w:rPr>
        <w:t>主界面</w:t>
      </w:r>
      <w:bookmarkEnd w:id="29"/>
      <w:bookmarkEnd w:id="30"/>
    </w:p>
    <w:p w14:paraId="4E2C4693" w14:textId="3EAB4921" w:rsidR="001D3B75" w:rsidRDefault="00BD5C7E" w:rsidP="00973327">
      <w:pPr>
        <w:jc w:val="center"/>
      </w:pPr>
      <w:r>
        <w:rPr>
          <w:noProof/>
        </w:rPr>
        <w:drawing>
          <wp:inline distT="0" distB="0" distL="0" distR="0" wp14:anchorId="4C214B6F" wp14:editId="7D1101B2">
            <wp:extent cx="5732145" cy="3519805"/>
            <wp:effectExtent l="0" t="0" r="1905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4577725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5A928198" w:rsidR="00C7177E" w:rsidRDefault="009E50C1" w:rsidP="00973327">
      <w:pPr>
        <w:jc w:val="center"/>
      </w:pPr>
      <w:r>
        <w:rPr>
          <w:noProof/>
        </w:rPr>
        <w:drawing>
          <wp:inline distT="0" distB="0" distL="0" distR="0" wp14:anchorId="41829D87" wp14:editId="4AE220CE">
            <wp:extent cx="3057143" cy="9619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CE7C56E" w:rsidR="00564EC1" w:rsidRDefault="009E50C1" w:rsidP="00973327">
      <w:r>
        <w:rPr>
          <w:noProof/>
        </w:rPr>
        <w:drawing>
          <wp:anchor distT="0" distB="0" distL="114300" distR="114300" simplePos="0" relativeHeight="251636735" behindDoc="0" locked="0" layoutInCell="1" allowOverlap="1" wp14:anchorId="428DF08A" wp14:editId="4B0E6CAC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304762" cy="980952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973327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BE120FF" w:rsidR="00FC4E6D" w:rsidRDefault="009E50C1" w:rsidP="00973327">
      <w:pPr>
        <w:jc w:val="center"/>
      </w:pPr>
      <w:r>
        <w:rPr>
          <w:noProof/>
        </w:rPr>
        <w:drawing>
          <wp:inline distT="0" distB="0" distL="0" distR="0" wp14:anchorId="76BBB32C" wp14:editId="071BF855">
            <wp:extent cx="5732145" cy="949960"/>
            <wp:effectExtent l="0" t="0" r="1905" b="254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proofErr w:type="gramStart"/>
      <w:r w:rsidR="006550E9">
        <w:rPr>
          <w:rFonts w:hint="eastAsia"/>
        </w:rPr>
        <w:t>个</w:t>
      </w:r>
      <w:proofErr w:type="gramEnd"/>
      <w:r w:rsidR="006550E9">
        <w:rPr>
          <w:rFonts w:hint="eastAsia"/>
        </w:rPr>
        <w:t>感应区。</w:t>
      </w:r>
    </w:p>
    <w:p w14:paraId="1F964554" w14:textId="755D89E0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4CC15C6B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</w:t>
      </w:r>
      <w:r w:rsidR="00763B3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391D3C31" w:rsidR="009557BD" w:rsidRDefault="009E50C1" w:rsidP="00973327">
      <w:pPr>
        <w:jc w:val="center"/>
      </w:pPr>
      <w:r>
        <w:rPr>
          <w:noProof/>
        </w:rPr>
        <w:drawing>
          <wp:inline distT="0" distB="0" distL="0" distR="0" wp14:anchorId="319AE4FD" wp14:editId="1E4F98CD">
            <wp:extent cx="3866667" cy="971429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6B83635A" w:rsidR="00351E98" w:rsidRDefault="00BD5C7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A877253" wp14:editId="121CC856">
            <wp:extent cx="5381625" cy="3256876"/>
            <wp:effectExtent l="0" t="0" r="0" b="127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917" cy="32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43ACD60F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F465C1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73A71B86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CD7E41B" wp14:editId="2747047F">
            <wp:extent cx="4010025" cy="2207353"/>
            <wp:effectExtent l="0" t="0" r="0" b="254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48" cy="22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0A9E23E1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02E8650" wp14:editId="025522CE">
            <wp:extent cx="5419725" cy="3246424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33" cy="32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4577726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6A51AE8E" w:rsidR="002B6099" w:rsidRDefault="0020691C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AA277CB" wp14:editId="45AB193B">
            <wp:extent cx="5248275" cy="3079663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9494" cy="30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564F99D0" w:rsidR="00C46F8D" w:rsidRPr="00AC365D" w:rsidRDefault="00C46F8D" w:rsidP="00AC365D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  <w:r w:rsidR="00AC365D">
        <w:rPr>
          <w:rFonts w:hint="eastAsia"/>
        </w:rPr>
        <w:t>，以及箱体的旋转角度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32D258A2" w14:textId="77777777" w:rsidR="00E0042C" w:rsidRDefault="00E0042C" w:rsidP="00E0042C">
      <w:pPr>
        <w:pStyle w:val="4"/>
      </w:pPr>
      <w:r>
        <w:rPr>
          <w:rFonts w:hint="eastAsia"/>
        </w:rPr>
        <w:t>节目编辑</w:t>
      </w:r>
    </w:p>
    <w:p w14:paraId="4A9F0236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在播放方案列表里点击需要添加节目的播放窗口项，节目编辑区会显示选中窗口当前正在播放的节目列表</w:t>
      </w:r>
    </w:p>
    <w:p w14:paraId="5124B6C5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点击“</w:t>
      </w:r>
      <w:r w:rsidRPr="009D5B02">
        <w:rPr>
          <w:rFonts w:hint="eastAsia"/>
        </w:rPr>
        <w:t>添加节目</w:t>
      </w:r>
      <w:r>
        <w:rPr>
          <w:rFonts w:hint="eastAsia"/>
        </w:rPr>
        <w:t>”添加一个新节目</w:t>
      </w:r>
    </w:p>
    <w:p w14:paraId="088485A7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5F08023A" w14:textId="77777777" w:rsidR="00E0042C" w:rsidRDefault="00E0042C" w:rsidP="00E0042C">
      <w:pPr>
        <w:jc w:val="center"/>
      </w:pPr>
      <w:r>
        <w:rPr>
          <w:noProof/>
        </w:rPr>
        <w:drawing>
          <wp:inline distT="0" distB="0" distL="0" distR="0" wp14:anchorId="109A5865" wp14:editId="0C3DDC7B">
            <wp:extent cx="5534025" cy="3489843"/>
            <wp:effectExtent l="0" t="0" r="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26" cy="34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4B81" w14:textId="77777777" w:rsidR="00E0042C" w:rsidRDefault="00E0042C" w:rsidP="00E0042C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：选择单个或多个需要添加到节目里的播放素材，素材类型支持</w:t>
      </w:r>
      <w:r>
        <w:rPr>
          <w:rFonts w:hint="eastAsia"/>
        </w:rPr>
        <w:t>Flash</w:t>
      </w:r>
      <w:r>
        <w:rPr>
          <w:rFonts w:hint="eastAsia"/>
        </w:rPr>
        <w:t>及</w:t>
      </w:r>
      <w:r>
        <w:rPr>
          <w:rFonts w:hint="eastAsia"/>
        </w:rPr>
        <w:t>DLL</w:t>
      </w:r>
      <w:r>
        <w:rPr>
          <w:rFonts w:hint="eastAsia"/>
        </w:rPr>
        <w:t>插件</w:t>
      </w:r>
    </w:p>
    <w:p w14:paraId="2A3F64F0" w14:textId="11CE680A" w:rsidR="00E0042C" w:rsidRDefault="00E0042C" w:rsidP="00E0042C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96672D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5D101331" w14:textId="77777777" w:rsidR="00E0042C" w:rsidRDefault="00E0042C" w:rsidP="00E0042C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4CBD2DFE" w14:textId="77777777" w:rsidR="00E0042C" w:rsidRDefault="00E0042C" w:rsidP="00E0042C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4577727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4577728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4577729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39C6086E" w:rsidR="0014508F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D3E2CF0" wp14:editId="2DE4BD23">
            <wp:extent cx="4895850" cy="2957469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3195" cy="2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44DC6DD9" w:rsidR="00CB7463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6F05E8" wp14:editId="5B94B974">
            <wp:extent cx="5210175" cy="2163836"/>
            <wp:effectExtent l="0" t="0" r="0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3864" cy="21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728A8839" w:rsidR="00CB7463" w:rsidRDefault="00E33FFA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798FA8D" wp14:editId="52D0D933">
            <wp:extent cx="3619048" cy="114285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4CB33547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20FB1D3" wp14:editId="7F2594A2">
            <wp:extent cx="5561905" cy="1295238"/>
            <wp:effectExtent l="0" t="0" r="1270" b="63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3F87D362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8C537A2" wp14:editId="20F4244F">
            <wp:extent cx="2542857" cy="1361905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2524A4AB" w:rsidR="00CB7463" w:rsidRDefault="00FF582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9CE0D11" wp14:editId="666A9A00">
            <wp:extent cx="4448175" cy="2604254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098" cy="26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1D2DFD0F" w:rsidR="006E4B99" w:rsidRDefault="00FF582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51F002" wp14:editId="765C3BEE">
            <wp:extent cx="5732145" cy="339725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53259A65" w:rsidR="00CB7463" w:rsidRDefault="00FF582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4A0EFF4" wp14:editId="1ED1805B">
            <wp:extent cx="5732145" cy="339725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42966586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EC19A0D" wp14:editId="7EE020D1">
            <wp:extent cx="5400675" cy="2625852"/>
            <wp:effectExtent l="0" t="0" r="0" b="317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7253" cy="26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1E504864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F5F64E" wp14:editId="3F2FFA3A">
            <wp:extent cx="5732145" cy="3617595"/>
            <wp:effectExtent l="0" t="0" r="1905" b="190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05ECF453" w:rsidR="00B075A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E65C920" wp14:editId="51E1BA93">
            <wp:extent cx="5247619" cy="933333"/>
            <wp:effectExtent l="0" t="0" r="0" b="63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选中要播放的节目，在节目编辑区点击“播放”，对应的窗口将开始循环播放素材列表里的素材。</w:t>
      </w:r>
    </w:p>
    <w:p w14:paraId="3FA49D32" w14:textId="4B991B14" w:rsidR="008A26C1" w:rsidRDefault="00973327" w:rsidP="00973327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E2135AD" wp14:editId="1CBB497C">
            <wp:extent cx="5798856" cy="2152650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346" cy="2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EBC" w14:textId="5F239E01" w:rsidR="00FF3CD5" w:rsidRDefault="00FF3CD5">
      <w:r>
        <w:br w:type="page"/>
      </w:r>
    </w:p>
    <w:p w14:paraId="63F71213" w14:textId="77777777" w:rsidR="00FF3CD5" w:rsidRDefault="00FF3CD5" w:rsidP="00FF3CD5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4577730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187D492F" w14:textId="77777777" w:rsidR="00FF3CD5" w:rsidRDefault="00FF3CD5" w:rsidP="00FF3CD5">
      <w:pPr>
        <w:pStyle w:val="ac"/>
      </w:pPr>
      <w:r>
        <w:rPr>
          <w:rFonts w:hint="eastAsia"/>
        </w:rPr>
        <w:t>软件无法启动？</w:t>
      </w:r>
    </w:p>
    <w:p w14:paraId="196D413B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0F6C2DE8" w14:textId="77777777" w:rsidR="00FF3CD5" w:rsidRDefault="00FF3CD5" w:rsidP="00FF3CD5"/>
    <w:p w14:paraId="4429DCF8" w14:textId="77777777" w:rsidR="00FF3CD5" w:rsidRDefault="00FF3CD5" w:rsidP="00FF3CD5">
      <w:pPr>
        <w:pStyle w:val="ac"/>
      </w:pPr>
      <w:r>
        <w:rPr>
          <w:rFonts w:hint="eastAsia"/>
        </w:rPr>
        <w:t>无法连接到控制器？</w:t>
      </w:r>
    </w:p>
    <w:p w14:paraId="150EFF12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7B5C1B5E" w14:textId="77777777" w:rsidR="00FF3CD5" w:rsidRPr="00773456" w:rsidRDefault="00FF3CD5" w:rsidP="00FF3CD5"/>
    <w:p w14:paraId="1792F071" w14:textId="77777777" w:rsidR="00FF3CD5" w:rsidRDefault="00FF3CD5" w:rsidP="00FF3CD5">
      <w:pPr>
        <w:pStyle w:val="ac"/>
      </w:pPr>
      <w:r>
        <w:rPr>
          <w:rFonts w:hint="eastAsia"/>
        </w:rPr>
        <w:t>无法互动？</w:t>
      </w:r>
    </w:p>
    <w:p w14:paraId="7B1EEC4C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C5C2A3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26CCCE6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74717CD4" w14:textId="6247990A" w:rsidR="00FF3CD5" w:rsidRP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sectPr w:rsidR="00FF3CD5" w:rsidRPr="00FF3CD5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DB852" w14:textId="77777777" w:rsidR="00BD509E" w:rsidRDefault="00BD509E">
      <w:pPr>
        <w:spacing w:after="0" w:line="240" w:lineRule="auto"/>
      </w:pPr>
      <w:r>
        <w:separator/>
      </w:r>
    </w:p>
  </w:endnote>
  <w:endnote w:type="continuationSeparator" w:id="0">
    <w:p w14:paraId="5CEA9D6D" w14:textId="77777777" w:rsidR="00BD509E" w:rsidRDefault="00BD5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801974" w14:textId="77777777" w:rsidR="00BD509E" w:rsidRDefault="00BD509E">
      <w:pPr>
        <w:spacing w:after="0" w:line="240" w:lineRule="auto"/>
      </w:pPr>
      <w:r>
        <w:separator/>
      </w:r>
    </w:p>
  </w:footnote>
  <w:footnote w:type="continuationSeparator" w:id="0">
    <w:p w14:paraId="62C5C63E" w14:textId="77777777" w:rsidR="00BD509E" w:rsidRDefault="00BD5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39F34F92" w:rsidR="004E5087" w:rsidRDefault="004E5087" w:rsidP="008E593C">
    <w:pPr>
      <w:pStyle w:val="aff1"/>
    </w:pPr>
    <w:r w:rsidRPr="008E593C">
      <w:rPr>
        <w:rFonts w:hint="eastAsia"/>
      </w:rPr>
      <w:t>Interactive Studio</w:t>
    </w:r>
  </w:p>
  <w:p w14:paraId="03DA59BB" w14:textId="4A7D8339" w:rsidR="004E5087" w:rsidRDefault="001C7AE6" w:rsidP="000E2E51">
    <w:pPr>
      <w:pStyle w:val="aff1"/>
      <w:pBdr>
        <w:bottom w:val="single" w:sz="4" w:space="1" w:color="auto"/>
      </w:pBdr>
      <w:tabs>
        <w:tab w:val="right" w:pos="9027"/>
      </w:tabs>
    </w:pPr>
    <w:r w:rsidRPr="001C7AE6">
      <w:t>User Manual</w:t>
    </w:r>
    <w:r w:rsidR="004E5087">
      <w:tab/>
    </w:r>
    <w:r w:rsidR="004E5087">
      <w:fldChar w:fldCharType="begin"/>
    </w:r>
    <w:r w:rsidR="004E5087">
      <w:instrText xml:space="preserve"> STYLEREF  </w:instrText>
    </w:r>
    <w:r w:rsidR="004E5087">
      <w:instrText>标题</w:instrText>
    </w:r>
    <w:r w:rsidR="004E5087">
      <w:instrText xml:space="preserve">  \* MERGEFORMAT </w:instrText>
    </w:r>
    <w:r w:rsidR="00BB56F1">
      <w:fldChar w:fldCharType="separate"/>
    </w:r>
    <w:r w:rsidR="00BB56F1">
      <w:rPr>
        <w:rFonts w:hint="eastAsia"/>
        <w:noProof/>
      </w:rPr>
      <w:t>常见问题及解决方法</w:t>
    </w:r>
    <w:r w:rsidR="004E508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34A3D"/>
    <w:rsid w:val="00036E31"/>
    <w:rsid w:val="00036E67"/>
    <w:rsid w:val="00047FFC"/>
    <w:rsid w:val="00050241"/>
    <w:rsid w:val="00090E91"/>
    <w:rsid w:val="000932DB"/>
    <w:rsid w:val="00095382"/>
    <w:rsid w:val="000A5E94"/>
    <w:rsid w:val="000D0D67"/>
    <w:rsid w:val="000D72A3"/>
    <w:rsid w:val="000E2E51"/>
    <w:rsid w:val="001364B3"/>
    <w:rsid w:val="00140E62"/>
    <w:rsid w:val="0014508F"/>
    <w:rsid w:val="0014744C"/>
    <w:rsid w:val="00171022"/>
    <w:rsid w:val="00177A23"/>
    <w:rsid w:val="00181AA7"/>
    <w:rsid w:val="00183CAD"/>
    <w:rsid w:val="001860FA"/>
    <w:rsid w:val="00186DF4"/>
    <w:rsid w:val="00192535"/>
    <w:rsid w:val="00194DF6"/>
    <w:rsid w:val="001B1C0E"/>
    <w:rsid w:val="001C7AE6"/>
    <w:rsid w:val="001D3B75"/>
    <w:rsid w:val="002066EC"/>
    <w:rsid w:val="0020691C"/>
    <w:rsid w:val="00206B78"/>
    <w:rsid w:val="00220744"/>
    <w:rsid w:val="00222221"/>
    <w:rsid w:val="00223830"/>
    <w:rsid w:val="00224FF5"/>
    <w:rsid w:val="0022773C"/>
    <w:rsid w:val="00236DF5"/>
    <w:rsid w:val="002427AF"/>
    <w:rsid w:val="002515A6"/>
    <w:rsid w:val="00256E8E"/>
    <w:rsid w:val="002730C2"/>
    <w:rsid w:val="00275792"/>
    <w:rsid w:val="00286CD5"/>
    <w:rsid w:val="00287616"/>
    <w:rsid w:val="00294E2F"/>
    <w:rsid w:val="002968E0"/>
    <w:rsid w:val="002B6099"/>
    <w:rsid w:val="002D720F"/>
    <w:rsid w:val="002E0C65"/>
    <w:rsid w:val="002E4E0F"/>
    <w:rsid w:val="00303DC6"/>
    <w:rsid w:val="00324881"/>
    <w:rsid w:val="00326EF2"/>
    <w:rsid w:val="0033240E"/>
    <w:rsid w:val="00332A47"/>
    <w:rsid w:val="00346771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5591F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0763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C12A5"/>
    <w:rsid w:val="005D0599"/>
    <w:rsid w:val="005E4459"/>
    <w:rsid w:val="005F0876"/>
    <w:rsid w:val="00604774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96D91"/>
    <w:rsid w:val="006E4B99"/>
    <w:rsid w:val="007016CB"/>
    <w:rsid w:val="00704C1A"/>
    <w:rsid w:val="0070518B"/>
    <w:rsid w:val="00716C3B"/>
    <w:rsid w:val="00717BFD"/>
    <w:rsid w:val="007447C8"/>
    <w:rsid w:val="00746AAC"/>
    <w:rsid w:val="00750B14"/>
    <w:rsid w:val="00750B60"/>
    <w:rsid w:val="00757E92"/>
    <w:rsid w:val="00763B3C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220E2"/>
    <w:rsid w:val="008248E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309C9"/>
    <w:rsid w:val="009557BD"/>
    <w:rsid w:val="0096672D"/>
    <w:rsid w:val="00973327"/>
    <w:rsid w:val="00975B88"/>
    <w:rsid w:val="009977FA"/>
    <w:rsid w:val="009C037F"/>
    <w:rsid w:val="009D5471"/>
    <w:rsid w:val="009D5B02"/>
    <w:rsid w:val="009E50C1"/>
    <w:rsid w:val="009F2EEA"/>
    <w:rsid w:val="009F67ED"/>
    <w:rsid w:val="00A01DF4"/>
    <w:rsid w:val="00A10077"/>
    <w:rsid w:val="00A12BC5"/>
    <w:rsid w:val="00A1310C"/>
    <w:rsid w:val="00A22197"/>
    <w:rsid w:val="00A30B42"/>
    <w:rsid w:val="00A41013"/>
    <w:rsid w:val="00A56FE1"/>
    <w:rsid w:val="00A57089"/>
    <w:rsid w:val="00A67281"/>
    <w:rsid w:val="00A77CE5"/>
    <w:rsid w:val="00A80778"/>
    <w:rsid w:val="00A96056"/>
    <w:rsid w:val="00AC365D"/>
    <w:rsid w:val="00AC3C42"/>
    <w:rsid w:val="00AD069B"/>
    <w:rsid w:val="00AE07CD"/>
    <w:rsid w:val="00AE5CEF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B56F1"/>
    <w:rsid w:val="00BD509E"/>
    <w:rsid w:val="00BD5C7E"/>
    <w:rsid w:val="00BD5D68"/>
    <w:rsid w:val="00BD721E"/>
    <w:rsid w:val="00BE086C"/>
    <w:rsid w:val="00BE3688"/>
    <w:rsid w:val="00BE4819"/>
    <w:rsid w:val="00BF0E7E"/>
    <w:rsid w:val="00C215DA"/>
    <w:rsid w:val="00C26F4C"/>
    <w:rsid w:val="00C33E71"/>
    <w:rsid w:val="00C37901"/>
    <w:rsid w:val="00C46F8D"/>
    <w:rsid w:val="00C54A7C"/>
    <w:rsid w:val="00C55816"/>
    <w:rsid w:val="00C65B3D"/>
    <w:rsid w:val="00C7177E"/>
    <w:rsid w:val="00C73FCD"/>
    <w:rsid w:val="00C924CF"/>
    <w:rsid w:val="00CA0A90"/>
    <w:rsid w:val="00CB4369"/>
    <w:rsid w:val="00CB7463"/>
    <w:rsid w:val="00CC6E55"/>
    <w:rsid w:val="00CE0B85"/>
    <w:rsid w:val="00CE2AE3"/>
    <w:rsid w:val="00CE530F"/>
    <w:rsid w:val="00CF0D9C"/>
    <w:rsid w:val="00CF5818"/>
    <w:rsid w:val="00D01C90"/>
    <w:rsid w:val="00D31676"/>
    <w:rsid w:val="00D3327B"/>
    <w:rsid w:val="00D47A97"/>
    <w:rsid w:val="00D50B5A"/>
    <w:rsid w:val="00D53019"/>
    <w:rsid w:val="00D60A6A"/>
    <w:rsid w:val="00DA215F"/>
    <w:rsid w:val="00DD7D89"/>
    <w:rsid w:val="00E000CA"/>
    <w:rsid w:val="00E0042C"/>
    <w:rsid w:val="00E04059"/>
    <w:rsid w:val="00E25409"/>
    <w:rsid w:val="00E33FFA"/>
    <w:rsid w:val="00E5485E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65C1"/>
    <w:rsid w:val="00F46670"/>
    <w:rsid w:val="00F52221"/>
    <w:rsid w:val="00F524B6"/>
    <w:rsid w:val="00F825A0"/>
    <w:rsid w:val="00F90D16"/>
    <w:rsid w:val="00FA1550"/>
    <w:rsid w:val="00FA7784"/>
    <w:rsid w:val="00FB4326"/>
    <w:rsid w:val="00FC4E6D"/>
    <w:rsid w:val="00FC6AD7"/>
    <w:rsid w:val="00FD030A"/>
    <w:rsid w:val="00FE0B35"/>
    <w:rsid w:val="00FE5E3B"/>
    <w:rsid w:val="00FF3CD5"/>
    <w:rsid w:val="00FF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45E0BE-5A26-46F5-84BD-69DD3F20C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915</TotalTime>
  <Pages>19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恳 汪</cp:lastModifiedBy>
  <cp:revision>201</cp:revision>
  <cp:lastPrinted>2018-09-07T06:30:00Z</cp:lastPrinted>
  <dcterms:created xsi:type="dcterms:W3CDTF">2018-09-05T01:36:00Z</dcterms:created>
  <dcterms:modified xsi:type="dcterms:W3CDTF">2019-03-27T03:14:00Z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