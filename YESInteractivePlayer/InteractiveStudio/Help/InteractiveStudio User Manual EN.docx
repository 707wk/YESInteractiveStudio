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187EC3" w14:textId="4FC3B41D" w:rsidR="005F0876" w:rsidRDefault="005F0876">
      <w:pPr>
        <w:pStyle w:val="aff5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sdt>
      <w:sdtPr>
        <w:rPr>
          <w:rFonts w:ascii="Times New Roman" w:hAnsi="Times New Roman"/>
        </w:rPr>
        <w:id w:val="-73670232"/>
        <w:docPartObj>
          <w:docPartGallery w:val="Cover Pages"/>
          <w:docPartUnique/>
        </w:docPartObj>
      </w:sdtPr>
      <w:sdtEndPr/>
      <w:sdtContent>
        <w:p w14:paraId="5933CD90" w14:textId="6AD8E00F" w:rsidR="0067197C" w:rsidRDefault="00171022">
          <w:pPr>
            <w:pStyle w:val="aff5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37760" behindDoc="1" locked="0" layoutInCell="1" allowOverlap="1" wp14:anchorId="7EBAC048" wp14:editId="08EC389F">
                    <wp:simplePos x="0" y="0"/>
                    <wp:positionH relativeFrom="column">
                      <wp:posOffset>-609600</wp:posOffset>
                    </wp:positionH>
                    <wp:positionV relativeFrom="paragraph">
                      <wp:posOffset>-647700</wp:posOffset>
                    </wp:positionV>
                    <wp:extent cx="194535" cy="9125712"/>
                    <wp:effectExtent l="0" t="0" r="0" b="0"/>
                    <wp:wrapNone/>
                    <wp:docPr id="3" name="矩形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94535" cy="9125712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48BEBF07" id="矩形 3" o:spid="_x0000_s1026" style="position:absolute;left:0;text-align:left;margin-left:-48pt;margin-top:-51pt;width:15.3pt;height:718.55pt;z-index:-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" fillcolor="#099bdd [3215]" stroked="f" strokeweight="1pt"/>
                </w:pict>
              </mc:Fallback>
            </mc:AlternateContent>
          </w:r>
        </w:p>
        <w:p w14:paraId="3361F11E" w14:textId="77777777" w:rsidR="0067197C" w:rsidRDefault="00F90D16">
          <w:pPr>
            <w:rPr>
              <w:rFonts w:asciiTheme="majorHAnsi" w:eastAsiaTheme="majorEastAsia" w:hAnsiTheme="majorHAnsi" w:cstheme="majorBidi"/>
              <w:caps/>
              <w:color w:val="0673A5" w:themeColor="text2" w:themeShade="BF"/>
              <w:spacing w:val="10"/>
              <w:sz w:val="52"/>
              <w:szCs w:val="5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0832" behindDoc="0" locked="0" layoutInCell="1" allowOverlap="1" wp14:anchorId="17C323B6" wp14:editId="6944F45E">
                    <wp:simplePos x="0" y="0"/>
                    <wp:positionH relativeFrom="page">
                      <wp:posOffset>2590800</wp:posOffset>
                    </wp:positionH>
                    <wp:positionV relativeFrom="page">
                      <wp:posOffset>7210425</wp:posOffset>
                    </wp:positionV>
                    <wp:extent cx="4124325" cy="2390775"/>
                    <wp:effectExtent l="0" t="0" r="9525" b="9525"/>
                    <wp:wrapNone/>
                    <wp:docPr id="1" name="文本框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24325" cy="2390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a3"/>
                                  <w:tblW w:w="0" w:type="auto"/>
                                  <w:tblInd w:w="-30" w:type="dxa"/>
                                  <w:tblBorders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  <w:insideH w:val="none" w:sz="0" w:space="0" w:color="auto"/>
                                    <w:insideV w:val="none" w:sz="0" w:space="0" w:color="auto"/>
                                  </w:tblBorders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015"/>
                                  <w:gridCol w:w="4364"/>
                                </w:tblGrid>
                                <w:tr w:rsidR="004E5087" w14:paraId="0A226C9E" w14:textId="77777777" w:rsidTr="00F524B6">
                                  <w:trPr>
                                    <w:trHeight w:val="503"/>
                                  </w:trPr>
                                  <w:tc>
                                    <w:tcPr>
                                      <w:tcW w:w="6379" w:type="dxa"/>
                                      <w:gridSpan w:val="2"/>
                                    </w:tcPr>
                                    <w:p w14:paraId="2E08293A" w14:textId="0A017A58" w:rsidR="004E5087" w:rsidRPr="00F524B6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F524B6"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72"/>
                                          <w:szCs w:val="72"/>
                                        </w:rPr>
                                        <w:t>Interactive Studio</w:t>
                                      </w:r>
                                    </w:p>
                                  </w:tc>
                                </w:tr>
                                <w:tr w:rsidR="004E5087" w14:paraId="60EDF4B2" w14:textId="77777777" w:rsidTr="00F524B6">
                                  <w:tc>
                                    <w:tcPr>
                                      <w:tcW w:w="6379" w:type="dxa"/>
                                      <w:gridSpan w:val="2"/>
                                    </w:tcPr>
                                    <w:p w14:paraId="3A7CCDBF" w14:textId="3E5EA9F3" w:rsidR="004E5087" w:rsidRPr="00F01D1B" w:rsidRDefault="004E5087" w:rsidP="00F524B6">
                                      <w:pPr>
                                        <w:jc w:val="right"/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  <w:r w:rsidRPr="00F524B6"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4B4B4B" w:themeColor="text1" w:themeTint="D9"/>
                                          <w:sz w:val="72"/>
                                          <w:szCs w:val="72"/>
                                        </w:rPr>
                                        <w:t>互动播放器</w:t>
                                      </w:r>
                                      <w:r w:rsidR="00D53019">
                                        <w:rPr>
                                          <w:rFonts w:asciiTheme="majorHAnsi" w:eastAsiaTheme="majorEastAsia" w:hAnsiTheme="majorHAnsi" w:cstheme="majorBidi" w:hint="eastAsia"/>
                                          <w:color w:val="4B4B4B" w:themeColor="text1" w:themeTint="D9"/>
                                          <w:sz w:val="72"/>
                                          <w:szCs w:val="72"/>
                                        </w:rPr>
                                        <w:t>软件</w:t>
                                      </w:r>
                                    </w:p>
                                  </w:tc>
                                </w:tr>
                                <w:tr w:rsidR="004E5087" w14:paraId="0D3B75B6" w14:textId="77777777" w:rsidTr="0033240E">
                                  <w:tc>
                                    <w:tcPr>
                                      <w:tcW w:w="2015" w:type="dxa"/>
                                    </w:tcPr>
                                    <w:p w14:paraId="65319820" w14:textId="5246CD0D" w:rsidR="004E5087" w:rsidRPr="00F524B6" w:rsidRDefault="0033240E">
                                      <w:pPr>
                                        <w:rPr>
                                          <w:rFonts w:asciiTheme="majorEastAsia" w:eastAsiaTheme="majorEastAsia" w:hAnsiTheme="majorEastAsia"/>
                                          <w:b/>
                                          <w:color w:val="606060" w:themeColor="text1" w:themeTint="BF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33240E">
                                        <w:rPr>
                                          <w:rFonts w:asciiTheme="majorEastAsia" w:eastAsiaTheme="majorEastAsia" w:hAnsiTheme="majorEastAsia"/>
                                          <w:b/>
                                          <w:color w:val="606060" w:themeColor="text1" w:themeTint="BF"/>
                                          <w:sz w:val="32"/>
                                          <w:szCs w:val="32"/>
                                        </w:rPr>
                                        <w:t>User Manual</w:t>
                                      </w:r>
                                    </w:p>
                                  </w:tc>
                                  <w:tc>
                                    <w:tcPr>
                                      <w:tcW w:w="4364" w:type="dxa"/>
                                    </w:tcPr>
                                    <w:p w14:paraId="3AA5FF2F" w14:textId="77777777" w:rsidR="004E5087" w:rsidRPr="00F01D1B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</w:p>
                                  </w:tc>
                                </w:tr>
                                <w:tr w:rsidR="004E5087" w14:paraId="75C44573" w14:textId="77777777" w:rsidTr="0033240E">
                                  <w:tc>
                                    <w:tcPr>
                                      <w:tcW w:w="2015" w:type="dxa"/>
                                    </w:tcPr>
                                    <w:p w14:paraId="18540592" w14:textId="18A89A87" w:rsidR="004E5087" w:rsidRPr="00F01D1B" w:rsidRDefault="0033240E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  <w:proofErr w:type="gramStart"/>
                                      <w:r w:rsidRPr="0033240E"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>Version</w:t>
                                      </w:r>
                                      <w:r w:rsidR="004E5087">
                                        <w:rPr>
                                          <w:rFonts w:ascii="微软雅黑" w:eastAsia="微软雅黑" w:hAnsi="微软雅黑" w:hint="eastAsia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 xml:space="preserve"> </w:t>
                                      </w:r>
                                      <w:r w:rsidR="004E5087"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>:</w:t>
                                      </w:r>
                                      <w:proofErr w:type="gramEnd"/>
                                    </w:p>
                                  </w:tc>
                                  <w:tc>
                                    <w:tcPr>
                                      <w:tcW w:w="4364" w:type="dxa"/>
                                    </w:tcPr>
                                    <w:p w14:paraId="6A666882" w14:textId="77777777" w:rsidR="004E5087" w:rsidRPr="00F01D1B" w:rsidRDefault="004E5087">
                                      <w:pPr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</w:pPr>
                                      <w:r w:rsidRPr="00F01D1B">
                                        <w:rPr>
                                          <w:rFonts w:ascii="微软雅黑" w:eastAsia="微软雅黑" w:hAnsi="微软雅黑"/>
                                          <w:color w:val="606060" w:themeColor="text1" w:themeTint="BF"/>
                                          <w:sz w:val="21"/>
                                          <w:szCs w:val="21"/>
                                        </w:rPr>
                                        <w:t>V1.0.0</w:t>
                                      </w:r>
                                    </w:p>
                                  </w:tc>
                                </w:tr>
                              </w:tbl>
                              <w:p w14:paraId="05A94125" w14:textId="77777777" w:rsidR="004E5087" w:rsidRDefault="004E5087">
                                <w:pPr>
                                  <w:rPr>
                                    <w:color w:val="60606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7C323B6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" o:spid="_x0000_s1026" type="#_x0000_t202" style="position:absolute;margin-left:204pt;margin-top:567.75pt;width:324.75pt;height:188.25pt;z-index: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" filled="f" stroked="f" strokeweight=".5pt">
                    <v:textbox inset="0,0,0,0">
                      <w:txbxContent>
                        <w:tbl>
                          <w:tblPr>
                            <w:tblStyle w:val="a3"/>
                            <w:tblW w:w="0" w:type="auto"/>
                            <w:tblInd w:w="-30" w:type="dxa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ook w:val="04A0" w:firstRow="1" w:lastRow="0" w:firstColumn="1" w:lastColumn="0" w:noHBand="0" w:noVBand="1"/>
                          </w:tblPr>
                          <w:tblGrid>
                            <w:gridCol w:w="2015"/>
                            <w:gridCol w:w="4364"/>
                          </w:tblGrid>
                          <w:tr w:rsidR="004E5087" w14:paraId="0A226C9E" w14:textId="77777777" w:rsidTr="00F524B6">
                            <w:trPr>
                              <w:trHeight w:val="503"/>
                            </w:trPr>
                            <w:tc>
                              <w:tcPr>
                                <w:tcW w:w="6379" w:type="dxa"/>
                                <w:gridSpan w:val="2"/>
                              </w:tcPr>
                              <w:p w14:paraId="2E08293A" w14:textId="0A017A58" w:rsidR="004E5087" w:rsidRPr="00F524B6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72"/>
                                    <w:szCs w:val="72"/>
                                  </w:rPr>
                                </w:pPr>
                                <w:r w:rsidRPr="00F524B6"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72"/>
                                    <w:szCs w:val="72"/>
                                  </w:rPr>
                                  <w:t>Interactive Studio</w:t>
                                </w:r>
                              </w:p>
                            </w:tc>
                          </w:tr>
                          <w:tr w:rsidR="004E5087" w14:paraId="60EDF4B2" w14:textId="77777777" w:rsidTr="00F524B6">
                            <w:tc>
                              <w:tcPr>
                                <w:tcW w:w="6379" w:type="dxa"/>
                                <w:gridSpan w:val="2"/>
                              </w:tcPr>
                              <w:p w14:paraId="3A7CCDBF" w14:textId="3E5EA9F3" w:rsidR="004E5087" w:rsidRPr="00F01D1B" w:rsidRDefault="004E5087" w:rsidP="00F524B6">
                                <w:pPr>
                                  <w:jc w:val="right"/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  <w:r w:rsidRPr="00F524B6">
                                  <w:rPr>
                                    <w:rFonts w:asciiTheme="majorHAnsi" w:eastAsiaTheme="majorEastAsia" w:hAnsiTheme="majorHAnsi" w:cstheme="majorBidi" w:hint="eastAsia"/>
                                    <w:color w:val="4B4B4B" w:themeColor="text1" w:themeTint="D9"/>
                                    <w:sz w:val="72"/>
                                    <w:szCs w:val="72"/>
                                  </w:rPr>
                                  <w:t>互动播放器</w:t>
                                </w:r>
                                <w:r w:rsidR="00D53019">
                                  <w:rPr>
                                    <w:rFonts w:asciiTheme="majorHAnsi" w:eastAsiaTheme="majorEastAsia" w:hAnsiTheme="majorHAnsi" w:cstheme="majorBidi" w:hint="eastAsia"/>
                                    <w:color w:val="4B4B4B" w:themeColor="text1" w:themeTint="D9"/>
                                    <w:sz w:val="72"/>
                                    <w:szCs w:val="72"/>
                                  </w:rPr>
                                  <w:t>软件</w:t>
                                </w:r>
                              </w:p>
                            </w:tc>
                          </w:tr>
                          <w:tr w:rsidR="004E5087" w14:paraId="0D3B75B6" w14:textId="77777777" w:rsidTr="0033240E">
                            <w:tc>
                              <w:tcPr>
                                <w:tcW w:w="2015" w:type="dxa"/>
                              </w:tcPr>
                              <w:p w14:paraId="65319820" w14:textId="5246CD0D" w:rsidR="004E5087" w:rsidRPr="00F524B6" w:rsidRDefault="0033240E">
                                <w:pPr>
                                  <w:rPr>
                                    <w:rFonts w:asciiTheme="majorEastAsia" w:eastAsiaTheme="majorEastAsia" w:hAnsiTheme="majorEastAsia"/>
                                    <w:b/>
                                    <w:color w:val="606060" w:themeColor="text1" w:themeTint="BF"/>
                                    <w:sz w:val="32"/>
                                    <w:szCs w:val="32"/>
                                  </w:rPr>
                                </w:pPr>
                                <w:r w:rsidRPr="0033240E">
                                  <w:rPr>
                                    <w:rFonts w:asciiTheme="majorEastAsia" w:eastAsiaTheme="majorEastAsia" w:hAnsiTheme="majorEastAsia"/>
                                    <w:b/>
                                    <w:color w:val="606060" w:themeColor="text1" w:themeTint="BF"/>
                                    <w:sz w:val="32"/>
                                    <w:szCs w:val="32"/>
                                  </w:rPr>
                                  <w:t>User Manual</w:t>
                                </w:r>
                              </w:p>
                            </w:tc>
                            <w:tc>
                              <w:tcPr>
                                <w:tcW w:w="4364" w:type="dxa"/>
                              </w:tcPr>
                              <w:p w14:paraId="3AA5FF2F" w14:textId="77777777" w:rsidR="004E5087" w:rsidRPr="00F01D1B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</w:p>
                            </w:tc>
                          </w:tr>
                          <w:tr w:rsidR="004E5087" w14:paraId="75C44573" w14:textId="77777777" w:rsidTr="0033240E">
                            <w:tc>
                              <w:tcPr>
                                <w:tcW w:w="2015" w:type="dxa"/>
                              </w:tcPr>
                              <w:p w14:paraId="18540592" w14:textId="18A89A87" w:rsidR="004E5087" w:rsidRPr="00F01D1B" w:rsidRDefault="0033240E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  <w:proofErr w:type="gramStart"/>
                                <w:r w:rsidRPr="0033240E"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>Version</w:t>
                                </w:r>
                                <w:r w:rsidR="004E5087">
                                  <w:rPr>
                                    <w:rFonts w:ascii="微软雅黑" w:eastAsia="微软雅黑" w:hAnsi="微软雅黑" w:hint="eastAsia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 xml:space="preserve"> </w:t>
                                </w:r>
                                <w:r w:rsidR="004E5087"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>:</w:t>
                                </w:r>
                                <w:proofErr w:type="gramEnd"/>
                              </w:p>
                            </w:tc>
                            <w:tc>
                              <w:tcPr>
                                <w:tcW w:w="4364" w:type="dxa"/>
                              </w:tcPr>
                              <w:p w14:paraId="6A666882" w14:textId="77777777" w:rsidR="004E5087" w:rsidRPr="00F01D1B" w:rsidRDefault="004E5087">
                                <w:pPr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</w:pPr>
                                <w:r w:rsidRPr="00F01D1B">
                                  <w:rPr>
                                    <w:rFonts w:ascii="微软雅黑" w:eastAsia="微软雅黑" w:hAnsi="微软雅黑"/>
                                    <w:color w:val="606060" w:themeColor="text1" w:themeTint="BF"/>
                                    <w:sz w:val="21"/>
                                    <w:szCs w:val="21"/>
                                  </w:rPr>
                                  <w:t>V1.0.0</w:t>
                                </w:r>
                              </w:p>
                            </w:tc>
                          </w:tr>
                        </w:tbl>
                        <w:p w14:paraId="05A94125" w14:textId="77777777" w:rsidR="004E5087" w:rsidRDefault="004E5087">
                          <w:pPr>
                            <w:rPr>
                              <w:color w:val="60606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41856" behindDoc="0" locked="0" layoutInCell="1" allowOverlap="1" wp14:anchorId="3EB7DCDD" wp14:editId="155FAB5C">
                <wp:simplePos x="0" y="0"/>
                <wp:positionH relativeFrom="column">
                  <wp:posOffset>-4856</wp:posOffset>
                </wp:positionH>
                <wp:positionV relativeFrom="paragraph">
                  <wp:posOffset>50108</wp:posOffset>
                </wp:positionV>
                <wp:extent cx="2895600" cy="457200"/>
                <wp:effectExtent l="0" t="0" r="0" b="0"/>
                <wp:wrapNone/>
                <wp:docPr id="11" name="图片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yestech低像素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95600" cy="457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bookmarkStart w:id="0" w:name="_GoBack"/>
          <w:r w:rsidR="00171022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39808" behindDoc="1" locked="0" layoutInCell="1" allowOverlap="1" wp14:anchorId="6D59916C" wp14:editId="123D9E39">
                    <wp:simplePos x="0" y="0"/>
                    <wp:positionH relativeFrom="column">
                      <wp:posOffset>-533400</wp:posOffset>
                    </wp:positionH>
                    <wp:positionV relativeFrom="paragraph">
                      <wp:posOffset>3391535</wp:posOffset>
                    </wp:positionV>
                    <wp:extent cx="2057400" cy="4910328"/>
                    <wp:effectExtent l="0" t="0" r="19050" b="24130"/>
                    <wp:wrapNone/>
                    <wp:docPr id="5" name="组 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057400" cy="4910328"/>
                              <a:chOff x="80645" y="4211812"/>
                              <a:chExt cx="1306273" cy="3121026"/>
                            </a:xfrm>
                          </wpg:grpSpPr>
                          <wpg:grpSp>
                            <wpg:cNvPr id="6" name="组 6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141062" y="4211812"/>
                                <a:ext cx="1047750" cy="3121026"/>
                                <a:chOff x="141062" y="4211812"/>
                                <a:chExt cx="1047750" cy="3121026"/>
                              </a:xfrm>
                            </wpg:grpSpPr>
                            <wps:wsp>
                              <wps:cNvPr id="20" name="任意多边形 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9662" y="6216825"/>
                                  <a:ext cx="193675" cy="698500"/>
                                </a:xfrm>
                                <a:custGeom>
                                  <a:avLst/>
                                  <a:gdLst>
                                    <a:gd name="T0" fmla="*/ 0 w 122"/>
                                    <a:gd name="T1" fmla="*/ 0 h 440"/>
                                    <a:gd name="T2" fmla="*/ 39 w 122"/>
                                    <a:gd name="T3" fmla="*/ 152 h 440"/>
                                    <a:gd name="T4" fmla="*/ 84 w 122"/>
                                    <a:gd name="T5" fmla="*/ 304 h 440"/>
                                    <a:gd name="T6" fmla="*/ 122 w 122"/>
                                    <a:gd name="T7" fmla="*/ 417 h 440"/>
                                    <a:gd name="T8" fmla="*/ 122 w 122"/>
                                    <a:gd name="T9" fmla="*/ 440 h 440"/>
                                    <a:gd name="T10" fmla="*/ 76 w 122"/>
                                    <a:gd name="T11" fmla="*/ 306 h 440"/>
                                    <a:gd name="T12" fmla="*/ 39 w 122"/>
                                    <a:gd name="T13" fmla="*/ 180 h 440"/>
                                    <a:gd name="T14" fmla="*/ 6 w 122"/>
                                    <a:gd name="T15" fmla="*/ 53 h 440"/>
                                    <a:gd name="T16" fmla="*/ 0 w 122"/>
                                    <a:gd name="T17" fmla="*/ 0 h 44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2" h="440">
                                      <a:moveTo>
                                        <a:pt x="0" y="0"/>
                                      </a:moveTo>
                                      <a:lnTo>
                                        <a:pt x="39" y="152"/>
                                      </a:lnTo>
                                      <a:lnTo>
                                        <a:pt x="84" y="304"/>
                                      </a:lnTo>
                                      <a:lnTo>
                                        <a:pt x="122" y="417"/>
                                      </a:lnTo>
                                      <a:lnTo>
                                        <a:pt x="122" y="440"/>
                                      </a:lnTo>
                                      <a:lnTo>
                                        <a:pt x="76" y="306"/>
                                      </a:lnTo>
                                      <a:lnTo>
                                        <a:pt x="39" y="180"/>
                                      </a:lnTo>
                                      <a:lnTo>
                                        <a:pt x="6" y="5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1" name="任意多边形 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72862" y="6905800"/>
                                  <a:ext cx="184150" cy="427038"/>
                                </a:xfrm>
                                <a:custGeom>
                                  <a:avLst/>
                                  <a:gdLst>
                                    <a:gd name="T0" fmla="*/ 0 w 116"/>
                                    <a:gd name="T1" fmla="*/ 0 h 269"/>
                                    <a:gd name="T2" fmla="*/ 8 w 116"/>
                                    <a:gd name="T3" fmla="*/ 19 h 269"/>
                                    <a:gd name="T4" fmla="*/ 37 w 116"/>
                                    <a:gd name="T5" fmla="*/ 93 h 269"/>
                                    <a:gd name="T6" fmla="*/ 67 w 116"/>
                                    <a:gd name="T7" fmla="*/ 167 h 269"/>
                                    <a:gd name="T8" fmla="*/ 116 w 116"/>
                                    <a:gd name="T9" fmla="*/ 269 h 269"/>
                                    <a:gd name="T10" fmla="*/ 108 w 116"/>
                                    <a:gd name="T11" fmla="*/ 269 h 269"/>
                                    <a:gd name="T12" fmla="*/ 60 w 116"/>
                                    <a:gd name="T13" fmla="*/ 169 h 269"/>
                                    <a:gd name="T14" fmla="*/ 30 w 116"/>
                                    <a:gd name="T15" fmla="*/ 98 h 269"/>
                                    <a:gd name="T16" fmla="*/ 1 w 116"/>
                                    <a:gd name="T17" fmla="*/ 25 h 269"/>
                                    <a:gd name="T18" fmla="*/ 0 w 116"/>
                                    <a:gd name="T19" fmla="*/ 0 h 2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6" h="269">
                                      <a:moveTo>
                                        <a:pt x="0" y="0"/>
                                      </a:moveTo>
                                      <a:lnTo>
                                        <a:pt x="8" y="19"/>
                                      </a:lnTo>
                                      <a:lnTo>
                                        <a:pt x="37" y="93"/>
                                      </a:lnTo>
                                      <a:lnTo>
                                        <a:pt x="67" y="167"/>
                                      </a:lnTo>
                                      <a:lnTo>
                                        <a:pt x="116" y="269"/>
                                      </a:lnTo>
                                      <a:lnTo>
                                        <a:pt x="108" y="269"/>
                                      </a:lnTo>
                                      <a:lnTo>
                                        <a:pt x="60" y="169"/>
                                      </a:lnTo>
                                      <a:lnTo>
                                        <a:pt x="30" y="98"/>
                                      </a:lnTo>
                                      <a:lnTo>
                                        <a:pt x="1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2" name="任意多边形 2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41062" y="4211812"/>
                                  <a:ext cx="222250" cy="2019300"/>
                                </a:xfrm>
                                <a:custGeom>
                                  <a:avLst/>
                                  <a:gdLst>
                                    <a:gd name="T0" fmla="*/ 0 w 140"/>
                                    <a:gd name="T1" fmla="*/ 0 h 1272"/>
                                    <a:gd name="T2" fmla="*/ 0 w 140"/>
                                    <a:gd name="T3" fmla="*/ 0 h 1272"/>
                                    <a:gd name="T4" fmla="*/ 1 w 140"/>
                                    <a:gd name="T5" fmla="*/ 79 h 1272"/>
                                    <a:gd name="T6" fmla="*/ 3 w 140"/>
                                    <a:gd name="T7" fmla="*/ 159 h 1272"/>
                                    <a:gd name="T8" fmla="*/ 12 w 140"/>
                                    <a:gd name="T9" fmla="*/ 317 h 1272"/>
                                    <a:gd name="T10" fmla="*/ 23 w 140"/>
                                    <a:gd name="T11" fmla="*/ 476 h 1272"/>
                                    <a:gd name="T12" fmla="*/ 39 w 140"/>
                                    <a:gd name="T13" fmla="*/ 634 h 1272"/>
                                    <a:gd name="T14" fmla="*/ 58 w 140"/>
                                    <a:gd name="T15" fmla="*/ 792 h 1272"/>
                                    <a:gd name="T16" fmla="*/ 83 w 140"/>
                                    <a:gd name="T17" fmla="*/ 948 h 1272"/>
                                    <a:gd name="T18" fmla="*/ 107 w 140"/>
                                    <a:gd name="T19" fmla="*/ 1086 h 1272"/>
                                    <a:gd name="T20" fmla="*/ 135 w 140"/>
                                    <a:gd name="T21" fmla="*/ 1223 h 1272"/>
                                    <a:gd name="T22" fmla="*/ 140 w 140"/>
                                    <a:gd name="T23" fmla="*/ 1272 h 1272"/>
                                    <a:gd name="T24" fmla="*/ 138 w 140"/>
                                    <a:gd name="T25" fmla="*/ 1262 h 1272"/>
                                    <a:gd name="T26" fmla="*/ 105 w 140"/>
                                    <a:gd name="T27" fmla="*/ 1106 h 1272"/>
                                    <a:gd name="T28" fmla="*/ 77 w 140"/>
                                    <a:gd name="T29" fmla="*/ 949 h 1272"/>
                                    <a:gd name="T30" fmla="*/ 53 w 140"/>
                                    <a:gd name="T31" fmla="*/ 792 h 1272"/>
                                    <a:gd name="T32" fmla="*/ 35 w 140"/>
                                    <a:gd name="T33" fmla="*/ 634 h 1272"/>
                                    <a:gd name="T34" fmla="*/ 20 w 140"/>
                                    <a:gd name="T35" fmla="*/ 476 h 1272"/>
                                    <a:gd name="T36" fmla="*/ 9 w 140"/>
                                    <a:gd name="T37" fmla="*/ 317 h 1272"/>
                                    <a:gd name="T38" fmla="*/ 2 w 140"/>
                                    <a:gd name="T39" fmla="*/ 159 h 1272"/>
                                    <a:gd name="T40" fmla="*/ 0 w 140"/>
                                    <a:gd name="T41" fmla="*/ 79 h 1272"/>
                                    <a:gd name="T42" fmla="*/ 0 w 140"/>
                                    <a:gd name="T43" fmla="*/ 0 h 127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</a:cxnLst>
                                  <a:rect l="0" t="0" r="r" b="b"/>
                                  <a:pathLst>
                                    <a:path w="140" h="1272">
                                      <a:moveTo>
                                        <a:pt x="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1" y="79"/>
                                      </a:lnTo>
                                      <a:lnTo>
                                        <a:pt x="3" y="159"/>
                                      </a:lnTo>
                                      <a:lnTo>
                                        <a:pt x="12" y="317"/>
                                      </a:lnTo>
                                      <a:lnTo>
                                        <a:pt x="23" y="476"/>
                                      </a:lnTo>
                                      <a:lnTo>
                                        <a:pt x="39" y="634"/>
                                      </a:lnTo>
                                      <a:lnTo>
                                        <a:pt x="58" y="792"/>
                                      </a:lnTo>
                                      <a:lnTo>
                                        <a:pt x="83" y="948"/>
                                      </a:lnTo>
                                      <a:lnTo>
                                        <a:pt x="107" y="1086"/>
                                      </a:lnTo>
                                      <a:lnTo>
                                        <a:pt x="135" y="1223"/>
                                      </a:lnTo>
                                      <a:lnTo>
                                        <a:pt x="140" y="1272"/>
                                      </a:lnTo>
                                      <a:lnTo>
                                        <a:pt x="138" y="1262"/>
                                      </a:lnTo>
                                      <a:lnTo>
                                        <a:pt x="105" y="1106"/>
                                      </a:lnTo>
                                      <a:lnTo>
                                        <a:pt x="77" y="949"/>
                                      </a:lnTo>
                                      <a:lnTo>
                                        <a:pt x="53" y="792"/>
                                      </a:lnTo>
                                      <a:lnTo>
                                        <a:pt x="35" y="634"/>
                                      </a:lnTo>
                                      <a:lnTo>
                                        <a:pt x="20" y="476"/>
                                      </a:lnTo>
                                      <a:lnTo>
                                        <a:pt x="9" y="317"/>
                                      </a:lnTo>
                                      <a:lnTo>
                                        <a:pt x="2" y="159"/>
                                      </a:lnTo>
                                      <a:lnTo>
                                        <a:pt x="0" y="7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3" name="任意多边形 2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1087" y="4861100"/>
                                  <a:ext cx="71438" cy="1355725"/>
                                </a:xfrm>
                                <a:custGeom>
                                  <a:avLst/>
                                  <a:gdLst>
                                    <a:gd name="T0" fmla="*/ 45 w 45"/>
                                    <a:gd name="T1" fmla="*/ 0 h 854"/>
                                    <a:gd name="T2" fmla="*/ 45 w 45"/>
                                    <a:gd name="T3" fmla="*/ 0 h 854"/>
                                    <a:gd name="T4" fmla="*/ 35 w 45"/>
                                    <a:gd name="T5" fmla="*/ 66 h 854"/>
                                    <a:gd name="T6" fmla="*/ 26 w 45"/>
                                    <a:gd name="T7" fmla="*/ 133 h 854"/>
                                    <a:gd name="T8" fmla="*/ 14 w 45"/>
                                    <a:gd name="T9" fmla="*/ 267 h 854"/>
                                    <a:gd name="T10" fmla="*/ 6 w 45"/>
                                    <a:gd name="T11" fmla="*/ 401 h 854"/>
                                    <a:gd name="T12" fmla="*/ 3 w 45"/>
                                    <a:gd name="T13" fmla="*/ 534 h 854"/>
                                    <a:gd name="T14" fmla="*/ 6 w 45"/>
                                    <a:gd name="T15" fmla="*/ 669 h 854"/>
                                    <a:gd name="T16" fmla="*/ 14 w 45"/>
                                    <a:gd name="T17" fmla="*/ 803 h 854"/>
                                    <a:gd name="T18" fmla="*/ 18 w 45"/>
                                    <a:gd name="T19" fmla="*/ 854 h 854"/>
                                    <a:gd name="T20" fmla="*/ 18 w 45"/>
                                    <a:gd name="T21" fmla="*/ 851 h 854"/>
                                    <a:gd name="T22" fmla="*/ 9 w 45"/>
                                    <a:gd name="T23" fmla="*/ 814 h 854"/>
                                    <a:gd name="T24" fmla="*/ 8 w 45"/>
                                    <a:gd name="T25" fmla="*/ 803 h 854"/>
                                    <a:gd name="T26" fmla="*/ 1 w 45"/>
                                    <a:gd name="T27" fmla="*/ 669 h 854"/>
                                    <a:gd name="T28" fmla="*/ 0 w 45"/>
                                    <a:gd name="T29" fmla="*/ 534 h 854"/>
                                    <a:gd name="T30" fmla="*/ 3 w 45"/>
                                    <a:gd name="T31" fmla="*/ 401 h 854"/>
                                    <a:gd name="T32" fmla="*/ 12 w 45"/>
                                    <a:gd name="T33" fmla="*/ 267 h 854"/>
                                    <a:gd name="T34" fmla="*/ 25 w 45"/>
                                    <a:gd name="T35" fmla="*/ 132 h 854"/>
                                    <a:gd name="T36" fmla="*/ 34 w 45"/>
                                    <a:gd name="T37" fmla="*/ 66 h 854"/>
                                    <a:gd name="T38" fmla="*/ 45 w 45"/>
                                    <a:gd name="T39" fmla="*/ 0 h 85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</a:cxnLst>
                                  <a:rect l="0" t="0" r="r" b="b"/>
                                  <a:pathLst>
                                    <a:path w="45" h="854">
                                      <a:moveTo>
                                        <a:pt x="45" y="0"/>
                                      </a:moveTo>
                                      <a:lnTo>
                                        <a:pt x="45" y="0"/>
                                      </a:lnTo>
                                      <a:lnTo>
                                        <a:pt x="35" y="66"/>
                                      </a:lnTo>
                                      <a:lnTo>
                                        <a:pt x="26" y="133"/>
                                      </a:lnTo>
                                      <a:lnTo>
                                        <a:pt x="14" y="267"/>
                                      </a:lnTo>
                                      <a:lnTo>
                                        <a:pt x="6" y="401"/>
                                      </a:lnTo>
                                      <a:lnTo>
                                        <a:pt x="3" y="534"/>
                                      </a:lnTo>
                                      <a:lnTo>
                                        <a:pt x="6" y="669"/>
                                      </a:lnTo>
                                      <a:lnTo>
                                        <a:pt x="14" y="803"/>
                                      </a:lnTo>
                                      <a:lnTo>
                                        <a:pt x="18" y="854"/>
                                      </a:lnTo>
                                      <a:lnTo>
                                        <a:pt x="18" y="851"/>
                                      </a:lnTo>
                                      <a:lnTo>
                                        <a:pt x="9" y="814"/>
                                      </a:lnTo>
                                      <a:lnTo>
                                        <a:pt x="8" y="803"/>
                                      </a:lnTo>
                                      <a:lnTo>
                                        <a:pt x="1" y="669"/>
                                      </a:lnTo>
                                      <a:lnTo>
                                        <a:pt x="0" y="534"/>
                                      </a:lnTo>
                                      <a:lnTo>
                                        <a:pt x="3" y="401"/>
                                      </a:lnTo>
                                      <a:lnTo>
                                        <a:pt x="12" y="267"/>
                                      </a:lnTo>
                                      <a:lnTo>
                                        <a:pt x="25" y="132"/>
                                      </a:lnTo>
                                      <a:lnTo>
                                        <a:pt x="34" y="66"/>
                                      </a:lnTo>
                                      <a:lnTo>
                                        <a:pt x="4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4" name="任意多边形 24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312" y="6231112"/>
                                  <a:ext cx="244475" cy="998538"/>
                                </a:xfrm>
                                <a:custGeom>
                                  <a:avLst/>
                                  <a:gdLst>
                                    <a:gd name="T0" fmla="*/ 0 w 154"/>
                                    <a:gd name="T1" fmla="*/ 0 h 629"/>
                                    <a:gd name="T2" fmla="*/ 10 w 154"/>
                                    <a:gd name="T3" fmla="*/ 44 h 629"/>
                                    <a:gd name="T4" fmla="*/ 21 w 154"/>
                                    <a:gd name="T5" fmla="*/ 126 h 629"/>
                                    <a:gd name="T6" fmla="*/ 34 w 154"/>
                                    <a:gd name="T7" fmla="*/ 207 h 629"/>
                                    <a:gd name="T8" fmla="*/ 53 w 154"/>
                                    <a:gd name="T9" fmla="*/ 293 h 629"/>
                                    <a:gd name="T10" fmla="*/ 75 w 154"/>
                                    <a:gd name="T11" fmla="*/ 380 h 629"/>
                                    <a:gd name="T12" fmla="*/ 100 w 154"/>
                                    <a:gd name="T13" fmla="*/ 466 h 629"/>
                                    <a:gd name="T14" fmla="*/ 120 w 154"/>
                                    <a:gd name="T15" fmla="*/ 521 h 629"/>
                                    <a:gd name="T16" fmla="*/ 141 w 154"/>
                                    <a:gd name="T17" fmla="*/ 576 h 629"/>
                                    <a:gd name="T18" fmla="*/ 152 w 154"/>
                                    <a:gd name="T19" fmla="*/ 618 h 629"/>
                                    <a:gd name="T20" fmla="*/ 154 w 154"/>
                                    <a:gd name="T21" fmla="*/ 629 h 629"/>
                                    <a:gd name="T22" fmla="*/ 140 w 154"/>
                                    <a:gd name="T23" fmla="*/ 595 h 629"/>
                                    <a:gd name="T24" fmla="*/ 115 w 154"/>
                                    <a:gd name="T25" fmla="*/ 532 h 629"/>
                                    <a:gd name="T26" fmla="*/ 93 w 154"/>
                                    <a:gd name="T27" fmla="*/ 468 h 629"/>
                                    <a:gd name="T28" fmla="*/ 67 w 154"/>
                                    <a:gd name="T29" fmla="*/ 383 h 629"/>
                                    <a:gd name="T30" fmla="*/ 47 w 154"/>
                                    <a:gd name="T31" fmla="*/ 295 h 629"/>
                                    <a:gd name="T32" fmla="*/ 28 w 154"/>
                                    <a:gd name="T33" fmla="*/ 207 h 629"/>
                                    <a:gd name="T34" fmla="*/ 12 w 154"/>
                                    <a:gd name="T35" fmla="*/ 104 h 629"/>
                                    <a:gd name="T36" fmla="*/ 0 w 154"/>
                                    <a:gd name="T37" fmla="*/ 0 h 62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4" h="629">
                                      <a:moveTo>
                                        <a:pt x="0" y="0"/>
                                      </a:moveTo>
                                      <a:lnTo>
                                        <a:pt x="10" y="44"/>
                                      </a:lnTo>
                                      <a:lnTo>
                                        <a:pt x="21" y="126"/>
                                      </a:lnTo>
                                      <a:lnTo>
                                        <a:pt x="34" y="207"/>
                                      </a:lnTo>
                                      <a:lnTo>
                                        <a:pt x="53" y="293"/>
                                      </a:lnTo>
                                      <a:lnTo>
                                        <a:pt x="75" y="380"/>
                                      </a:lnTo>
                                      <a:lnTo>
                                        <a:pt x="100" y="466"/>
                                      </a:lnTo>
                                      <a:lnTo>
                                        <a:pt x="120" y="521"/>
                                      </a:lnTo>
                                      <a:lnTo>
                                        <a:pt x="141" y="576"/>
                                      </a:lnTo>
                                      <a:lnTo>
                                        <a:pt x="152" y="618"/>
                                      </a:lnTo>
                                      <a:lnTo>
                                        <a:pt x="154" y="629"/>
                                      </a:lnTo>
                                      <a:lnTo>
                                        <a:pt x="140" y="595"/>
                                      </a:lnTo>
                                      <a:lnTo>
                                        <a:pt x="115" y="532"/>
                                      </a:lnTo>
                                      <a:lnTo>
                                        <a:pt x="93" y="468"/>
                                      </a:lnTo>
                                      <a:lnTo>
                                        <a:pt x="67" y="383"/>
                                      </a:lnTo>
                                      <a:lnTo>
                                        <a:pt x="47" y="295"/>
                                      </a:lnTo>
                                      <a:lnTo>
                                        <a:pt x="28" y="207"/>
                                      </a:lnTo>
                                      <a:lnTo>
                                        <a:pt x="12" y="1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5" name="任意多边形 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620487" y="7223300"/>
                                  <a:ext cx="52388" cy="109538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69"/>
                                    <a:gd name="T2" fmla="*/ 33 w 33"/>
                                    <a:gd name="T3" fmla="*/ 69 h 69"/>
                                    <a:gd name="T4" fmla="*/ 24 w 33"/>
                                    <a:gd name="T5" fmla="*/ 69 h 69"/>
                                    <a:gd name="T6" fmla="*/ 12 w 33"/>
                                    <a:gd name="T7" fmla="*/ 35 h 69"/>
                                    <a:gd name="T8" fmla="*/ 0 w 33"/>
                                    <a:gd name="T9" fmla="*/ 0 h 69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69">
                                      <a:moveTo>
                                        <a:pt x="0" y="0"/>
                                      </a:moveTo>
                                      <a:lnTo>
                                        <a:pt x="33" y="69"/>
                                      </a:lnTo>
                                      <a:lnTo>
                                        <a:pt x="24" y="69"/>
                                      </a:lnTo>
                                      <a:lnTo>
                                        <a:pt x="12" y="3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6" name="任意多边形 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55374" y="6153325"/>
                                  <a:ext cx="23813" cy="147638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3"/>
                                    <a:gd name="T2" fmla="*/ 9 w 15"/>
                                    <a:gd name="T3" fmla="*/ 37 h 93"/>
                                    <a:gd name="T4" fmla="*/ 9 w 15"/>
                                    <a:gd name="T5" fmla="*/ 40 h 93"/>
                                    <a:gd name="T6" fmla="*/ 15 w 15"/>
                                    <a:gd name="T7" fmla="*/ 93 h 93"/>
                                    <a:gd name="T8" fmla="*/ 5 w 15"/>
                                    <a:gd name="T9" fmla="*/ 49 h 93"/>
                                    <a:gd name="T10" fmla="*/ 0 w 15"/>
                                    <a:gd name="T11" fmla="*/ 0 h 9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3">
                                      <a:moveTo>
                                        <a:pt x="0" y="0"/>
                                      </a:moveTo>
                                      <a:lnTo>
                                        <a:pt x="9" y="37"/>
                                      </a:lnTo>
                                      <a:lnTo>
                                        <a:pt x="9" y="40"/>
                                      </a:lnTo>
                                      <a:lnTo>
                                        <a:pt x="15" y="93"/>
                                      </a:lnTo>
                                      <a:lnTo>
                                        <a:pt x="5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7" name="任意多边形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5689775"/>
                                  <a:ext cx="625475" cy="1216025"/>
                                </a:xfrm>
                                <a:custGeom>
                                  <a:avLst/>
                                  <a:gdLst>
                                    <a:gd name="T0" fmla="*/ 394 w 394"/>
                                    <a:gd name="T1" fmla="*/ 0 h 766"/>
                                    <a:gd name="T2" fmla="*/ 394 w 394"/>
                                    <a:gd name="T3" fmla="*/ 0 h 766"/>
                                    <a:gd name="T4" fmla="*/ 356 w 394"/>
                                    <a:gd name="T5" fmla="*/ 38 h 766"/>
                                    <a:gd name="T6" fmla="*/ 319 w 394"/>
                                    <a:gd name="T7" fmla="*/ 77 h 766"/>
                                    <a:gd name="T8" fmla="*/ 284 w 394"/>
                                    <a:gd name="T9" fmla="*/ 117 h 766"/>
                                    <a:gd name="T10" fmla="*/ 249 w 394"/>
                                    <a:gd name="T11" fmla="*/ 160 h 766"/>
                                    <a:gd name="T12" fmla="*/ 207 w 394"/>
                                    <a:gd name="T13" fmla="*/ 218 h 766"/>
                                    <a:gd name="T14" fmla="*/ 168 w 394"/>
                                    <a:gd name="T15" fmla="*/ 276 h 766"/>
                                    <a:gd name="T16" fmla="*/ 131 w 394"/>
                                    <a:gd name="T17" fmla="*/ 339 h 766"/>
                                    <a:gd name="T18" fmla="*/ 98 w 394"/>
                                    <a:gd name="T19" fmla="*/ 402 h 766"/>
                                    <a:gd name="T20" fmla="*/ 69 w 394"/>
                                    <a:gd name="T21" fmla="*/ 467 h 766"/>
                                    <a:gd name="T22" fmla="*/ 45 w 394"/>
                                    <a:gd name="T23" fmla="*/ 535 h 766"/>
                                    <a:gd name="T24" fmla="*/ 26 w 394"/>
                                    <a:gd name="T25" fmla="*/ 604 h 766"/>
                                    <a:gd name="T26" fmla="*/ 14 w 394"/>
                                    <a:gd name="T27" fmla="*/ 673 h 766"/>
                                    <a:gd name="T28" fmla="*/ 7 w 394"/>
                                    <a:gd name="T29" fmla="*/ 746 h 766"/>
                                    <a:gd name="T30" fmla="*/ 6 w 394"/>
                                    <a:gd name="T31" fmla="*/ 766 h 766"/>
                                    <a:gd name="T32" fmla="*/ 0 w 394"/>
                                    <a:gd name="T33" fmla="*/ 749 h 766"/>
                                    <a:gd name="T34" fmla="*/ 1 w 394"/>
                                    <a:gd name="T35" fmla="*/ 744 h 766"/>
                                    <a:gd name="T36" fmla="*/ 7 w 394"/>
                                    <a:gd name="T37" fmla="*/ 673 h 766"/>
                                    <a:gd name="T38" fmla="*/ 21 w 394"/>
                                    <a:gd name="T39" fmla="*/ 603 h 766"/>
                                    <a:gd name="T40" fmla="*/ 40 w 394"/>
                                    <a:gd name="T41" fmla="*/ 533 h 766"/>
                                    <a:gd name="T42" fmla="*/ 65 w 394"/>
                                    <a:gd name="T43" fmla="*/ 466 h 766"/>
                                    <a:gd name="T44" fmla="*/ 94 w 394"/>
                                    <a:gd name="T45" fmla="*/ 400 h 766"/>
                                    <a:gd name="T46" fmla="*/ 127 w 394"/>
                                    <a:gd name="T47" fmla="*/ 336 h 766"/>
                                    <a:gd name="T48" fmla="*/ 164 w 394"/>
                                    <a:gd name="T49" fmla="*/ 275 h 766"/>
                                    <a:gd name="T50" fmla="*/ 204 w 394"/>
                                    <a:gd name="T51" fmla="*/ 215 h 766"/>
                                    <a:gd name="T52" fmla="*/ 248 w 394"/>
                                    <a:gd name="T53" fmla="*/ 158 h 766"/>
                                    <a:gd name="T54" fmla="*/ 282 w 394"/>
                                    <a:gd name="T55" fmla="*/ 116 h 766"/>
                                    <a:gd name="T56" fmla="*/ 318 w 394"/>
                                    <a:gd name="T57" fmla="*/ 76 h 766"/>
                                    <a:gd name="T58" fmla="*/ 354 w 394"/>
                                    <a:gd name="T59" fmla="*/ 37 h 766"/>
                                    <a:gd name="T60" fmla="*/ 394 w 394"/>
                                    <a:gd name="T61" fmla="*/ 0 h 7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394" h="766">
                                      <a:moveTo>
                                        <a:pt x="394" y="0"/>
                                      </a:moveTo>
                                      <a:lnTo>
                                        <a:pt x="394" y="0"/>
                                      </a:lnTo>
                                      <a:lnTo>
                                        <a:pt x="356" y="38"/>
                                      </a:lnTo>
                                      <a:lnTo>
                                        <a:pt x="319" y="77"/>
                                      </a:lnTo>
                                      <a:lnTo>
                                        <a:pt x="284" y="117"/>
                                      </a:lnTo>
                                      <a:lnTo>
                                        <a:pt x="249" y="160"/>
                                      </a:lnTo>
                                      <a:lnTo>
                                        <a:pt x="207" y="218"/>
                                      </a:lnTo>
                                      <a:lnTo>
                                        <a:pt x="168" y="276"/>
                                      </a:lnTo>
                                      <a:lnTo>
                                        <a:pt x="131" y="339"/>
                                      </a:lnTo>
                                      <a:lnTo>
                                        <a:pt x="98" y="402"/>
                                      </a:lnTo>
                                      <a:lnTo>
                                        <a:pt x="69" y="467"/>
                                      </a:lnTo>
                                      <a:lnTo>
                                        <a:pt x="45" y="535"/>
                                      </a:lnTo>
                                      <a:lnTo>
                                        <a:pt x="26" y="604"/>
                                      </a:lnTo>
                                      <a:lnTo>
                                        <a:pt x="14" y="673"/>
                                      </a:lnTo>
                                      <a:lnTo>
                                        <a:pt x="7" y="746"/>
                                      </a:lnTo>
                                      <a:lnTo>
                                        <a:pt x="6" y="766"/>
                                      </a:lnTo>
                                      <a:lnTo>
                                        <a:pt x="0" y="749"/>
                                      </a:lnTo>
                                      <a:lnTo>
                                        <a:pt x="1" y="744"/>
                                      </a:lnTo>
                                      <a:lnTo>
                                        <a:pt x="7" y="673"/>
                                      </a:lnTo>
                                      <a:lnTo>
                                        <a:pt x="21" y="603"/>
                                      </a:lnTo>
                                      <a:lnTo>
                                        <a:pt x="40" y="533"/>
                                      </a:lnTo>
                                      <a:lnTo>
                                        <a:pt x="65" y="466"/>
                                      </a:lnTo>
                                      <a:lnTo>
                                        <a:pt x="94" y="400"/>
                                      </a:lnTo>
                                      <a:lnTo>
                                        <a:pt x="127" y="336"/>
                                      </a:lnTo>
                                      <a:lnTo>
                                        <a:pt x="164" y="275"/>
                                      </a:lnTo>
                                      <a:lnTo>
                                        <a:pt x="204" y="215"/>
                                      </a:lnTo>
                                      <a:lnTo>
                                        <a:pt x="248" y="158"/>
                                      </a:lnTo>
                                      <a:lnTo>
                                        <a:pt x="282" y="116"/>
                                      </a:lnTo>
                                      <a:lnTo>
                                        <a:pt x="318" y="76"/>
                                      </a:lnTo>
                                      <a:lnTo>
                                        <a:pt x="354" y="37"/>
                                      </a:lnTo>
                                      <a:lnTo>
                                        <a:pt x="39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8" name="任意多边形 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915325"/>
                                  <a:ext cx="57150" cy="307975"/>
                                </a:xfrm>
                                <a:custGeom>
                                  <a:avLst/>
                                  <a:gdLst>
                                    <a:gd name="T0" fmla="*/ 0 w 36"/>
                                    <a:gd name="T1" fmla="*/ 0 h 194"/>
                                    <a:gd name="T2" fmla="*/ 6 w 36"/>
                                    <a:gd name="T3" fmla="*/ 16 h 194"/>
                                    <a:gd name="T4" fmla="*/ 7 w 36"/>
                                    <a:gd name="T5" fmla="*/ 19 h 194"/>
                                    <a:gd name="T6" fmla="*/ 11 w 36"/>
                                    <a:gd name="T7" fmla="*/ 80 h 194"/>
                                    <a:gd name="T8" fmla="*/ 20 w 36"/>
                                    <a:gd name="T9" fmla="*/ 132 h 194"/>
                                    <a:gd name="T10" fmla="*/ 33 w 36"/>
                                    <a:gd name="T11" fmla="*/ 185 h 194"/>
                                    <a:gd name="T12" fmla="*/ 36 w 36"/>
                                    <a:gd name="T13" fmla="*/ 194 h 194"/>
                                    <a:gd name="T14" fmla="*/ 21 w 36"/>
                                    <a:gd name="T15" fmla="*/ 161 h 194"/>
                                    <a:gd name="T16" fmla="*/ 15 w 36"/>
                                    <a:gd name="T17" fmla="*/ 145 h 194"/>
                                    <a:gd name="T18" fmla="*/ 5 w 36"/>
                                    <a:gd name="T19" fmla="*/ 81 h 194"/>
                                    <a:gd name="T20" fmla="*/ 1 w 36"/>
                                    <a:gd name="T21" fmla="*/ 41 h 194"/>
                                    <a:gd name="T22" fmla="*/ 0 w 36"/>
                                    <a:gd name="T23" fmla="*/ 0 h 19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6" h="194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7" y="19"/>
                                      </a:lnTo>
                                      <a:lnTo>
                                        <a:pt x="11" y="80"/>
                                      </a:lnTo>
                                      <a:lnTo>
                                        <a:pt x="20" y="132"/>
                                      </a:lnTo>
                                      <a:lnTo>
                                        <a:pt x="33" y="185"/>
                                      </a:lnTo>
                                      <a:lnTo>
                                        <a:pt x="36" y="194"/>
                                      </a:lnTo>
                                      <a:lnTo>
                                        <a:pt x="21" y="161"/>
                                      </a:lnTo>
                                      <a:lnTo>
                                        <a:pt x="15" y="145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9" name="任意多边形 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607787" y="7229650"/>
                                  <a:ext cx="49213" cy="103188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5"/>
                                    <a:gd name="T2" fmla="*/ 31 w 31"/>
                                    <a:gd name="T3" fmla="*/ 65 h 65"/>
                                    <a:gd name="T4" fmla="*/ 23 w 31"/>
                                    <a:gd name="T5" fmla="*/ 65 h 65"/>
                                    <a:gd name="T6" fmla="*/ 0 w 31"/>
                                    <a:gd name="T7" fmla="*/ 0 h 6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5">
                                      <a:moveTo>
                                        <a:pt x="0" y="0"/>
                                      </a:moveTo>
                                      <a:lnTo>
                                        <a:pt x="31" y="65"/>
                                      </a:lnTo>
                                      <a:lnTo>
                                        <a:pt x="23" y="6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0" name="任意多边形 30"/>
                              <wps:cNvSpPr>
                                <a:spLocks/>
                              </wps:cNvSpPr>
                              <wps:spPr bwMode="auto">
                                <a:xfrm>
                                  <a:off x="563337" y="6878812"/>
                                  <a:ext cx="11113" cy="66675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2"/>
                                    <a:gd name="T2" fmla="*/ 6 w 7"/>
                                    <a:gd name="T3" fmla="*/ 17 h 42"/>
                                    <a:gd name="T4" fmla="*/ 7 w 7"/>
                                    <a:gd name="T5" fmla="*/ 42 h 42"/>
                                    <a:gd name="T6" fmla="*/ 6 w 7"/>
                                    <a:gd name="T7" fmla="*/ 39 h 42"/>
                                    <a:gd name="T8" fmla="*/ 0 w 7"/>
                                    <a:gd name="T9" fmla="*/ 23 h 42"/>
                                    <a:gd name="T10" fmla="*/ 0 w 7"/>
                                    <a:gd name="T11" fmla="*/ 0 h 4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2">
                                      <a:moveTo>
                                        <a:pt x="0" y="0"/>
                                      </a:moveTo>
                                      <a:lnTo>
                                        <a:pt x="6" y="17"/>
                                      </a:lnTo>
                                      <a:lnTo>
                                        <a:pt x="7" y="42"/>
                                      </a:lnTo>
                                      <a:lnTo>
                                        <a:pt x="6" y="39"/>
                                      </a:lnTo>
                                      <a:lnTo>
                                        <a:pt x="0" y="23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31" name="任意多边形 3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87149" y="7145512"/>
                                  <a:ext cx="71438" cy="187325"/>
                                </a:xfrm>
                                <a:custGeom>
                                  <a:avLst/>
                                  <a:gdLst>
                                    <a:gd name="T0" fmla="*/ 0 w 45"/>
                                    <a:gd name="T1" fmla="*/ 0 h 118"/>
                                    <a:gd name="T2" fmla="*/ 6 w 45"/>
                                    <a:gd name="T3" fmla="*/ 16 h 118"/>
                                    <a:gd name="T4" fmla="*/ 21 w 45"/>
                                    <a:gd name="T5" fmla="*/ 49 h 118"/>
                                    <a:gd name="T6" fmla="*/ 33 w 45"/>
                                    <a:gd name="T7" fmla="*/ 84 h 118"/>
                                    <a:gd name="T8" fmla="*/ 45 w 45"/>
                                    <a:gd name="T9" fmla="*/ 118 h 118"/>
                                    <a:gd name="T10" fmla="*/ 44 w 45"/>
                                    <a:gd name="T11" fmla="*/ 118 h 118"/>
                                    <a:gd name="T12" fmla="*/ 13 w 45"/>
                                    <a:gd name="T13" fmla="*/ 53 h 118"/>
                                    <a:gd name="T14" fmla="*/ 11 w 45"/>
                                    <a:gd name="T15" fmla="*/ 42 h 118"/>
                                    <a:gd name="T16" fmla="*/ 0 w 45"/>
                                    <a:gd name="T17" fmla="*/ 0 h 11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5" h="118">
                                      <a:moveTo>
                                        <a:pt x="0" y="0"/>
                                      </a:moveTo>
                                      <a:lnTo>
                                        <a:pt x="6" y="16"/>
                                      </a:lnTo>
                                      <a:lnTo>
                                        <a:pt x="21" y="49"/>
                                      </a:lnTo>
                                      <a:lnTo>
                                        <a:pt x="33" y="84"/>
                                      </a:lnTo>
                                      <a:lnTo>
                                        <a:pt x="45" y="118"/>
                                      </a:lnTo>
                                      <a:lnTo>
                                        <a:pt x="44" y="118"/>
                                      </a:lnTo>
                                      <a:lnTo>
                                        <a:pt x="13" y="53"/>
                                      </a:lnTo>
                                      <a:lnTo>
                                        <a:pt x="11" y="42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 w="0">
                                  <a:solidFill>
                                    <a:schemeClr val="tx2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  <wpg:grpSp>
                            <wpg:cNvPr id="7" name="组 7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80645" y="4826972"/>
                                <a:ext cx="1306273" cy="2505863"/>
                                <a:chOff x="80645" y="4649964"/>
                                <a:chExt cx="874712" cy="1677988"/>
                              </a:xfrm>
                            </wpg:grpSpPr>
                            <wps:wsp>
                              <wps:cNvPr id="8" name="任意多边形 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8745" y="5189714"/>
                                  <a:ext cx="198438" cy="714375"/>
                                </a:xfrm>
                                <a:custGeom>
                                  <a:avLst/>
                                  <a:gdLst>
                                    <a:gd name="T0" fmla="*/ 0 w 125"/>
                                    <a:gd name="T1" fmla="*/ 0 h 450"/>
                                    <a:gd name="T2" fmla="*/ 41 w 125"/>
                                    <a:gd name="T3" fmla="*/ 155 h 450"/>
                                    <a:gd name="T4" fmla="*/ 86 w 125"/>
                                    <a:gd name="T5" fmla="*/ 309 h 450"/>
                                    <a:gd name="T6" fmla="*/ 125 w 125"/>
                                    <a:gd name="T7" fmla="*/ 425 h 450"/>
                                    <a:gd name="T8" fmla="*/ 125 w 125"/>
                                    <a:gd name="T9" fmla="*/ 450 h 450"/>
                                    <a:gd name="T10" fmla="*/ 79 w 125"/>
                                    <a:gd name="T11" fmla="*/ 311 h 450"/>
                                    <a:gd name="T12" fmla="*/ 41 w 125"/>
                                    <a:gd name="T13" fmla="*/ 183 h 450"/>
                                    <a:gd name="T14" fmla="*/ 7 w 125"/>
                                    <a:gd name="T15" fmla="*/ 54 h 450"/>
                                    <a:gd name="T16" fmla="*/ 0 w 125"/>
                                    <a:gd name="T17" fmla="*/ 0 h 450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125" h="450">
                                      <a:moveTo>
                                        <a:pt x="0" y="0"/>
                                      </a:moveTo>
                                      <a:lnTo>
                                        <a:pt x="41" y="155"/>
                                      </a:lnTo>
                                      <a:lnTo>
                                        <a:pt x="86" y="309"/>
                                      </a:lnTo>
                                      <a:lnTo>
                                        <a:pt x="125" y="425"/>
                                      </a:lnTo>
                                      <a:lnTo>
                                        <a:pt x="125" y="450"/>
                                      </a:lnTo>
                                      <a:lnTo>
                                        <a:pt x="79" y="311"/>
                                      </a:lnTo>
                                      <a:lnTo>
                                        <a:pt x="41" y="183"/>
                                      </a:lnTo>
                                      <a:lnTo>
                                        <a:pt x="7" y="5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9" name="任意多边形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28295" y="5891389"/>
                                  <a:ext cx="187325" cy="436563"/>
                                </a:xfrm>
                                <a:custGeom>
                                  <a:avLst/>
                                  <a:gdLst>
                                    <a:gd name="T0" fmla="*/ 0 w 118"/>
                                    <a:gd name="T1" fmla="*/ 0 h 275"/>
                                    <a:gd name="T2" fmla="*/ 8 w 118"/>
                                    <a:gd name="T3" fmla="*/ 20 h 275"/>
                                    <a:gd name="T4" fmla="*/ 37 w 118"/>
                                    <a:gd name="T5" fmla="*/ 96 h 275"/>
                                    <a:gd name="T6" fmla="*/ 69 w 118"/>
                                    <a:gd name="T7" fmla="*/ 170 h 275"/>
                                    <a:gd name="T8" fmla="*/ 118 w 118"/>
                                    <a:gd name="T9" fmla="*/ 275 h 275"/>
                                    <a:gd name="T10" fmla="*/ 109 w 118"/>
                                    <a:gd name="T11" fmla="*/ 275 h 275"/>
                                    <a:gd name="T12" fmla="*/ 61 w 118"/>
                                    <a:gd name="T13" fmla="*/ 174 h 275"/>
                                    <a:gd name="T14" fmla="*/ 30 w 118"/>
                                    <a:gd name="T15" fmla="*/ 100 h 275"/>
                                    <a:gd name="T16" fmla="*/ 0 w 118"/>
                                    <a:gd name="T17" fmla="*/ 26 h 275"/>
                                    <a:gd name="T18" fmla="*/ 0 w 118"/>
                                    <a:gd name="T19" fmla="*/ 0 h 27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</a:cxnLst>
                                  <a:rect l="0" t="0" r="r" b="b"/>
                                  <a:pathLst>
                                    <a:path w="118" h="275">
                                      <a:moveTo>
                                        <a:pt x="0" y="0"/>
                                      </a:moveTo>
                                      <a:lnTo>
                                        <a:pt x="8" y="20"/>
                                      </a:lnTo>
                                      <a:lnTo>
                                        <a:pt x="37" y="96"/>
                                      </a:lnTo>
                                      <a:lnTo>
                                        <a:pt x="69" y="170"/>
                                      </a:lnTo>
                                      <a:lnTo>
                                        <a:pt x="118" y="275"/>
                                      </a:lnTo>
                                      <a:lnTo>
                                        <a:pt x="109" y="275"/>
                                      </a:lnTo>
                                      <a:lnTo>
                                        <a:pt x="61" y="174"/>
                                      </a:lnTo>
                                      <a:lnTo>
                                        <a:pt x="30" y="100"/>
                                      </a:lnTo>
                                      <a:lnTo>
                                        <a:pt x="0" y="2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0" name="任意多边形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2" name="任意多边形 1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2395" y="5202414"/>
                                  <a:ext cx="250825" cy="1020763"/>
                                </a:xfrm>
                                <a:custGeom>
                                  <a:avLst/>
                                  <a:gdLst>
                                    <a:gd name="T0" fmla="*/ 0 w 158"/>
                                    <a:gd name="T1" fmla="*/ 0 h 643"/>
                                    <a:gd name="T2" fmla="*/ 11 w 158"/>
                                    <a:gd name="T3" fmla="*/ 46 h 643"/>
                                    <a:gd name="T4" fmla="*/ 22 w 158"/>
                                    <a:gd name="T5" fmla="*/ 129 h 643"/>
                                    <a:gd name="T6" fmla="*/ 36 w 158"/>
                                    <a:gd name="T7" fmla="*/ 211 h 643"/>
                                    <a:gd name="T8" fmla="*/ 55 w 158"/>
                                    <a:gd name="T9" fmla="*/ 301 h 643"/>
                                    <a:gd name="T10" fmla="*/ 76 w 158"/>
                                    <a:gd name="T11" fmla="*/ 389 h 643"/>
                                    <a:gd name="T12" fmla="*/ 103 w 158"/>
                                    <a:gd name="T13" fmla="*/ 476 h 643"/>
                                    <a:gd name="T14" fmla="*/ 123 w 158"/>
                                    <a:gd name="T15" fmla="*/ 533 h 643"/>
                                    <a:gd name="T16" fmla="*/ 144 w 158"/>
                                    <a:gd name="T17" fmla="*/ 588 h 643"/>
                                    <a:gd name="T18" fmla="*/ 155 w 158"/>
                                    <a:gd name="T19" fmla="*/ 632 h 643"/>
                                    <a:gd name="T20" fmla="*/ 158 w 158"/>
                                    <a:gd name="T21" fmla="*/ 643 h 643"/>
                                    <a:gd name="T22" fmla="*/ 142 w 158"/>
                                    <a:gd name="T23" fmla="*/ 608 h 643"/>
                                    <a:gd name="T24" fmla="*/ 118 w 158"/>
                                    <a:gd name="T25" fmla="*/ 544 h 643"/>
                                    <a:gd name="T26" fmla="*/ 95 w 158"/>
                                    <a:gd name="T27" fmla="*/ 478 h 643"/>
                                    <a:gd name="T28" fmla="*/ 69 w 158"/>
                                    <a:gd name="T29" fmla="*/ 391 h 643"/>
                                    <a:gd name="T30" fmla="*/ 47 w 158"/>
                                    <a:gd name="T31" fmla="*/ 302 h 643"/>
                                    <a:gd name="T32" fmla="*/ 29 w 158"/>
                                    <a:gd name="T33" fmla="*/ 212 h 643"/>
                                    <a:gd name="T34" fmla="*/ 13 w 158"/>
                                    <a:gd name="T35" fmla="*/ 107 h 643"/>
                                    <a:gd name="T36" fmla="*/ 0 w 158"/>
                                    <a:gd name="T37" fmla="*/ 0 h 6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</a:cxnLst>
                                  <a:rect l="0" t="0" r="r" b="b"/>
                                  <a:pathLst>
                                    <a:path w="158" h="643">
                                      <a:moveTo>
                                        <a:pt x="0" y="0"/>
                                      </a:moveTo>
                                      <a:lnTo>
                                        <a:pt x="11" y="46"/>
                                      </a:lnTo>
                                      <a:lnTo>
                                        <a:pt x="22" y="129"/>
                                      </a:lnTo>
                                      <a:lnTo>
                                        <a:pt x="36" y="211"/>
                                      </a:lnTo>
                                      <a:lnTo>
                                        <a:pt x="55" y="301"/>
                                      </a:lnTo>
                                      <a:lnTo>
                                        <a:pt x="76" y="389"/>
                                      </a:lnTo>
                                      <a:lnTo>
                                        <a:pt x="103" y="476"/>
                                      </a:lnTo>
                                      <a:lnTo>
                                        <a:pt x="123" y="533"/>
                                      </a:lnTo>
                                      <a:lnTo>
                                        <a:pt x="144" y="588"/>
                                      </a:lnTo>
                                      <a:lnTo>
                                        <a:pt x="155" y="632"/>
                                      </a:lnTo>
                                      <a:lnTo>
                                        <a:pt x="158" y="643"/>
                                      </a:lnTo>
                                      <a:lnTo>
                                        <a:pt x="142" y="608"/>
                                      </a:lnTo>
                                      <a:lnTo>
                                        <a:pt x="118" y="544"/>
                                      </a:lnTo>
                                      <a:lnTo>
                                        <a:pt x="95" y="478"/>
                                      </a:lnTo>
                                      <a:lnTo>
                                        <a:pt x="69" y="391"/>
                                      </a:lnTo>
                                      <a:lnTo>
                                        <a:pt x="47" y="302"/>
                                      </a:lnTo>
                                      <a:lnTo>
                                        <a:pt x="29" y="212"/>
                                      </a:lnTo>
                                      <a:lnTo>
                                        <a:pt x="13" y="107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3" name="任意多边形 13"/>
                              <wps:cNvSpPr>
                                <a:spLocks/>
                              </wps:cNvSpPr>
                              <wps:spPr bwMode="auto">
                                <a:xfrm>
                                  <a:off x="375920" y="6215239"/>
                                  <a:ext cx="52388" cy="112713"/>
                                </a:xfrm>
                                <a:custGeom>
                                  <a:avLst/>
                                  <a:gdLst>
                                    <a:gd name="T0" fmla="*/ 0 w 33"/>
                                    <a:gd name="T1" fmla="*/ 0 h 71"/>
                                    <a:gd name="T2" fmla="*/ 33 w 33"/>
                                    <a:gd name="T3" fmla="*/ 71 h 71"/>
                                    <a:gd name="T4" fmla="*/ 24 w 33"/>
                                    <a:gd name="T5" fmla="*/ 71 h 71"/>
                                    <a:gd name="T6" fmla="*/ 11 w 33"/>
                                    <a:gd name="T7" fmla="*/ 36 h 71"/>
                                    <a:gd name="T8" fmla="*/ 0 w 33"/>
                                    <a:gd name="T9" fmla="*/ 0 h 7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33" h="71">
                                      <a:moveTo>
                                        <a:pt x="0" y="0"/>
                                      </a:moveTo>
                                      <a:lnTo>
                                        <a:pt x="33" y="71"/>
                                      </a:lnTo>
                                      <a:lnTo>
                                        <a:pt x="24" y="71"/>
                                      </a:lnTo>
                                      <a:lnTo>
                                        <a:pt x="11" y="3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4" name="任意多边形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5" name="任意多边形 15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4649964"/>
                                  <a:ext cx="638175" cy="1241425"/>
                                </a:xfrm>
                                <a:custGeom>
                                  <a:avLst/>
                                  <a:gdLst>
                                    <a:gd name="T0" fmla="*/ 402 w 402"/>
                                    <a:gd name="T1" fmla="*/ 0 h 782"/>
                                    <a:gd name="T2" fmla="*/ 402 w 402"/>
                                    <a:gd name="T3" fmla="*/ 1 h 782"/>
                                    <a:gd name="T4" fmla="*/ 363 w 402"/>
                                    <a:gd name="T5" fmla="*/ 39 h 782"/>
                                    <a:gd name="T6" fmla="*/ 325 w 402"/>
                                    <a:gd name="T7" fmla="*/ 79 h 782"/>
                                    <a:gd name="T8" fmla="*/ 290 w 402"/>
                                    <a:gd name="T9" fmla="*/ 121 h 782"/>
                                    <a:gd name="T10" fmla="*/ 255 w 402"/>
                                    <a:gd name="T11" fmla="*/ 164 h 782"/>
                                    <a:gd name="T12" fmla="*/ 211 w 402"/>
                                    <a:gd name="T13" fmla="*/ 222 h 782"/>
                                    <a:gd name="T14" fmla="*/ 171 w 402"/>
                                    <a:gd name="T15" fmla="*/ 284 h 782"/>
                                    <a:gd name="T16" fmla="*/ 133 w 402"/>
                                    <a:gd name="T17" fmla="*/ 346 h 782"/>
                                    <a:gd name="T18" fmla="*/ 100 w 402"/>
                                    <a:gd name="T19" fmla="*/ 411 h 782"/>
                                    <a:gd name="T20" fmla="*/ 71 w 402"/>
                                    <a:gd name="T21" fmla="*/ 478 h 782"/>
                                    <a:gd name="T22" fmla="*/ 45 w 402"/>
                                    <a:gd name="T23" fmla="*/ 546 h 782"/>
                                    <a:gd name="T24" fmla="*/ 27 w 402"/>
                                    <a:gd name="T25" fmla="*/ 617 h 782"/>
                                    <a:gd name="T26" fmla="*/ 13 w 402"/>
                                    <a:gd name="T27" fmla="*/ 689 h 782"/>
                                    <a:gd name="T28" fmla="*/ 7 w 402"/>
                                    <a:gd name="T29" fmla="*/ 761 h 782"/>
                                    <a:gd name="T30" fmla="*/ 7 w 402"/>
                                    <a:gd name="T31" fmla="*/ 782 h 782"/>
                                    <a:gd name="T32" fmla="*/ 0 w 402"/>
                                    <a:gd name="T33" fmla="*/ 765 h 782"/>
                                    <a:gd name="T34" fmla="*/ 1 w 402"/>
                                    <a:gd name="T35" fmla="*/ 761 h 782"/>
                                    <a:gd name="T36" fmla="*/ 7 w 402"/>
                                    <a:gd name="T37" fmla="*/ 688 h 782"/>
                                    <a:gd name="T38" fmla="*/ 21 w 402"/>
                                    <a:gd name="T39" fmla="*/ 616 h 782"/>
                                    <a:gd name="T40" fmla="*/ 40 w 402"/>
                                    <a:gd name="T41" fmla="*/ 545 h 782"/>
                                    <a:gd name="T42" fmla="*/ 66 w 402"/>
                                    <a:gd name="T43" fmla="*/ 475 h 782"/>
                                    <a:gd name="T44" fmla="*/ 95 w 402"/>
                                    <a:gd name="T45" fmla="*/ 409 h 782"/>
                                    <a:gd name="T46" fmla="*/ 130 w 402"/>
                                    <a:gd name="T47" fmla="*/ 343 h 782"/>
                                    <a:gd name="T48" fmla="*/ 167 w 402"/>
                                    <a:gd name="T49" fmla="*/ 281 h 782"/>
                                    <a:gd name="T50" fmla="*/ 209 w 402"/>
                                    <a:gd name="T51" fmla="*/ 220 h 782"/>
                                    <a:gd name="T52" fmla="*/ 253 w 402"/>
                                    <a:gd name="T53" fmla="*/ 163 h 782"/>
                                    <a:gd name="T54" fmla="*/ 287 w 402"/>
                                    <a:gd name="T55" fmla="*/ 120 h 782"/>
                                    <a:gd name="T56" fmla="*/ 324 w 402"/>
                                    <a:gd name="T57" fmla="*/ 78 h 782"/>
                                    <a:gd name="T58" fmla="*/ 362 w 402"/>
                                    <a:gd name="T59" fmla="*/ 38 h 782"/>
                                    <a:gd name="T60" fmla="*/ 402 w 402"/>
                                    <a:gd name="T61" fmla="*/ 0 h 78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</a:cxnLst>
                                  <a:rect l="0" t="0" r="r" b="b"/>
                                  <a:pathLst>
                                    <a:path w="402" h="782">
                                      <a:moveTo>
                                        <a:pt x="402" y="0"/>
                                      </a:moveTo>
                                      <a:lnTo>
                                        <a:pt x="402" y="1"/>
                                      </a:lnTo>
                                      <a:lnTo>
                                        <a:pt x="363" y="39"/>
                                      </a:lnTo>
                                      <a:lnTo>
                                        <a:pt x="325" y="79"/>
                                      </a:lnTo>
                                      <a:lnTo>
                                        <a:pt x="290" y="121"/>
                                      </a:lnTo>
                                      <a:lnTo>
                                        <a:pt x="255" y="164"/>
                                      </a:lnTo>
                                      <a:lnTo>
                                        <a:pt x="211" y="222"/>
                                      </a:lnTo>
                                      <a:lnTo>
                                        <a:pt x="171" y="284"/>
                                      </a:lnTo>
                                      <a:lnTo>
                                        <a:pt x="133" y="346"/>
                                      </a:lnTo>
                                      <a:lnTo>
                                        <a:pt x="100" y="411"/>
                                      </a:lnTo>
                                      <a:lnTo>
                                        <a:pt x="71" y="478"/>
                                      </a:lnTo>
                                      <a:lnTo>
                                        <a:pt x="45" y="546"/>
                                      </a:lnTo>
                                      <a:lnTo>
                                        <a:pt x="27" y="617"/>
                                      </a:lnTo>
                                      <a:lnTo>
                                        <a:pt x="13" y="689"/>
                                      </a:lnTo>
                                      <a:lnTo>
                                        <a:pt x="7" y="761"/>
                                      </a:lnTo>
                                      <a:lnTo>
                                        <a:pt x="7" y="782"/>
                                      </a:lnTo>
                                      <a:lnTo>
                                        <a:pt x="0" y="765"/>
                                      </a:lnTo>
                                      <a:lnTo>
                                        <a:pt x="1" y="761"/>
                                      </a:lnTo>
                                      <a:lnTo>
                                        <a:pt x="7" y="688"/>
                                      </a:lnTo>
                                      <a:lnTo>
                                        <a:pt x="21" y="616"/>
                                      </a:lnTo>
                                      <a:lnTo>
                                        <a:pt x="40" y="545"/>
                                      </a:lnTo>
                                      <a:lnTo>
                                        <a:pt x="66" y="475"/>
                                      </a:lnTo>
                                      <a:lnTo>
                                        <a:pt x="95" y="409"/>
                                      </a:lnTo>
                                      <a:lnTo>
                                        <a:pt x="130" y="343"/>
                                      </a:lnTo>
                                      <a:lnTo>
                                        <a:pt x="167" y="281"/>
                                      </a:lnTo>
                                      <a:lnTo>
                                        <a:pt x="209" y="220"/>
                                      </a:lnTo>
                                      <a:lnTo>
                                        <a:pt x="253" y="163"/>
                                      </a:lnTo>
                                      <a:lnTo>
                                        <a:pt x="287" y="120"/>
                                      </a:lnTo>
                                      <a:lnTo>
                                        <a:pt x="324" y="78"/>
                                      </a:lnTo>
                                      <a:lnTo>
                                        <a:pt x="362" y="38"/>
                                      </a:lnTo>
                                      <a:lnTo>
                                        <a:pt x="4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6" name="任意多边形 1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904089"/>
                                  <a:ext cx="58738" cy="311150"/>
                                </a:xfrm>
                                <a:custGeom>
                                  <a:avLst/>
                                  <a:gdLst>
                                    <a:gd name="T0" fmla="*/ 0 w 37"/>
                                    <a:gd name="T1" fmla="*/ 0 h 196"/>
                                    <a:gd name="T2" fmla="*/ 6 w 37"/>
                                    <a:gd name="T3" fmla="*/ 15 h 196"/>
                                    <a:gd name="T4" fmla="*/ 7 w 37"/>
                                    <a:gd name="T5" fmla="*/ 18 h 196"/>
                                    <a:gd name="T6" fmla="*/ 12 w 37"/>
                                    <a:gd name="T7" fmla="*/ 80 h 196"/>
                                    <a:gd name="T8" fmla="*/ 21 w 37"/>
                                    <a:gd name="T9" fmla="*/ 134 h 196"/>
                                    <a:gd name="T10" fmla="*/ 33 w 37"/>
                                    <a:gd name="T11" fmla="*/ 188 h 196"/>
                                    <a:gd name="T12" fmla="*/ 37 w 37"/>
                                    <a:gd name="T13" fmla="*/ 196 h 196"/>
                                    <a:gd name="T14" fmla="*/ 22 w 37"/>
                                    <a:gd name="T15" fmla="*/ 162 h 196"/>
                                    <a:gd name="T16" fmla="*/ 15 w 37"/>
                                    <a:gd name="T17" fmla="*/ 146 h 196"/>
                                    <a:gd name="T18" fmla="*/ 5 w 37"/>
                                    <a:gd name="T19" fmla="*/ 81 h 196"/>
                                    <a:gd name="T20" fmla="*/ 1 w 37"/>
                                    <a:gd name="T21" fmla="*/ 40 h 196"/>
                                    <a:gd name="T22" fmla="*/ 0 w 37"/>
                                    <a:gd name="T23" fmla="*/ 0 h 19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</a:cxnLst>
                                  <a:rect l="0" t="0" r="r" b="b"/>
                                  <a:pathLst>
                                    <a:path w="37" h="196">
                                      <a:moveTo>
                                        <a:pt x="0" y="0"/>
                                      </a:moveTo>
                                      <a:lnTo>
                                        <a:pt x="6" y="15"/>
                                      </a:lnTo>
                                      <a:lnTo>
                                        <a:pt x="7" y="18"/>
                                      </a:lnTo>
                                      <a:lnTo>
                                        <a:pt x="12" y="80"/>
                                      </a:lnTo>
                                      <a:lnTo>
                                        <a:pt x="21" y="134"/>
                                      </a:lnTo>
                                      <a:lnTo>
                                        <a:pt x="33" y="188"/>
                                      </a:lnTo>
                                      <a:lnTo>
                                        <a:pt x="37" y="196"/>
                                      </a:lnTo>
                                      <a:lnTo>
                                        <a:pt x="22" y="162"/>
                                      </a:lnTo>
                                      <a:lnTo>
                                        <a:pt x="15" y="146"/>
                                      </a:lnTo>
                                      <a:lnTo>
                                        <a:pt x="5" y="81"/>
                                      </a:lnTo>
                                      <a:lnTo>
                                        <a:pt x="1" y="4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7" name="任意多边形 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363220" y="6223177"/>
                                  <a:ext cx="49213" cy="104775"/>
                                </a:xfrm>
                                <a:custGeom>
                                  <a:avLst/>
                                  <a:gdLst>
                                    <a:gd name="T0" fmla="*/ 0 w 31"/>
                                    <a:gd name="T1" fmla="*/ 0 h 66"/>
                                    <a:gd name="T2" fmla="*/ 31 w 31"/>
                                    <a:gd name="T3" fmla="*/ 66 h 66"/>
                                    <a:gd name="T4" fmla="*/ 24 w 31"/>
                                    <a:gd name="T5" fmla="*/ 66 h 66"/>
                                    <a:gd name="T6" fmla="*/ 0 w 31"/>
                                    <a:gd name="T7" fmla="*/ 0 h 6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</a:cxnLst>
                                  <a:rect l="0" t="0" r="r" b="b"/>
                                  <a:pathLst>
                                    <a:path w="31" h="66">
                                      <a:moveTo>
                                        <a:pt x="0" y="0"/>
                                      </a:moveTo>
                                      <a:lnTo>
                                        <a:pt x="31" y="66"/>
                                      </a:lnTo>
                                      <a:lnTo>
                                        <a:pt x="24" y="66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8" name="任意多边形 18"/>
                              <wps:cNvSpPr>
                                <a:spLocks/>
                              </wps:cNvSpPr>
                              <wps:spPr bwMode="auto">
                                <a:xfrm>
                                  <a:off x="317182" y="5864402"/>
                                  <a:ext cx="11113" cy="68263"/>
                                </a:xfrm>
                                <a:custGeom>
                                  <a:avLst/>
                                  <a:gdLst>
                                    <a:gd name="T0" fmla="*/ 0 w 7"/>
                                    <a:gd name="T1" fmla="*/ 0 h 43"/>
                                    <a:gd name="T2" fmla="*/ 7 w 7"/>
                                    <a:gd name="T3" fmla="*/ 17 h 43"/>
                                    <a:gd name="T4" fmla="*/ 7 w 7"/>
                                    <a:gd name="T5" fmla="*/ 43 h 43"/>
                                    <a:gd name="T6" fmla="*/ 6 w 7"/>
                                    <a:gd name="T7" fmla="*/ 40 h 43"/>
                                    <a:gd name="T8" fmla="*/ 0 w 7"/>
                                    <a:gd name="T9" fmla="*/ 25 h 43"/>
                                    <a:gd name="T10" fmla="*/ 0 w 7"/>
                                    <a:gd name="T11" fmla="*/ 0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7" h="43">
                                      <a:moveTo>
                                        <a:pt x="0" y="0"/>
                                      </a:moveTo>
                                      <a:lnTo>
                                        <a:pt x="7" y="17"/>
                                      </a:lnTo>
                                      <a:lnTo>
                                        <a:pt x="7" y="43"/>
                                      </a:lnTo>
                                      <a:lnTo>
                                        <a:pt x="6" y="40"/>
                                      </a:lnTo>
                                      <a:lnTo>
                                        <a:pt x="0" y="25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9" name="任意多边形 19"/>
                              <wps:cNvSpPr>
                                <a:spLocks/>
                              </wps:cNvSpPr>
                              <wps:spPr bwMode="auto">
                                <a:xfrm>
                                  <a:off x="340995" y="6135864"/>
                                  <a:ext cx="73025" cy="192088"/>
                                </a:xfrm>
                                <a:custGeom>
                                  <a:avLst/>
                                  <a:gdLst>
                                    <a:gd name="T0" fmla="*/ 0 w 46"/>
                                    <a:gd name="T1" fmla="*/ 0 h 121"/>
                                    <a:gd name="T2" fmla="*/ 7 w 46"/>
                                    <a:gd name="T3" fmla="*/ 16 h 121"/>
                                    <a:gd name="T4" fmla="*/ 22 w 46"/>
                                    <a:gd name="T5" fmla="*/ 50 h 121"/>
                                    <a:gd name="T6" fmla="*/ 33 w 46"/>
                                    <a:gd name="T7" fmla="*/ 86 h 121"/>
                                    <a:gd name="T8" fmla="*/ 46 w 46"/>
                                    <a:gd name="T9" fmla="*/ 121 h 121"/>
                                    <a:gd name="T10" fmla="*/ 45 w 46"/>
                                    <a:gd name="T11" fmla="*/ 121 h 121"/>
                                    <a:gd name="T12" fmla="*/ 14 w 46"/>
                                    <a:gd name="T13" fmla="*/ 55 h 121"/>
                                    <a:gd name="T14" fmla="*/ 11 w 46"/>
                                    <a:gd name="T15" fmla="*/ 44 h 121"/>
                                    <a:gd name="T16" fmla="*/ 0 w 46"/>
                                    <a:gd name="T17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46" h="121">
                                      <a:moveTo>
                                        <a:pt x="0" y="0"/>
                                      </a:moveTo>
                                      <a:lnTo>
                                        <a:pt x="7" y="16"/>
                                      </a:lnTo>
                                      <a:lnTo>
                                        <a:pt x="22" y="50"/>
                                      </a:lnTo>
                                      <a:lnTo>
                                        <a:pt x="33" y="86"/>
                                      </a:lnTo>
                                      <a:lnTo>
                                        <a:pt x="46" y="121"/>
                                      </a:lnTo>
                                      <a:lnTo>
                                        <a:pt x="45" y="121"/>
                                      </a:lnTo>
                                      <a:lnTo>
                                        <a:pt x="14" y="55"/>
                                      </a:lnTo>
                                      <a:lnTo>
                                        <a:pt x="11" y="4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</wp:anchor>
                </w:drawing>
              </mc:Choice>
              <mc:Fallback>
                <w:pict>
                  <v:group w14:anchorId="38C714E7" id="组 5" o:spid="_x0000_s1026" style="position:absolute;left:0;text-align:left;margin-left:-42pt;margin-top:267.05pt;width:162pt;height:386.65pt;z-index:-251676672" coordorigin="806,42118" coordsize="13062,31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">
                    <v:group id="组 6" o:spid="_x0000_s1027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o:lock v:ext="edit" aspectratio="t"/>
                      <v:shape id="任意多边形 20" o:spid="_x0000_s1028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99bdd [3215]" strokecolor="#099bdd [3215]" strokeweight="0">
                        <v:path arrowok="t" o:connecttype="custom" o:connectlocs="0,0;61913,241300;133350,482600;193675,661988;193675,698500;120650,485775;61913,285750;9525,84138;0,0" o:connectangles="0,0,0,0,0,0,0,0,0"/>
                      </v:shape>
                      <v:shape id="任意多边形 21" o:spid="_x0000_s1029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99bdd [3215]" strokecolor="#099bdd [3215]" strokeweight="0">
                        <v:path arrowok="t" o:connecttype="custom" o:connectlocs="0,0;12700,30163;58738,147638;106363,265113;184150,427038;171450,427038;95250,268288;47625,155575;1588,39688;0,0" o:connectangles="0,0,0,0,0,0,0,0,0,0"/>
                      </v:shape>
                      <v:shape id="任意多边形 22" o:spid="_x0000_s1030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99bdd [3215]" strokecolor="#099bdd [3215]" strokeweight="0">
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</v:shape>
                      <v:shape id="任意多边形 23" o:spid="_x0000_s1031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99bdd [3215]" strokecolor="#099bdd [3215]" strokeweight="0">
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</v:shape>
                      <v:shape id="任意多边形 24" o:spid="_x0000_s1032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99bdd [3215]" strokecolor="#099bdd [3215]" strokeweight="0">
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</v:shape>
                      <v:shape id="任意多边形 25" o:spid="_x0000_s1033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99bdd [3215]" strokecolor="#099bdd [3215]" strokeweight="0">
                        <v:path arrowok="t" o:connecttype="custom" o:connectlocs="0,0;52388,109538;38100,109538;19050,55563;0,0" o:connectangles="0,0,0,0,0"/>
                      </v:shape>
                      <v:shape id="任意多边形 26" o:spid="_x0000_s1034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99bdd [3215]" strokecolor="#099bdd [3215]" strokeweight="0">
                        <v:path arrowok="t" o:connecttype="custom" o:connectlocs="0,0;14288,58738;14288,63500;23813,147638;7938,77788;0,0" o:connectangles="0,0,0,0,0,0"/>
                      </v:shape>
                      <v:shape id="任意多边形 27" o:spid="_x0000_s1035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99bdd [3215]" strokecolor="#099bdd [3215]" strokeweight="0">
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</v:shape>
                      <v:shape id="任意多边形 28" o:spid="_x0000_s1036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99bdd [3215]" strokecolor="#099bdd [3215]" strokeweight="0">
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</v:shape>
                      <v:shape id="任意多边形 29" o:spid="_x0000_s1037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99bdd [3215]" strokecolor="#099bdd [3215]" strokeweight="0">
                        <v:path arrowok="t" o:connecttype="custom" o:connectlocs="0,0;49213,103188;36513,103188;0,0" o:connectangles="0,0,0,0"/>
                      </v:shape>
                      <v:shape id="任意多边形 30" o:spid="_x0000_s1038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99bdd [3215]" strokecolor="#099bdd [3215]" strokeweight="0">
                        <v:path arrowok="t" o:connecttype="custom" o:connectlocs="0,0;9525,26988;11113,66675;9525,61913;0,36513;0,0" o:connectangles="0,0,0,0,0,0"/>
                      </v:shape>
                      <v:shape id="任意多边形 31" o:spid="_x0000_s1039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99bdd [3215]" strokecolor="#099bdd [3215]" strokeweight="0">
                        <v:path arrowok="t" o:connecttype="custom" o:connectlocs="0,0;9525,25400;33338,77788;52388,133350;71438,187325;69850,187325;20638,84138;17463,66675;0,0" o:connectangles="0,0,0,0,0,0,0,0,0"/>
                      </v:shape>
                    </v:group>
                    <v:group id="组 7" o:spid="_x0000_s1040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o:lock v:ext="edit" aspectratio="t"/>
                      <v:shape id="任意多边形 8" o:spid="_x0000_s1041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99bdd [3215]" strokecolor="#099bdd [3215]" strokeweight="0">
                        <v:fill opacity="13107f"/>
                        <v:stroke opacity="13107f"/>
                        <v:path arrowok="t" o:connecttype="custom" o:connectlocs="0,0;65088,246063;136525,490538;198438,674688;198438,714375;125413,493713;65088,290513;11113,85725;0,0" o:connectangles="0,0,0,0,0,0,0,0,0"/>
                      </v:shape>
                      <v:shape id="任意多边形 9" o:spid="_x0000_s1042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99bdd [3215]" strokecolor="#099bdd [3215]" strokeweight="0">
                        <v:fill opacity="13107f"/>
                        <v:stroke opacity="13107f"/>
                        <v:path arrowok="t" o:connecttype="custom" o:connectlocs="0,0;12700,31750;58738,152400;109538,269875;187325,436563;173038,436563;96838,276225;47625,158750;0,41275;0,0" o:connectangles="0,0,0,0,0,0,0,0,0,0"/>
                      </v:shape>
                      <v:shape id="任意多边形 10" o:spid="_x0000_s1043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99bdd [3215]" strokecolor="#099bdd [3215]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任意多边形 12" o:spid="_x0000_s1044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99bdd [3215]" strokecolor="#099bdd [3215]" strokeweight="0">
                        <v:fill opacity="13107f"/>
                        <v:stroke opacity="13107f"/>
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</v:shape>
                      <v:shape id="任意多边形 13" o:spid="_x0000_s1045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99bdd [3215]" strokecolor="#099bdd [3215]" strokeweight="0">
                        <v:fill opacity="13107f"/>
                        <v:stroke opacity="13107f"/>
                        <v:path arrowok="t" o:connecttype="custom" o:connectlocs="0,0;52388,112713;38100,112713;17463,57150;0,0" o:connectangles="0,0,0,0,0"/>
                      </v:shape>
                      <v:shape id="任意多边形 14" o:spid="_x0000_s1046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99bdd [3215]" strokecolor="#099bdd [3215]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  <v:shape id="任意多边形 15" o:spid="_x0000_s1047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99bdd [3215]" strokecolor="#099bdd [3215]" strokeweight="0">
                        <v:fill opacity="13107f"/>
                        <v:stroke opacity="13107f"/>
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</v:shape>
                      <v:shape id="任意多边形 16" o:spid="_x0000_s1048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99bdd [3215]" strokecolor="#099bdd [3215]" strokeweight="0">
                        <v:fill opacity="13107f"/>
                        <v:stroke opacity="13107f"/>
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</v:shape>
                      <v:shape id="任意多边形 17" o:spid="_x0000_s1049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99bdd [3215]" strokecolor="#099bdd [3215]" strokeweight="0">
                        <v:fill opacity="13107f"/>
                        <v:stroke opacity="13107f"/>
                        <v:path arrowok="t" o:connecttype="custom" o:connectlocs="0,0;49213,104775;38100,104775;0,0" o:connectangles="0,0,0,0"/>
                      </v:shape>
                      <v:shape id="任意多边形 18" o:spid="_x0000_s1050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99bdd [3215]" strokecolor="#099bdd [3215]" strokeweight="0">
                        <v:fill opacity="13107f"/>
                        <v:stroke opacity="13107f"/>
                        <v:path arrowok="t" o:connecttype="custom" o:connectlocs="0,0;11113,26988;11113,68263;9525,63500;0,39688;0,0" o:connectangles="0,0,0,0,0,0"/>
                      </v:shape>
                      <v:shape id="任意多边形 19" o:spid="_x0000_s1051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99bdd [3215]" strokecolor="#099bdd [3215]" strokeweight="0">
                        <v:fill opacity="13107f"/>
                        <v:stroke opacity="13107f"/>
                        <v:path arrowok="t" o:connecttype="custom" o:connectlocs="0,0;11113,25400;34925,79375;52388,136525;73025,192088;71438,192088;22225,87313;17463,69850;0,0" o:connectangles="0,0,0,0,0,0,0,0,0"/>
                      </v:shape>
                    </v:group>
                  </v:group>
                </w:pict>
              </mc:Fallback>
            </mc:AlternateContent>
          </w:r>
          <w:bookmarkEnd w:id="0"/>
          <w:r w:rsidR="0067197C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aps w:val="0"/>
          <w:color w:val="auto"/>
          <w:spacing w:val="0"/>
          <w:lang w:val="zh-CN"/>
        </w:rPr>
        <w:id w:val="-564716694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14:paraId="52386907" w14:textId="78DA70F4" w:rsidR="007B7CB2" w:rsidRDefault="007B7CB2">
          <w:pPr>
            <w:pStyle w:val="TOC"/>
          </w:pPr>
          <w:r>
            <w:rPr>
              <w:lang w:val="zh-CN"/>
            </w:rPr>
            <w:t>目录</w:t>
          </w:r>
        </w:p>
        <w:p w14:paraId="34832586" w14:textId="1B626B00" w:rsidR="00CE2AE3" w:rsidRDefault="007B7CB2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26671493" w:history="1">
            <w:r w:rsidR="00CE2AE3" w:rsidRPr="009D387A">
              <w:rPr>
                <w:rStyle w:val="aff7"/>
                <w:noProof/>
              </w:rPr>
              <w:t xml:space="preserve">1. </w:t>
            </w:r>
            <w:r w:rsidR="00CE2AE3" w:rsidRPr="009D387A">
              <w:rPr>
                <w:rStyle w:val="aff7"/>
                <w:noProof/>
              </w:rPr>
              <w:t>概述</w:t>
            </w:r>
            <w:r w:rsidR="00CE2AE3">
              <w:rPr>
                <w:noProof/>
                <w:webHidden/>
              </w:rPr>
              <w:tab/>
            </w:r>
            <w:r w:rsidR="00CE2AE3">
              <w:rPr>
                <w:noProof/>
                <w:webHidden/>
              </w:rPr>
              <w:fldChar w:fldCharType="begin"/>
            </w:r>
            <w:r w:rsidR="00CE2AE3">
              <w:rPr>
                <w:noProof/>
                <w:webHidden/>
              </w:rPr>
              <w:instrText xml:space="preserve"> PAGEREF _Toc526671493 \h </w:instrText>
            </w:r>
            <w:r w:rsidR="00CE2AE3">
              <w:rPr>
                <w:noProof/>
                <w:webHidden/>
              </w:rPr>
            </w:r>
            <w:r w:rsidR="00CE2AE3">
              <w:rPr>
                <w:noProof/>
                <w:webHidden/>
              </w:rPr>
              <w:fldChar w:fldCharType="separate"/>
            </w:r>
            <w:r w:rsidR="00CE2AE3">
              <w:rPr>
                <w:noProof/>
                <w:webHidden/>
              </w:rPr>
              <w:t>2</w:t>
            </w:r>
            <w:r w:rsidR="00CE2AE3">
              <w:rPr>
                <w:noProof/>
                <w:webHidden/>
              </w:rPr>
              <w:fldChar w:fldCharType="end"/>
            </w:r>
          </w:hyperlink>
        </w:p>
        <w:p w14:paraId="264355DB" w14:textId="3019CA6F" w:rsidR="00CE2AE3" w:rsidRDefault="008248E0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6671494" w:history="1">
            <w:r w:rsidR="00CE2AE3" w:rsidRPr="009D387A">
              <w:rPr>
                <w:rStyle w:val="aff7"/>
                <w:noProof/>
              </w:rPr>
              <w:t>1.1.</w:t>
            </w:r>
            <w:r w:rsidR="00CE2AE3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E2AE3" w:rsidRPr="009D387A">
              <w:rPr>
                <w:rStyle w:val="aff7"/>
                <w:noProof/>
              </w:rPr>
              <w:t>应用领域与使用对象</w:t>
            </w:r>
            <w:r w:rsidR="00CE2AE3">
              <w:rPr>
                <w:noProof/>
                <w:webHidden/>
              </w:rPr>
              <w:tab/>
            </w:r>
            <w:r w:rsidR="00CE2AE3">
              <w:rPr>
                <w:noProof/>
                <w:webHidden/>
              </w:rPr>
              <w:fldChar w:fldCharType="begin"/>
            </w:r>
            <w:r w:rsidR="00CE2AE3">
              <w:rPr>
                <w:noProof/>
                <w:webHidden/>
              </w:rPr>
              <w:instrText xml:space="preserve"> PAGEREF _Toc526671494 \h </w:instrText>
            </w:r>
            <w:r w:rsidR="00CE2AE3">
              <w:rPr>
                <w:noProof/>
                <w:webHidden/>
              </w:rPr>
            </w:r>
            <w:r w:rsidR="00CE2AE3">
              <w:rPr>
                <w:noProof/>
                <w:webHidden/>
              </w:rPr>
              <w:fldChar w:fldCharType="separate"/>
            </w:r>
            <w:r w:rsidR="00CE2AE3">
              <w:rPr>
                <w:noProof/>
                <w:webHidden/>
              </w:rPr>
              <w:t>2</w:t>
            </w:r>
            <w:r w:rsidR="00CE2AE3">
              <w:rPr>
                <w:noProof/>
                <w:webHidden/>
              </w:rPr>
              <w:fldChar w:fldCharType="end"/>
            </w:r>
          </w:hyperlink>
        </w:p>
        <w:p w14:paraId="00418150" w14:textId="085166A5" w:rsidR="00CE2AE3" w:rsidRDefault="008248E0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6671495" w:history="1">
            <w:r w:rsidR="00CE2AE3" w:rsidRPr="009D387A">
              <w:rPr>
                <w:rStyle w:val="aff7"/>
                <w:noProof/>
              </w:rPr>
              <w:t xml:space="preserve">2. </w:t>
            </w:r>
            <w:r w:rsidR="00CE2AE3" w:rsidRPr="009D387A">
              <w:rPr>
                <w:rStyle w:val="aff7"/>
                <w:noProof/>
              </w:rPr>
              <w:t>系统综述</w:t>
            </w:r>
            <w:r w:rsidR="00CE2AE3">
              <w:rPr>
                <w:noProof/>
                <w:webHidden/>
              </w:rPr>
              <w:tab/>
            </w:r>
            <w:r w:rsidR="00CE2AE3">
              <w:rPr>
                <w:noProof/>
                <w:webHidden/>
              </w:rPr>
              <w:fldChar w:fldCharType="begin"/>
            </w:r>
            <w:r w:rsidR="00CE2AE3">
              <w:rPr>
                <w:noProof/>
                <w:webHidden/>
              </w:rPr>
              <w:instrText xml:space="preserve"> PAGEREF _Toc526671495 \h </w:instrText>
            </w:r>
            <w:r w:rsidR="00CE2AE3">
              <w:rPr>
                <w:noProof/>
                <w:webHidden/>
              </w:rPr>
            </w:r>
            <w:r w:rsidR="00CE2AE3">
              <w:rPr>
                <w:noProof/>
                <w:webHidden/>
              </w:rPr>
              <w:fldChar w:fldCharType="separate"/>
            </w:r>
            <w:r w:rsidR="00CE2AE3">
              <w:rPr>
                <w:noProof/>
                <w:webHidden/>
              </w:rPr>
              <w:t>3</w:t>
            </w:r>
            <w:r w:rsidR="00CE2AE3">
              <w:rPr>
                <w:noProof/>
                <w:webHidden/>
              </w:rPr>
              <w:fldChar w:fldCharType="end"/>
            </w:r>
          </w:hyperlink>
        </w:p>
        <w:p w14:paraId="6C0A89DD" w14:textId="69657B09" w:rsidR="00CE2AE3" w:rsidRDefault="008248E0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6671496" w:history="1">
            <w:r w:rsidR="00CE2AE3" w:rsidRPr="009D387A">
              <w:rPr>
                <w:rStyle w:val="aff7"/>
                <w:noProof/>
              </w:rPr>
              <w:t>2.1.</w:t>
            </w:r>
            <w:r w:rsidR="00CE2AE3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E2AE3" w:rsidRPr="009D387A">
              <w:rPr>
                <w:rStyle w:val="aff7"/>
                <w:noProof/>
              </w:rPr>
              <w:t>系统功能简介</w:t>
            </w:r>
            <w:r w:rsidR="00CE2AE3">
              <w:rPr>
                <w:noProof/>
                <w:webHidden/>
              </w:rPr>
              <w:tab/>
            </w:r>
            <w:r w:rsidR="00CE2AE3">
              <w:rPr>
                <w:noProof/>
                <w:webHidden/>
              </w:rPr>
              <w:fldChar w:fldCharType="begin"/>
            </w:r>
            <w:r w:rsidR="00CE2AE3">
              <w:rPr>
                <w:noProof/>
                <w:webHidden/>
              </w:rPr>
              <w:instrText xml:space="preserve"> PAGEREF _Toc526671496 \h </w:instrText>
            </w:r>
            <w:r w:rsidR="00CE2AE3">
              <w:rPr>
                <w:noProof/>
                <w:webHidden/>
              </w:rPr>
            </w:r>
            <w:r w:rsidR="00CE2AE3">
              <w:rPr>
                <w:noProof/>
                <w:webHidden/>
              </w:rPr>
              <w:fldChar w:fldCharType="separate"/>
            </w:r>
            <w:r w:rsidR="00CE2AE3">
              <w:rPr>
                <w:noProof/>
                <w:webHidden/>
              </w:rPr>
              <w:t>3</w:t>
            </w:r>
            <w:r w:rsidR="00CE2AE3">
              <w:rPr>
                <w:noProof/>
                <w:webHidden/>
              </w:rPr>
              <w:fldChar w:fldCharType="end"/>
            </w:r>
          </w:hyperlink>
        </w:p>
        <w:p w14:paraId="6B57DF24" w14:textId="53F3F7AF" w:rsidR="00CE2AE3" w:rsidRDefault="008248E0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6671497" w:history="1">
            <w:r w:rsidR="00CE2AE3" w:rsidRPr="009D387A">
              <w:rPr>
                <w:rStyle w:val="aff7"/>
                <w:noProof/>
              </w:rPr>
              <w:t>2.2.</w:t>
            </w:r>
            <w:r w:rsidR="00CE2AE3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E2AE3" w:rsidRPr="009D387A">
              <w:rPr>
                <w:rStyle w:val="aff7"/>
                <w:noProof/>
              </w:rPr>
              <w:t>性能</w:t>
            </w:r>
            <w:r w:rsidR="00CE2AE3">
              <w:rPr>
                <w:noProof/>
                <w:webHidden/>
              </w:rPr>
              <w:tab/>
            </w:r>
            <w:r w:rsidR="00CE2AE3">
              <w:rPr>
                <w:noProof/>
                <w:webHidden/>
              </w:rPr>
              <w:fldChar w:fldCharType="begin"/>
            </w:r>
            <w:r w:rsidR="00CE2AE3">
              <w:rPr>
                <w:noProof/>
                <w:webHidden/>
              </w:rPr>
              <w:instrText xml:space="preserve"> PAGEREF _Toc526671497 \h </w:instrText>
            </w:r>
            <w:r w:rsidR="00CE2AE3">
              <w:rPr>
                <w:noProof/>
                <w:webHidden/>
              </w:rPr>
            </w:r>
            <w:r w:rsidR="00CE2AE3">
              <w:rPr>
                <w:noProof/>
                <w:webHidden/>
              </w:rPr>
              <w:fldChar w:fldCharType="separate"/>
            </w:r>
            <w:r w:rsidR="00CE2AE3">
              <w:rPr>
                <w:noProof/>
                <w:webHidden/>
              </w:rPr>
              <w:t>3</w:t>
            </w:r>
            <w:r w:rsidR="00CE2AE3">
              <w:rPr>
                <w:noProof/>
                <w:webHidden/>
              </w:rPr>
              <w:fldChar w:fldCharType="end"/>
            </w:r>
          </w:hyperlink>
        </w:p>
        <w:p w14:paraId="25185A0C" w14:textId="5A19ADD5" w:rsidR="00CE2AE3" w:rsidRDefault="008248E0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6671498" w:history="1">
            <w:r w:rsidR="00CE2AE3" w:rsidRPr="009D387A">
              <w:rPr>
                <w:rStyle w:val="aff7"/>
                <w:noProof/>
              </w:rPr>
              <w:t xml:space="preserve">3. </w:t>
            </w:r>
            <w:r w:rsidR="00CE2AE3" w:rsidRPr="009D387A">
              <w:rPr>
                <w:rStyle w:val="aff7"/>
                <w:noProof/>
              </w:rPr>
              <w:t>运行环境</w:t>
            </w:r>
            <w:r w:rsidR="00CE2AE3">
              <w:rPr>
                <w:noProof/>
                <w:webHidden/>
              </w:rPr>
              <w:tab/>
            </w:r>
            <w:r w:rsidR="00CE2AE3">
              <w:rPr>
                <w:noProof/>
                <w:webHidden/>
              </w:rPr>
              <w:fldChar w:fldCharType="begin"/>
            </w:r>
            <w:r w:rsidR="00CE2AE3">
              <w:rPr>
                <w:noProof/>
                <w:webHidden/>
              </w:rPr>
              <w:instrText xml:space="preserve"> PAGEREF _Toc526671498 \h </w:instrText>
            </w:r>
            <w:r w:rsidR="00CE2AE3">
              <w:rPr>
                <w:noProof/>
                <w:webHidden/>
              </w:rPr>
            </w:r>
            <w:r w:rsidR="00CE2AE3">
              <w:rPr>
                <w:noProof/>
                <w:webHidden/>
              </w:rPr>
              <w:fldChar w:fldCharType="separate"/>
            </w:r>
            <w:r w:rsidR="00CE2AE3">
              <w:rPr>
                <w:noProof/>
                <w:webHidden/>
              </w:rPr>
              <w:t>4</w:t>
            </w:r>
            <w:r w:rsidR="00CE2AE3">
              <w:rPr>
                <w:noProof/>
                <w:webHidden/>
              </w:rPr>
              <w:fldChar w:fldCharType="end"/>
            </w:r>
          </w:hyperlink>
        </w:p>
        <w:p w14:paraId="32433C7A" w14:textId="2D80BADC" w:rsidR="00CE2AE3" w:rsidRDefault="008248E0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6671499" w:history="1">
            <w:r w:rsidR="00CE2AE3" w:rsidRPr="009D387A">
              <w:rPr>
                <w:rStyle w:val="aff7"/>
                <w:noProof/>
              </w:rPr>
              <w:t>3.1.</w:t>
            </w:r>
            <w:r w:rsidR="00CE2AE3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E2AE3" w:rsidRPr="009D387A">
              <w:rPr>
                <w:rStyle w:val="aff7"/>
                <w:noProof/>
              </w:rPr>
              <w:t>硬件设备要求</w:t>
            </w:r>
            <w:r w:rsidR="00CE2AE3">
              <w:rPr>
                <w:noProof/>
                <w:webHidden/>
              </w:rPr>
              <w:tab/>
            </w:r>
            <w:r w:rsidR="00CE2AE3">
              <w:rPr>
                <w:noProof/>
                <w:webHidden/>
              </w:rPr>
              <w:fldChar w:fldCharType="begin"/>
            </w:r>
            <w:r w:rsidR="00CE2AE3">
              <w:rPr>
                <w:noProof/>
                <w:webHidden/>
              </w:rPr>
              <w:instrText xml:space="preserve"> PAGEREF _Toc526671499 \h </w:instrText>
            </w:r>
            <w:r w:rsidR="00CE2AE3">
              <w:rPr>
                <w:noProof/>
                <w:webHidden/>
              </w:rPr>
            </w:r>
            <w:r w:rsidR="00CE2AE3">
              <w:rPr>
                <w:noProof/>
                <w:webHidden/>
              </w:rPr>
              <w:fldChar w:fldCharType="separate"/>
            </w:r>
            <w:r w:rsidR="00CE2AE3">
              <w:rPr>
                <w:noProof/>
                <w:webHidden/>
              </w:rPr>
              <w:t>4</w:t>
            </w:r>
            <w:r w:rsidR="00CE2AE3">
              <w:rPr>
                <w:noProof/>
                <w:webHidden/>
              </w:rPr>
              <w:fldChar w:fldCharType="end"/>
            </w:r>
          </w:hyperlink>
        </w:p>
        <w:p w14:paraId="5873DE0C" w14:textId="29F55290" w:rsidR="00CE2AE3" w:rsidRDefault="008248E0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6671500" w:history="1">
            <w:r w:rsidR="00CE2AE3" w:rsidRPr="009D387A">
              <w:rPr>
                <w:rStyle w:val="aff7"/>
                <w:noProof/>
              </w:rPr>
              <w:t>3.2.</w:t>
            </w:r>
            <w:r w:rsidR="00CE2AE3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E2AE3" w:rsidRPr="009D387A">
              <w:rPr>
                <w:rStyle w:val="aff7"/>
                <w:noProof/>
              </w:rPr>
              <w:t>软件系统要求</w:t>
            </w:r>
            <w:r w:rsidR="00CE2AE3">
              <w:rPr>
                <w:noProof/>
                <w:webHidden/>
              </w:rPr>
              <w:tab/>
            </w:r>
            <w:r w:rsidR="00CE2AE3">
              <w:rPr>
                <w:noProof/>
                <w:webHidden/>
              </w:rPr>
              <w:fldChar w:fldCharType="begin"/>
            </w:r>
            <w:r w:rsidR="00CE2AE3">
              <w:rPr>
                <w:noProof/>
                <w:webHidden/>
              </w:rPr>
              <w:instrText xml:space="preserve"> PAGEREF _Toc526671500 \h </w:instrText>
            </w:r>
            <w:r w:rsidR="00CE2AE3">
              <w:rPr>
                <w:noProof/>
                <w:webHidden/>
              </w:rPr>
            </w:r>
            <w:r w:rsidR="00CE2AE3">
              <w:rPr>
                <w:noProof/>
                <w:webHidden/>
              </w:rPr>
              <w:fldChar w:fldCharType="separate"/>
            </w:r>
            <w:r w:rsidR="00CE2AE3">
              <w:rPr>
                <w:noProof/>
                <w:webHidden/>
              </w:rPr>
              <w:t>4</w:t>
            </w:r>
            <w:r w:rsidR="00CE2AE3">
              <w:rPr>
                <w:noProof/>
                <w:webHidden/>
              </w:rPr>
              <w:fldChar w:fldCharType="end"/>
            </w:r>
          </w:hyperlink>
        </w:p>
        <w:p w14:paraId="701A685E" w14:textId="0B198D84" w:rsidR="00CE2AE3" w:rsidRDefault="008248E0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6671501" w:history="1">
            <w:r w:rsidR="00CE2AE3" w:rsidRPr="009D387A">
              <w:rPr>
                <w:rStyle w:val="aff7"/>
                <w:noProof/>
              </w:rPr>
              <w:t xml:space="preserve">4. </w:t>
            </w:r>
            <w:r w:rsidR="00CE2AE3" w:rsidRPr="009D387A">
              <w:rPr>
                <w:rStyle w:val="aff7"/>
                <w:noProof/>
              </w:rPr>
              <w:t>系统操作说明</w:t>
            </w:r>
            <w:r w:rsidR="00CE2AE3">
              <w:rPr>
                <w:noProof/>
                <w:webHidden/>
              </w:rPr>
              <w:tab/>
            </w:r>
            <w:r w:rsidR="00CE2AE3">
              <w:rPr>
                <w:noProof/>
                <w:webHidden/>
              </w:rPr>
              <w:fldChar w:fldCharType="begin"/>
            </w:r>
            <w:r w:rsidR="00CE2AE3">
              <w:rPr>
                <w:noProof/>
                <w:webHidden/>
              </w:rPr>
              <w:instrText xml:space="preserve"> PAGEREF _Toc526671501 \h </w:instrText>
            </w:r>
            <w:r w:rsidR="00CE2AE3">
              <w:rPr>
                <w:noProof/>
                <w:webHidden/>
              </w:rPr>
            </w:r>
            <w:r w:rsidR="00CE2AE3">
              <w:rPr>
                <w:noProof/>
                <w:webHidden/>
              </w:rPr>
              <w:fldChar w:fldCharType="separate"/>
            </w:r>
            <w:r w:rsidR="00CE2AE3">
              <w:rPr>
                <w:noProof/>
                <w:webHidden/>
              </w:rPr>
              <w:t>5</w:t>
            </w:r>
            <w:r w:rsidR="00CE2AE3">
              <w:rPr>
                <w:noProof/>
                <w:webHidden/>
              </w:rPr>
              <w:fldChar w:fldCharType="end"/>
            </w:r>
          </w:hyperlink>
        </w:p>
        <w:p w14:paraId="4022E193" w14:textId="258830E7" w:rsidR="00CE2AE3" w:rsidRDefault="008248E0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6671502" w:history="1">
            <w:r w:rsidR="00CE2AE3" w:rsidRPr="009D387A">
              <w:rPr>
                <w:rStyle w:val="aff7"/>
                <w:noProof/>
              </w:rPr>
              <w:t>4.1.</w:t>
            </w:r>
            <w:r w:rsidR="00CE2AE3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E2AE3" w:rsidRPr="009D387A">
              <w:rPr>
                <w:rStyle w:val="aff7"/>
                <w:noProof/>
              </w:rPr>
              <w:t>安装与初始化</w:t>
            </w:r>
            <w:r w:rsidR="00CE2AE3">
              <w:rPr>
                <w:noProof/>
                <w:webHidden/>
              </w:rPr>
              <w:tab/>
            </w:r>
            <w:r w:rsidR="00CE2AE3">
              <w:rPr>
                <w:noProof/>
                <w:webHidden/>
              </w:rPr>
              <w:fldChar w:fldCharType="begin"/>
            </w:r>
            <w:r w:rsidR="00CE2AE3">
              <w:rPr>
                <w:noProof/>
                <w:webHidden/>
              </w:rPr>
              <w:instrText xml:space="preserve"> PAGEREF _Toc526671502 \h </w:instrText>
            </w:r>
            <w:r w:rsidR="00CE2AE3">
              <w:rPr>
                <w:noProof/>
                <w:webHidden/>
              </w:rPr>
            </w:r>
            <w:r w:rsidR="00CE2AE3">
              <w:rPr>
                <w:noProof/>
                <w:webHidden/>
              </w:rPr>
              <w:fldChar w:fldCharType="separate"/>
            </w:r>
            <w:r w:rsidR="00CE2AE3">
              <w:rPr>
                <w:noProof/>
                <w:webHidden/>
              </w:rPr>
              <w:t>5</w:t>
            </w:r>
            <w:r w:rsidR="00CE2AE3">
              <w:rPr>
                <w:noProof/>
                <w:webHidden/>
              </w:rPr>
              <w:fldChar w:fldCharType="end"/>
            </w:r>
          </w:hyperlink>
        </w:p>
        <w:p w14:paraId="15348EF5" w14:textId="1E885CF2" w:rsidR="00CE2AE3" w:rsidRDefault="008248E0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6671503" w:history="1">
            <w:r w:rsidR="00CE2AE3" w:rsidRPr="009D387A">
              <w:rPr>
                <w:rStyle w:val="aff7"/>
                <w:noProof/>
              </w:rPr>
              <w:t>4.1.1.</w:t>
            </w:r>
            <w:r w:rsidR="00CE2AE3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CE2AE3" w:rsidRPr="009D387A">
              <w:rPr>
                <w:rStyle w:val="aff7"/>
                <w:noProof/>
              </w:rPr>
              <w:t>软件安装</w:t>
            </w:r>
            <w:r w:rsidR="00CE2AE3">
              <w:rPr>
                <w:noProof/>
                <w:webHidden/>
              </w:rPr>
              <w:tab/>
            </w:r>
            <w:r w:rsidR="00CE2AE3">
              <w:rPr>
                <w:noProof/>
                <w:webHidden/>
              </w:rPr>
              <w:fldChar w:fldCharType="begin"/>
            </w:r>
            <w:r w:rsidR="00CE2AE3">
              <w:rPr>
                <w:noProof/>
                <w:webHidden/>
              </w:rPr>
              <w:instrText xml:space="preserve"> PAGEREF _Toc526671503 \h </w:instrText>
            </w:r>
            <w:r w:rsidR="00CE2AE3">
              <w:rPr>
                <w:noProof/>
                <w:webHidden/>
              </w:rPr>
            </w:r>
            <w:r w:rsidR="00CE2AE3">
              <w:rPr>
                <w:noProof/>
                <w:webHidden/>
              </w:rPr>
              <w:fldChar w:fldCharType="separate"/>
            </w:r>
            <w:r w:rsidR="00CE2AE3">
              <w:rPr>
                <w:noProof/>
                <w:webHidden/>
              </w:rPr>
              <w:t>5</w:t>
            </w:r>
            <w:r w:rsidR="00CE2AE3">
              <w:rPr>
                <w:noProof/>
                <w:webHidden/>
              </w:rPr>
              <w:fldChar w:fldCharType="end"/>
            </w:r>
          </w:hyperlink>
        </w:p>
        <w:p w14:paraId="1C5D1C95" w14:textId="6FEF262E" w:rsidR="00CE2AE3" w:rsidRDefault="008248E0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6671504" w:history="1">
            <w:r w:rsidR="00CE2AE3" w:rsidRPr="009D387A">
              <w:rPr>
                <w:rStyle w:val="aff7"/>
                <w:noProof/>
              </w:rPr>
              <w:t>4.1.2.</w:t>
            </w:r>
            <w:r w:rsidR="00CE2AE3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CE2AE3" w:rsidRPr="009D387A">
              <w:rPr>
                <w:rStyle w:val="aff7"/>
                <w:noProof/>
              </w:rPr>
              <w:t>设备连接</w:t>
            </w:r>
            <w:r w:rsidR="00CE2AE3">
              <w:rPr>
                <w:noProof/>
                <w:webHidden/>
              </w:rPr>
              <w:tab/>
            </w:r>
            <w:r w:rsidR="00CE2AE3">
              <w:rPr>
                <w:noProof/>
                <w:webHidden/>
              </w:rPr>
              <w:fldChar w:fldCharType="begin"/>
            </w:r>
            <w:r w:rsidR="00CE2AE3">
              <w:rPr>
                <w:noProof/>
                <w:webHidden/>
              </w:rPr>
              <w:instrText xml:space="preserve"> PAGEREF _Toc526671504 \h </w:instrText>
            </w:r>
            <w:r w:rsidR="00CE2AE3">
              <w:rPr>
                <w:noProof/>
                <w:webHidden/>
              </w:rPr>
            </w:r>
            <w:r w:rsidR="00CE2AE3">
              <w:rPr>
                <w:noProof/>
                <w:webHidden/>
              </w:rPr>
              <w:fldChar w:fldCharType="separate"/>
            </w:r>
            <w:r w:rsidR="00CE2AE3">
              <w:rPr>
                <w:noProof/>
                <w:webHidden/>
              </w:rPr>
              <w:t>5</w:t>
            </w:r>
            <w:r w:rsidR="00CE2AE3">
              <w:rPr>
                <w:noProof/>
                <w:webHidden/>
              </w:rPr>
              <w:fldChar w:fldCharType="end"/>
            </w:r>
          </w:hyperlink>
        </w:p>
        <w:p w14:paraId="3B1E2FDC" w14:textId="2F8D4A8A" w:rsidR="00CE2AE3" w:rsidRDefault="008248E0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6671505" w:history="1">
            <w:r w:rsidR="00CE2AE3" w:rsidRPr="009D387A">
              <w:rPr>
                <w:rStyle w:val="aff7"/>
                <w:noProof/>
              </w:rPr>
              <w:t>4.1.3.</w:t>
            </w:r>
            <w:r w:rsidR="00CE2AE3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CE2AE3" w:rsidRPr="009D387A">
              <w:rPr>
                <w:rStyle w:val="aff7"/>
                <w:noProof/>
              </w:rPr>
              <w:t>配置</w:t>
            </w:r>
            <w:r w:rsidR="00CE2AE3">
              <w:rPr>
                <w:noProof/>
                <w:webHidden/>
              </w:rPr>
              <w:tab/>
            </w:r>
            <w:r w:rsidR="00CE2AE3">
              <w:rPr>
                <w:noProof/>
                <w:webHidden/>
              </w:rPr>
              <w:fldChar w:fldCharType="begin"/>
            </w:r>
            <w:r w:rsidR="00CE2AE3">
              <w:rPr>
                <w:noProof/>
                <w:webHidden/>
              </w:rPr>
              <w:instrText xml:space="preserve"> PAGEREF _Toc526671505 \h </w:instrText>
            </w:r>
            <w:r w:rsidR="00CE2AE3">
              <w:rPr>
                <w:noProof/>
                <w:webHidden/>
              </w:rPr>
            </w:r>
            <w:r w:rsidR="00CE2AE3">
              <w:rPr>
                <w:noProof/>
                <w:webHidden/>
              </w:rPr>
              <w:fldChar w:fldCharType="separate"/>
            </w:r>
            <w:r w:rsidR="00CE2AE3">
              <w:rPr>
                <w:noProof/>
                <w:webHidden/>
              </w:rPr>
              <w:t>6</w:t>
            </w:r>
            <w:r w:rsidR="00CE2AE3">
              <w:rPr>
                <w:noProof/>
                <w:webHidden/>
              </w:rPr>
              <w:fldChar w:fldCharType="end"/>
            </w:r>
          </w:hyperlink>
        </w:p>
        <w:p w14:paraId="101ED973" w14:textId="338D7B23" w:rsidR="00CE2AE3" w:rsidRDefault="008248E0">
          <w:pPr>
            <w:pStyle w:val="TOC1"/>
            <w:tabs>
              <w:tab w:val="left" w:pos="630"/>
            </w:tabs>
            <w:rPr>
              <w:rFonts w:asciiTheme="minorHAnsi" w:hAnsiTheme="minorHAnsi"/>
              <w:noProof/>
              <w:kern w:val="2"/>
              <w:sz w:val="21"/>
            </w:rPr>
          </w:pPr>
          <w:hyperlink w:anchor="_Toc526671506" w:history="1">
            <w:r w:rsidR="00CE2AE3" w:rsidRPr="009D387A">
              <w:rPr>
                <w:rStyle w:val="aff7"/>
                <w:noProof/>
              </w:rPr>
              <w:t>4.2.</w:t>
            </w:r>
            <w:r w:rsidR="00CE2AE3">
              <w:rPr>
                <w:rFonts w:asciiTheme="minorHAnsi" w:hAnsiTheme="minorHAnsi"/>
                <w:noProof/>
                <w:kern w:val="2"/>
                <w:sz w:val="21"/>
              </w:rPr>
              <w:tab/>
            </w:r>
            <w:r w:rsidR="00CE2AE3" w:rsidRPr="009D387A">
              <w:rPr>
                <w:rStyle w:val="aff7"/>
                <w:noProof/>
              </w:rPr>
              <w:t>界面及功能</w:t>
            </w:r>
            <w:r w:rsidR="00CE2AE3">
              <w:rPr>
                <w:noProof/>
                <w:webHidden/>
              </w:rPr>
              <w:tab/>
            </w:r>
            <w:r w:rsidR="00CE2AE3">
              <w:rPr>
                <w:noProof/>
                <w:webHidden/>
              </w:rPr>
              <w:fldChar w:fldCharType="begin"/>
            </w:r>
            <w:r w:rsidR="00CE2AE3">
              <w:rPr>
                <w:noProof/>
                <w:webHidden/>
              </w:rPr>
              <w:instrText xml:space="preserve"> PAGEREF _Toc526671506 \h </w:instrText>
            </w:r>
            <w:r w:rsidR="00CE2AE3">
              <w:rPr>
                <w:noProof/>
                <w:webHidden/>
              </w:rPr>
            </w:r>
            <w:r w:rsidR="00CE2AE3">
              <w:rPr>
                <w:noProof/>
                <w:webHidden/>
              </w:rPr>
              <w:fldChar w:fldCharType="separate"/>
            </w:r>
            <w:r w:rsidR="00CE2AE3">
              <w:rPr>
                <w:noProof/>
                <w:webHidden/>
              </w:rPr>
              <w:t>7</w:t>
            </w:r>
            <w:r w:rsidR="00CE2AE3">
              <w:rPr>
                <w:noProof/>
                <w:webHidden/>
              </w:rPr>
              <w:fldChar w:fldCharType="end"/>
            </w:r>
          </w:hyperlink>
        </w:p>
        <w:p w14:paraId="0A88D20B" w14:textId="43048FFB" w:rsidR="00CE2AE3" w:rsidRDefault="008248E0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6671507" w:history="1">
            <w:r w:rsidR="00CE2AE3" w:rsidRPr="009D387A">
              <w:rPr>
                <w:rStyle w:val="aff7"/>
                <w:noProof/>
              </w:rPr>
              <w:t>4.2.1.</w:t>
            </w:r>
            <w:r w:rsidR="00CE2AE3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CE2AE3" w:rsidRPr="009D387A">
              <w:rPr>
                <w:rStyle w:val="aff7"/>
                <w:noProof/>
              </w:rPr>
              <w:t>主界面</w:t>
            </w:r>
            <w:r w:rsidR="00CE2AE3">
              <w:rPr>
                <w:noProof/>
                <w:webHidden/>
              </w:rPr>
              <w:tab/>
            </w:r>
            <w:r w:rsidR="00CE2AE3">
              <w:rPr>
                <w:noProof/>
                <w:webHidden/>
              </w:rPr>
              <w:fldChar w:fldCharType="begin"/>
            </w:r>
            <w:r w:rsidR="00CE2AE3">
              <w:rPr>
                <w:noProof/>
                <w:webHidden/>
              </w:rPr>
              <w:instrText xml:space="preserve"> PAGEREF _Toc526671507 \h </w:instrText>
            </w:r>
            <w:r w:rsidR="00CE2AE3">
              <w:rPr>
                <w:noProof/>
                <w:webHidden/>
              </w:rPr>
            </w:r>
            <w:r w:rsidR="00CE2AE3">
              <w:rPr>
                <w:noProof/>
                <w:webHidden/>
              </w:rPr>
              <w:fldChar w:fldCharType="separate"/>
            </w:r>
            <w:r w:rsidR="00CE2AE3">
              <w:rPr>
                <w:noProof/>
                <w:webHidden/>
              </w:rPr>
              <w:t>7</w:t>
            </w:r>
            <w:r w:rsidR="00CE2AE3">
              <w:rPr>
                <w:noProof/>
                <w:webHidden/>
              </w:rPr>
              <w:fldChar w:fldCharType="end"/>
            </w:r>
          </w:hyperlink>
        </w:p>
        <w:p w14:paraId="3DEEAB7D" w14:textId="41076F7D" w:rsidR="00CE2AE3" w:rsidRDefault="008248E0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6671508" w:history="1">
            <w:r w:rsidR="00CE2AE3" w:rsidRPr="009D387A">
              <w:rPr>
                <w:rStyle w:val="aff7"/>
                <w:noProof/>
              </w:rPr>
              <w:t>4.2.2.</w:t>
            </w:r>
            <w:r w:rsidR="00CE2AE3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CE2AE3" w:rsidRPr="009D387A">
              <w:rPr>
                <w:rStyle w:val="aff7"/>
                <w:noProof/>
              </w:rPr>
              <w:t>功能区</w:t>
            </w:r>
            <w:r w:rsidR="00CE2AE3">
              <w:rPr>
                <w:noProof/>
                <w:webHidden/>
              </w:rPr>
              <w:tab/>
            </w:r>
            <w:r w:rsidR="00CE2AE3">
              <w:rPr>
                <w:noProof/>
                <w:webHidden/>
              </w:rPr>
              <w:fldChar w:fldCharType="begin"/>
            </w:r>
            <w:r w:rsidR="00CE2AE3">
              <w:rPr>
                <w:noProof/>
                <w:webHidden/>
              </w:rPr>
              <w:instrText xml:space="preserve"> PAGEREF _Toc526671508 \h </w:instrText>
            </w:r>
            <w:r w:rsidR="00CE2AE3">
              <w:rPr>
                <w:noProof/>
                <w:webHidden/>
              </w:rPr>
            </w:r>
            <w:r w:rsidR="00CE2AE3">
              <w:rPr>
                <w:noProof/>
                <w:webHidden/>
              </w:rPr>
              <w:fldChar w:fldCharType="separate"/>
            </w:r>
            <w:r w:rsidR="00CE2AE3">
              <w:rPr>
                <w:noProof/>
                <w:webHidden/>
              </w:rPr>
              <w:t>7</w:t>
            </w:r>
            <w:r w:rsidR="00CE2AE3">
              <w:rPr>
                <w:noProof/>
                <w:webHidden/>
              </w:rPr>
              <w:fldChar w:fldCharType="end"/>
            </w:r>
          </w:hyperlink>
        </w:p>
        <w:p w14:paraId="0835BCCB" w14:textId="3FA9F2C8" w:rsidR="00CE2AE3" w:rsidRDefault="008248E0">
          <w:pPr>
            <w:pStyle w:val="TOC2"/>
            <w:tabs>
              <w:tab w:val="left" w:pos="105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6671509" w:history="1">
            <w:r w:rsidR="00CE2AE3" w:rsidRPr="009D387A">
              <w:rPr>
                <w:rStyle w:val="aff7"/>
                <w:noProof/>
              </w:rPr>
              <w:t>4.2.3.</w:t>
            </w:r>
            <w:r w:rsidR="00CE2AE3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CE2AE3" w:rsidRPr="009D387A">
              <w:rPr>
                <w:rStyle w:val="aff7"/>
                <w:noProof/>
              </w:rPr>
              <w:t>播放方案</w:t>
            </w:r>
            <w:r w:rsidR="00CE2AE3">
              <w:rPr>
                <w:noProof/>
                <w:webHidden/>
              </w:rPr>
              <w:tab/>
            </w:r>
            <w:r w:rsidR="00CE2AE3">
              <w:rPr>
                <w:noProof/>
                <w:webHidden/>
              </w:rPr>
              <w:fldChar w:fldCharType="begin"/>
            </w:r>
            <w:r w:rsidR="00CE2AE3">
              <w:rPr>
                <w:noProof/>
                <w:webHidden/>
              </w:rPr>
              <w:instrText xml:space="preserve"> PAGEREF _Toc526671509 \h </w:instrText>
            </w:r>
            <w:r w:rsidR="00CE2AE3">
              <w:rPr>
                <w:noProof/>
                <w:webHidden/>
              </w:rPr>
            </w:r>
            <w:r w:rsidR="00CE2AE3">
              <w:rPr>
                <w:noProof/>
                <w:webHidden/>
              </w:rPr>
              <w:fldChar w:fldCharType="separate"/>
            </w:r>
            <w:r w:rsidR="00CE2AE3">
              <w:rPr>
                <w:noProof/>
                <w:webHidden/>
              </w:rPr>
              <w:t>11</w:t>
            </w:r>
            <w:r w:rsidR="00CE2AE3">
              <w:rPr>
                <w:noProof/>
                <w:webHidden/>
              </w:rPr>
              <w:fldChar w:fldCharType="end"/>
            </w:r>
          </w:hyperlink>
        </w:p>
        <w:p w14:paraId="10987E2F" w14:textId="6CFC19F0" w:rsidR="00CE2AE3" w:rsidRDefault="008248E0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6671510" w:history="1">
            <w:r w:rsidR="00CE2AE3" w:rsidRPr="009D387A">
              <w:rPr>
                <w:rStyle w:val="aff7"/>
                <w:noProof/>
              </w:rPr>
              <w:t xml:space="preserve">5. </w:t>
            </w:r>
            <w:r w:rsidR="00CE2AE3" w:rsidRPr="009D387A">
              <w:rPr>
                <w:rStyle w:val="aff7"/>
                <w:noProof/>
              </w:rPr>
              <w:t>使用范例</w:t>
            </w:r>
            <w:r w:rsidR="00CE2AE3">
              <w:rPr>
                <w:noProof/>
                <w:webHidden/>
              </w:rPr>
              <w:tab/>
            </w:r>
            <w:r w:rsidR="00CE2AE3">
              <w:rPr>
                <w:noProof/>
                <w:webHidden/>
              </w:rPr>
              <w:fldChar w:fldCharType="begin"/>
            </w:r>
            <w:r w:rsidR="00CE2AE3">
              <w:rPr>
                <w:noProof/>
                <w:webHidden/>
              </w:rPr>
              <w:instrText xml:space="preserve"> PAGEREF _Toc526671510 \h </w:instrText>
            </w:r>
            <w:r w:rsidR="00CE2AE3">
              <w:rPr>
                <w:noProof/>
                <w:webHidden/>
              </w:rPr>
            </w:r>
            <w:r w:rsidR="00CE2AE3">
              <w:rPr>
                <w:noProof/>
                <w:webHidden/>
              </w:rPr>
              <w:fldChar w:fldCharType="separate"/>
            </w:r>
            <w:r w:rsidR="00CE2AE3">
              <w:rPr>
                <w:noProof/>
                <w:webHidden/>
              </w:rPr>
              <w:t>13</w:t>
            </w:r>
            <w:r w:rsidR="00CE2AE3">
              <w:rPr>
                <w:noProof/>
                <w:webHidden/>
              </w:rPr>
              <w:fldChar w:fldCharType="end"/>
            </w:r>
          </w:hyperlink>
        </w:p>
        <w:p w14:paraId="452D7AA9" w14:textId="4E1CB3D0" w:rsidR="00CE2AE3" w:rsidRDefault="008248E0">
          <w:pPr>
            <w:pStyle w:val="TOC2"/>
            <w:tabs>
              <w:tab w:val="left" w:pos="84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6671511" w:history="1">
            <w:r w:rsidR="00CE2AE3" w:rsidRPr="009D387A">
              <w:rPr>
                <w:rStyle w:val="aff7"/>
                <w:noProof/>
              </w:rPr>
              <w:t>5.1.</w:t>
            </w:r>
            <w:r w:rsidR="00CE2AE3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CE2AE3" w:rsidRPr="009D387A">
              <w:rPr>
                <w:rStyle w:val="aff7"/>
                <w:noProof/>
              </w:rPr>
              <w:t>范例描述</w:t>
            </w:r>
            <w:r w:rsidR="00CE2AE3">
              <w:rPr>
                <w:noProof/>
                <w:webHidden/>
              </w:rPr>
              <w:tab/>
            </w:r>
            <w:r w:rsidR="00CE2AE3">
              <w:rPr>
                <w:noProof/>
                <w:webHidden/>
              </w:rPr>
              <w:fldChar w:fldCharType="begin"/>
            </w:r>
            <w:r w:rsidR="00CE2AE3">
              <w:rPr>
                <w:noProof/>
                <w:webHidden/>
              </w:rPr>
              <w:instrText xml:space="preserve"> PAGEREF _Toc526671511 \h </w:instrText>
            </w:r>
            <w:r w:rsidR="00CE2AE3">
              <w:rPr>
                <w:noProof/>
                <w:webHidden/>
              </w:rPr>
            </w:r>
            <w:r w:rsidR="00CE2AE3">
              <w:rPr>
                <w:noProof/>
                <w:webHidden/>
              </w:rPr>
              <w:fldChar w:fldCharType="separate"/>
            </w:r>
            <w:r w:rsidR="00CE2AE3">
              <w:rPr>
                <w:noProof/>
                <w:webHidden/>
              </w:rPr>
              <w:t>13</w:t>
            </w:r>
            <w:r w:rsidR="00CE2AE3">
              <w:rPr>
                <w:noProof/>
                <w:webHidden/>
              </w:rPr>
              <w:fldChar w:fldCharType="end"/>
            </w:r>
          </w:hyperlink>
        </w:p>
        <w:p w14:paraId="7CC777F6" w14:textId="2D389681" w:rsidR="00CE2AE3" w:rsidRDefault="008248E0">
          <w:pPr>
            <w:pStyle w:val="TOC2"/>
            <w:tabs>
              <w:tab w:val="left" w:pos="840"/>
              <w:tab w:val="right" w:leader="dot" w:pos="9017"/>
            </w:tabs>
            <w:rPr>
              <w:rFonts w:asciiTheme="minorHAnsi" w:hAnsiTheme="minorHAnsi" w:cstheme="minorBidi"/>
              <w:noProof/>
              <w:kern w:val="2"/>
              <w:sz w:val="21"/>
            </w:rPr>
          </w:pPr>
          <w:hyperlink w:anchor="_Toc526671512" w:history="1">
            <w:r w:rsidR="00CE2AE3" w:rsidRPr="009D387A">
              <w:rPr>
                <w:rStyle w:val="aff7"/>
                <w:noProof/>
              </w:rPr>
              <w:t>5.2.</w:t>
            </w:r>
            <w:r w:rsidR="00CE2AE3">
              <w:rPr>
                <w:rFonts w:asciiTheme="minorHAnsi" w:hAnsiTheme="minorHAnsi" w:cstheme="minorBidi"/>
                <w:noProof/>
                <w:kern w:val="2"/>
                <w:sz w:val="21"/>
              </w:rPr>
              <w:tab/>
            </w:r>
            <w:r w:rsidR="00CE2AE3" w:rsidRPr="009D387A">
              <w:rPr>
                <w:rStyle w:val="aff7"/>
                <w:noProof/>
              </w:rPr>
              <w:t>设置详情</w:t>
            </w:r>
            <w:r w:rsidR="00CE2AE3">
              <w:rPr>
                <w:noProof/>
                <w:webHidden/>
              </w:rPr>
              <w:tab/>
            </w:r>
            <w:r w:rsidR="00CE2AE3">
              <w:rPr>
                <w:noProof/>
                <w:webHidden/>
              </w:rPr>
              <w:fldChar w:fldCharType="begin"/>
            </w:r>
            <w:r w:rsidR="00CE2AE3">
              <w:rPr>
                <w:noProof/>
                <w:webHidden/>
              </w:rPr>
              <w:instrText xml:space="preserve"> PAGEREF _Toc526671512 \h </w:instrText>
            </w:r>
            <w:r w:rsidR="00CE2AE3">
              <w:rPr>
                <w:noProof/>
                <w:webHidden/>
              </w:rPr>
            </w:r>
            <w:r w:rsidR="00CE2AE3">
              <w:rPr>
                <w:noProof/>
                <w:webHidden/>
              </w:rPr>
              <w:fldChar w:fldCharType="separate"/>
            </w:r>
            <w:r w:rsidR="00CE2AE3">
              <w:rPr>
                <w:noProof/>
                <w:webHidden/>
              </w:rPr>
              <w:t>13</w:t>
            </w:r>
            <w:r w:rsidR="00CE2AE3">
              <w:rPr>
                <w:noProof/>
                <w:webHidden/>
              </w:rPr>
              <w:fldChar w:fldCharType="end"/>
            </w:r>
          </w:hyperlink>
        </w:p>
        <w:p w14:paraId="0B521F04" w14:textId="408E139E" w:rsidR="00CE2AE3" w:rsidRDefault="008248E0">
          <w:pPr>
            <w:pStyle w:val="TOC1"/>
            <w:rPr>
              <w:rFonts w:asciiTheme="minorHAnsi" w:hAnsiTheme="minorHAnsi"/>
              <w:noProof/>
              <w:kern w:val="2"/>
              <w:sz w:val="21"/>
            </w:rPr>
          </w:pPr>
          <w:hyperlink w:anchor="_Toc526671513" w:history="1">
            <w:r w:rsidR="00CE2AE3" w:rsidRPr="009D387A">
              <w:rPr>
                <w:rStyle w:val="aff7"/>
                <w:noProof/>
              </w:rPr>
              <w:t xml:space="preserve">6. </w:t>
            </w:r>
            <w:r w:rsidR="00CE2AE3" w:rsidRPr="009D387A">
              <w:rPr>
                <w:rStyle w:val="aff7"/>
                <w:noProof/>
              </w:rPr>
              <w:t>常见问题及解决方法</w:t>
            </w:r>
            <w:r w:rsidR="00CE2AE3">
              <w:rPr>
                <w:noProof/>
                <w:webHidden/>
              </w:rPr>
              <w:tab/>
            </w:r>
            <w:r w:rsidR="00CE2AE3">
              <w:rPr>
                <w:noProof/>
                <w:webHidden/>
              </w:rPr>
              <w:fldChar w:fldCharType="begin"/>
            </w:r>
            <w:r w:rsidR="00CE2AE3">
              <w:rPr>
                <w:noProof/>
                <w:webHidden/>
              </w:rPr>
              <w:instrText xml:space="preserve"> PAGEREF _Toc526671513 \h </w:instrText>
            </w:r>
            <w:r w:rsidR="00CE2AE3">
              <w:rPr>
                <w:noProof/>
                <w:webHidden/>
              </w:rPr>
            </w:r>
            <w:r w:rsidR="00CE2AE3">
              <w:rPr>
                <w:noProof/>
                <w:webHidden/>
              </w:rPr>
              <w:fldChar w:fldCharType="separate"/>
            </w:r>
            <w:r w:rsidR="00CE2AE3">
              <w:rPr>
                <w:noProof/>
                <w:webHidden/>
              </w:rPr>
              <w:t>18</w:t>
            </w:r>
            <w:r w:rsidR="00CE2AE3">
              <w:rPr>
                <w:noProof/>
                <w:webHidden/>
              </w:rPr>
              <w:fldChar w:fldCharType="end"/>
            </w:r>
          </w:hyperlink>
        </w:p>
        <w:p w14:paraId="592225C1" w14:textId="0014AED1" w:rsidR="007B7CB2" w:rsidRDefault="007B7CB2">
          <w:r>
            <w:rPr>
              <w:b/>
              <w:bCs/>
              <w:lang w:val="zh-CN"/>
            </w:rPr>
            <w:fldChar w:fldCharType="end"/>
          </w:r>
        </w:p>
      </w:sdtContent>
    </w:sdt>
    <w:p w14:paraId="1E1C264E" w14:textId="77777777" w:rsidR="009219C8" w:rsidRPr="00746AAC" w:rsidRDefault="009219C8" w:rsidP="004E1AED">
      <w:pPr>
        <w:pStyle w:val="a4"/>
      </w:pPr>
    </w:p>
    <w:p w14:paraId="38F642BF" w14:textId="77777777" w:rsidR="009219C8" w:rsidRDefault="009219C8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5A6B6D01" w14:textId="77777777" w:rsidR="007E5F3F" w:rsidRDefault="00287616" w:rsidP="00881F09">
      <w:pPr>
        <w:pStyle w:val="a4"/>
        <w:numPr>
          <w:ilvl w:val="0"/>
          <w:numId w:val="1"/>
        </w:numPr>
        <w:outlineLvl w:val="0"/>
      </w:pPr>
      <w:bookmarkStart w:id="1" w:name="_Toc523931413"/>
      <w:bookmarkStart w:id="2" w:name="_Toc526671493"/>
      <w:r w:rsidRPr="00746AAC">
        <w:lastRenderedPageBreak/>
        <w:t>概述</w:t>
      </w:r>
      <w:bookmarkEnd w:id="1"/>
      <w:bookmarkEnd w:id="2"/>
    </w:p>
    <w:p w14:paraId="6641B479" w14:textId="77777777" w:rsidR="00611E64" w:rsidRDefault="00611E64" w:rsidP="00881F09">
      <w:pPr>
        <w:pStyle w:val="1"/>
        <w:numPr>
          <w:ilvl w:val="1"/>
          <w:numId w:val="1"/>
        </w:numPr>
      </w:pPr>
      <w:bookmarkStart w:id="3" w:name="_Toc523931414"/>
      <w:bookmarkStart w:id="4" w:name="_Toc526671494"/>
      <w:r>
        <w:rPr>
          <w:rFonts w:hint="eastAsia"/>
        </w:rPr>
        <w:t>应用领域与使用对象</w:t>
      </w:r>
      <w:bookmarkEnd w:id="3"/>
      <w:bookmarkEnd w:id="4"/>
    </w:p>
    <w:p w14:paraId="01B5827E" w14:textId="77777777" w:rsidR="00611E64" w:rsidRDefault="00611E64" w:rsidP="00B66E89">
      <w:pPr>
        <w:ind w:firstLineChars="200" w:firstLine="440"/>
        <w:jc w:val="both"/>
      </w:pPr>
      <w:r>
        <w:rPr>
          <w:rFonts w:hint="eastAsia"/>
        </w:rPr>
        <w:t xml:space="preserve">LED </w:t>
      </w:r>
      <w:r>
        <w:rPr>
          <w:rFonts w:hint="eastAsia"/>
        </w:rPr>
        <w:t>地砖屏借助传感器，能够跟随人的脚步活动呈现即时的画面效果，从而可以实现诸如演员与观众走过，脚下出现鱼儿游走、落叶吹开等效果，甚至可以跟踪人的运动轨迹。极具视觉冲击力，特别适用于舞台、游戏、教学</w:t>
      </w:r>
      <w:proofErr w:type="gramStart"/>
      <w:r>
        <w:rPr>
          <w:rFonts w:hint="eastAsia"/>
        </w:rPr>
        <w:t>交互等</w:t>
      </w:r>
      <w:proofErr w:type="gramEnd"/>
      <w:r>
        <w:rPr>
          <w:rFonts w:hint="eastAsia"/>
        </w:rPr>
        <w:t>场景。</w:t>
      </w:r>
    </w:p>
    <w:p w14:paraId="2B5BCAE8" w14:textId="77777777" w:rsidR="00757E92" w:rsidRDefault="00611E64" w:rsidP="00B66E89">
      <w:pPr>
        <w:ind w:firstLineChars="200" w:firstLine="440"/>
        <w:jc w:val="both"/>
      </w:pPr>
      <w:r w:rsidRPr="00611E64">
        <w:t>Interactive</w:t>
      </w:r>
      <w:r>
        <w:t xml:space="preserve"> </w:t>
      </w:r>
      <w:r w:rsidRPr="00611E64">
        <w:t>Studio</w:t>
      </w:r>
      <w:r>
        <w:rPr>
          <w:rFonts w:hint="eastAsia"/>
        </w:rPr>
        <w:t>是针对新</w:t>
      </w:r>
      <w:proofErr w:type="gramStart"/>
      <w:r>
        <w:rPr>
          <w:rFonts w:hint="eastAsia"/>
        </w:rPr>
        <w:t>亚胜互动</w:t>
      </w:r>
      <w:proofErr w:type="gramEnd"/>
      <w:r>
        <w:rPr>
          <w:rFonts w:hint="eastAsia"/>
        </w:rPr>
        <w:t>显示屏专门研发的软件。</w:t>
      </w:r>
    </w:p>
    <w:p w14:paraId="7B83E36C" w14:textId="77777777" w:rsidR="00757E92" w:rsidRDefault="00757E92">
      <w:r>
        <w:br w:type="page"/>
      </w:r>
    </w:p>
    <w:p w14:paraId="0DB89F79" w14:textId="77777777" w:rsidR="00757E92" w:rsidRDefault="00757E92" w:rsidP="00881F09">
      <w:pPr>
        <w:pStyle w:val="a4"/>
        <w:numPr>
          <w:ilvl w:val="0"/>
          <w:numId w:val="1"/>
        </w:numPr>
        <w:outlineLvl w:val="0"/>
      </w:pPr>
      <w:bookmarkStart w:id="5" w:name="_Toc523931415"/>
      <w:bookmarkStart w:id="6" w:name="_Toc526671495"/>
      <w:r w:rsidRPr="00757E92">
        <w:rPr>
          <w:rFonts w:hint="eastAsia"/>
        </w:rPr>
        <w:lastRenderedPageBreak/>
        <w:t>系统综述</w:t>
      </w:r>
      <w:bookmarkEnd w:id="5"/>
      <w:bookmarkEnd w:id="6"/>
    </w:p>
    <w:p w14:paraId="7ECA9488" w14:textId="77777777" w:rsidR="00B66E89" w:rsidRDefault="00B66E89" w:rsidP="00881F09">
      <w:pPr>
        <w:pStyle w:val="1"/>
        <w:numPr>
          <w:ilvl w:val="1"/>
          <w:numId w:val="1"/>
        </w:numPr>
      </w:pPr>
      <w:bookmarkStart w:id="7" w:name="_Toc523931416"/>
      <w:bookmarkStart w:id="8" w:name="_Toc526671496"/>
      <w:r w:rsidRPr="00B66E89">
        <w:rPr>
          <w:rFonts w:hint="eastAsia"/>
        </w:rPr>
        <w:t>系统功能简介</w:t>
      </w:r>
      <w:bookmarkEnd w:id="7"/>
      <w:bookmarkEnd w:id="8"/>
    </w:p>
    <w:p w14:paraId="3CB132B9" w14:textId="25905906" w:rsidR="00B66E89" w:rsidRDefault="00B66E89" w:rsidP="00B66E89">
      <w:pPr>
        <w:ind w:firstLineChars="200" w:firstLine="440"/>
        <w:jc w:val="both"/>
      </w:pPr>
      <w:r w:rsidRPr="00B66E89">
        <w:rPr>
          <w:rFonts w:hint="eastAsia"/>
        </w:rPr>
        <w:t>本系统在模组中植入传感器，通过</w:t>
      </w:r>
      <w:r w:rsidRPr="00B66E89">
        <w:rPr>
          <w:rFonts w:hint="eastAsia"/>
        </w:rPr>
        <w:t xml:space="preserve"> MCTRL510 </w:t>
      </w:r>
      <w:r w:rsidRPr="00B66E89">
        <w:rPr>
          <w:rFonts w:hint="eastAsia"/>
        </w:rPr>
        <w:t>地</w:t>
      </w:r>
      <w:r w:rsidR="00696D91">
        <w:rPr>
          <w:rFonts w:hint="eastAsia"/>
        </w:rPr>
        <w:t>砖</w:t>
      </w:r>
      <w:r w:rsidRPr="00B66E89">
        <w:rPr>
          <w:rFonts w:hint="eastAsia"/>
        </w:rPr>
        <w:t>屏控制系统实现传感数据回传，从而实现互动。本系统支持点击事件。另外提供</w:t>
      </w:r>
      <w:r w:rsidRPr="00B66E89">
        <w:rPr>
          <w:rFonts w:hint="eastAsia"/>
        </w:rPr>
        <w:t xml:space="preserve"> Flash</w:t>
      </w:r>
      <w:r w:rsidRPr="00B66E89">
        <w:rPr>
          <w:rFonts w:hint="eastAsia"/>
        </w:rPr>
        <w:t>控制接口</w:t>
      </w:r>
      <w:r w:rsidRPr="00B66E89">
        <w:rPr>
          <w:rFonts w:hint="eastAsia"/>
        </w:rPr>
        <w:t xml:space="preserve"> </w:t>
      </w:r>
      <w:r w:rsidRPr="00B66E89">
        <w:rPr>
          <w:rFonts w:hint="eastAsia"/>
        </w:rPr>
        <w:t>以及</w:t>
      </w:r>
      <w:r w:rsidRPr="00B66E89">
        <w:rPr>
          <w:rFonts w:hint="eastAsia"/>
        </w:rPr>
        <w:t xml:space="preserve"> DLL</w:t>
      </w:r>
      <w:r w:rsidRPr="00B66E89">
        <w:rPr>
          <w:rFonts w:hint="eastAsia"/>
        </w:rPr>
        <w:t>插件接口，方便客户自</w:t>
      </w:r>
      <w:r w:rsidR="00A12BC5">
        <w:rPr>
          <w:rFonts w:hint="eastAsia"/>
        </w:rPr>
        <w:t>行</w:t>
      </w:r>
      <w:r w:rsidRPr="00B66E89">
        <w:rPr>
          <w:rFonts w:hint="eastAsia"/>
        </w:rPr>
        <w:t>开发游戏等素材。</w:t>
      </w:r>
    </w:p>
    <w:p w14:paraId="74F3ACDC" w14:textId="77777777" w:rsidR="007F144B" w:rsidRDefault="007F144B" w:rsidP="00B66E89">
      <w:pPr>
        <w:ind w:firstLineChars="200" w:firstLine="440"/>
        <w:jc w:val="both"/>
      </w:pPr>
    </w:p>
    <w:p w14:paraId="433B62F7" w14:textId="77777777" w:rsidR="007F144B" w:rsidRDefault="007F144B" w:rsidP="00881F09">
      <w:pPr>
        <w:pStyle w:val="1"/>
        <w:numPr>
          <w:ilvl w:val="1"/>
          <w:numId w:val="1"/>
        </w:numPr>
      </w:pPr>
      <w:bookmarkStart w:id="9" w:name="_Toc523931417"/>
      <w:bookmarkStart w:id="10" w:name="_Toc526671497"/>
      <w:r>
        <w:rPr>
          <w:rFonts w:hint="eastAsia"/>
        </w:rPr>
        <w:t>性能</w:t>
      </w:r>
      <w:bookmarkEnd w:id="9"/>
      <w:bookmarkEnd w:id="10"/>
    </w:p>
    <w:p w14:paraId="58507F10" w14:textId="3A782A4F" w:rsidR="007F144B" w:rsidRPr="007F144B" w:rsidRDefault="007F144B" w:rsidP="007F144B">
      <w:pPr>
        <w:ind w:firstLineChars="200" w:firstLine="440"/>
        <w:jc w:val="both"/>
      </w:pPr>
      <w:r w:rsidRPr="007F144B">
        <w:rPr>
          <w:rFonts w:hint="eastAsia"/>
        </w:rPr>
        <w:t xml:space="preserve">Interactive Studio </w:t>
      </w:r>
      <w:r w:rsidRPr="007F144B">
        <w:rPr>
          <w:rFonts w:hint="eastAsia"/>
        </w:rPr>
        <w:t>的一些特效需要较强的</w:t>
      </w:r>
      <w:r w:rsidRPr="007F144B">
        <w:rPr>
          <w:rFonts w:hint="eastAsia"/>
        </w:rPr>
        <w:t xml:space="preserve"> CPU </w:t>
      </w:r>
      <w:r w:rsidRPr="007F144B">
        <w:rPr>
          <w:rFonts w:hint="eastAsia"/>
        </w:rPr>
        <w:t>和</w:t>
      </w:r>
      <w:r w:rsidRPr="007F144B">
        <w:rPr>
          <w:rFonts w:hint="eastAsia"/>
        </w:rPr>
        <w:t xml:space="preserve"> GPU </w:t>
      </w:r>
      <w:r w:rsidRPr="007F144B">
        <w:rPr>
          <w:rFonts w:hint="eastAsia"/>
        </w:rPr>
        <w:t>运算功能，譬如</w:t>
      </w:r>
      <w:r w:rsidR="0036382E">
        <w:rPr>
          <w:rFonts w:hint="eastAsia"/>
        </w:rPr>
        <w:t>“</w:t>
      </w:r>
      <w:r w:rsidRPr="007F144B">
        <w:rPr>
          <w:rFonts w:hint="eastAsia"/>
        </w:rPr>
        <w:t>Light.swf</w:t>
      </w:r>
      <w:r w:rsidR="0036382E">
        <w:rPr>
          <w:rFonts w:hint="eastAsia"/>
        </w:rPr>
        <w:t>”</w:t>
      </w:r>
      <w:r w:rsidRPr="007F144B">
        <w:rPr>
          <w:rFonts w:hint="eastAsia"/>
        </w:rPr>
        <w:t>。</w:t>
      </w:r>
    </w:p>
    <w:p w14:paraId="232760C8" w14:textId="77777777" w:rsidR="00923A1A" w:rsidRDefault="00923A1A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38B89593" w14:textId="77777777" w:rsidR="00757E92" w:rsidRDefault="00757E92" w:rsidP="00881F09">
      <w:pPr>
        <w:pStyle w:val="a4"/>
        <w:numPr>
          <w:ilvl w:val="0"/>
          <w:numId w:val="1"/>
        </w:numPr>
        <w:outlineLvl w:val="0"/>
      </w:pPr>
      <w:bookmarkStart w:id="11" w:name="_Toc523931418"/>
      <w:bookmarkStart w:id="12" w:name="_Toc526671498"/>
      <w:r w:rsidRPr="00757E92">
        <w:rPr>
          <w:rFonts w:hint="eastAsia"/>
        </w:rPr>
        <w:lastRenderedPageBreak/>
        <w:t>运行环境</w:t>
      </w:r>
      <w:bookmarkEnd w:id="11"/>
      <w:bookmarkEnd w:id="12"/>
    </w:p>
    <w:p w14:paraId="1C4EF5BB" w14:textId="77777777" w:rsidR="00923A1A" w:rsidRDefault="00923A1A" w:rsidP="00881F09">
      <w:pPr>
        <w:pStyle w:val="1"/>
        <w:numPr>
          <w:ilvl w:val="1"/>
          <w:numId w:val="1"/>
        </w:numPr>
      </w:pPr>
      <w:bookmarkStart w:id="13" w:name="_Toc523931419"/>
      <w:bookmarkStart w:id="14" w:name="_Toc526671499"/>
      <w:r w:rsidRPr="00923A1A">
        <w:rPr>
          <w:rFonts w:hint="eastAsia"/>
        </w:rPr>
        <w:t>硬件设备要求</w:t>
      </w:r>
      <w:bookmarkEnd w:id="13"/>
      <w:bookmarkEnd w:id="14"/>
    </w:p>
    <w:p w14:paraId="1C35CBCC" w14:textId="77777777" w:rsidR="00BF0E7E" w:rsidRDefault="00BF0E7E" w:rsidP="00BF0E7E">
      <w:r>
        <w:rPr>
          <w:rFonts w:hint="eastAsia"/>
        </w:rPr>
        <w:t>电脑硬件要求</w:t>
      </w:r>
      <w:r>
        <w:rPr>
          <w:rFonts w:hint="eastAsia"/>
        </w:rPr>
        <w:t>:</w:t>
      </w:r>
    </w:p>
    <w:tbl>
      <w:tblPr>
        <w:tblStyle w:val="a3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5"/>
        <w:gridCol w:w="3093"/>
      </w:tblGrid>
      <w:tr w:rsidR="00BF0E7E" w14:paraId="6A8F96B1" w14:textId="77777777" w:rsidTr="008F6CBC">
        <w:tc>
          <w:tcPr>
            <w:tcW w:w="1275" w:type="dxa"/>
          </w:tcPr>
          <w:p w14:paraId="56D801D0" w14:textId="77777777" w:rsidR="00BF0E7E" w:rsidRDefault="00BF0E7E" w:rsidP="00BF0E7E">
            <w:r>
              <w:rPr>
                <w:rFonts w:hint="eastAsia"/>
              </w:rPr>
              <w:t>CPU</w:t>
            </w:r>
          </w:p>
        </w:tc>
        <w:tc>
          <w:tcPr>
            <w:tcW w:w="3093" w:type="dxa"/>
          </w:tcPr>
          <w:p w14:paraId="37CA64F3" w14:textId="77777777" w:rsidR="00BF0E7E" w:rsidRDefault="00BF0E7E" w:rsidP="00BF0E7E">
            <w:r w:rsidRPr="00BF0E7E">
              <w:rPr>
                <w:rFonts w:hint="eastAsia"/>
              </w:rPr>
              <w:t xml:space="preserve">Intel </w:t>
            </w:r>
            <w:proofErr w:type="gramStart"/>
            <w:r w:rsidRPr="00BF0E7E">
              <w:rPr>
                <w:rFonts w:hint="eastAsia"/>
              </w:rPr>
              <w:t>标压</w:t>
            </w:r>
            <w:proofErr w:type="gramEnd"/>
            <w:r w:rsidRPr="00BF0E7E">
              <w:rPr>
                <w:rFonts w:cs="Times New Roman"/>
              </w:rPr>
              <w:t>i5</w:t>
            </w:r>
            <w:r>
              <w:rPr>
                <w:rFonts w:hint="eastAsia"/>
              </w:rPr>
              <w:t>或同性能处理器</w:t>
            </w:r>
          </w:p>
        </w:tc>
      </w:tr>
      <w:tr w:rsidR="00BF0E7E" w14:paraId="23E2B056" w14:textId="77777777" w:rsidTr="008F6CBC">
        <w:tc>
          <w:tcPr>
            <w:tcW w:w="1275" w:type="dxa"/>
          </w:tcPr>
          <w:p w14:paraId="2194EB08" w14:textId="77777777" w:rsidR="00BF0E7E" w:rsidRDefault="00BF0E7E" w:rsidP="00BF0E7E">
            <w:r>
              <w:rPr>
                <w:rFonts w:hint="eastAsia"/>
              </w:rPr>
              <w:t>内存</w:t>
            </w:r>
          </w:p>
        </w:tc>
        <w:tc>
          <w:tcPr>
            <w:tcW w:w="3093" w:type="dxa"/>
          </w:tcPr>
          <w:p w14:paraId="69094681" w14:textId="77777777" w:rsidR="00BF0E7E" w:rsidRDefault="00BF0E7E" w:rsidP="00BF0E7E">
            <w:r>
              <w:rPr>
                <w:rFonts w:hint="eastAsia"/>
              </w:rPr>
              <w:t>8G</w:t>
            </w:r>
            <w:r>
              <w:rPr>
                <w:rFonts w:hint="eastAsia"/>
              </w:rPr>
              <w:t>及以上</w:t>
            </w:r>
          </w:p>
        </w:tc>
      </w:tr>
      <w:tr w:rsidR="00BF0E7E" w14:paraId="0C7D003E" w14:textId="77777777" w:rsidTr="008F6CBC">
        <w:tc>
          <w:tcPr>
            <w:tcW w:w="1275" w:type="dxa"/>
          </w:tcPr>
          <w:p w14:paraId="4A93952E" w14:textId="77777777" w:rsidR="00BF0E7E" w:rsidRDefault="00BF0E7E" w:rsidP="00BF0E7E">
            <w:r>
              <w:rPr>
                <w:rFonts w:hint="eastAsia"/>
              </w:rPr>
              <w:t>硬盘</w:t>
            </w:r>
          </w:p>
        </w:tc>
        <w:tc>
          <w:tcPr>
            <w:tcW w:w="3093" w:type="dxa"/>
          </w:tcPr>
          <w:p w14:paraId="1ACED98F" w14:textId="103054FD" w:rsidR="00BF0E7E" w:rsidRDefault="002427AF" w:rsidP="00BF0E7E">
            <w:r>
              <w:rPr>
                <w:rFonts w:hint="eastAsia"/>
              </w:rPr>
              <w:t>建议</w:t>
            </w:r>
            <w:r w:rsidR="00BF0E7E">
              <w:rPr>
                <w:rFonts w:hint="eastAsia"/>
              </w:rPr>
              <w:t>使用</w:t>
            </w:r>
            <w:r w:rsidR="00BF0E7E">
              <w:rPr>
                <w:rFonts w:hint="eastAsia"/>
              </w:rPr>
              <w:t>SSD</w:t>
            </w:r>
          </w:p>
        </w:tc>
      </w:tr>
    </w:tbl>
    <w:p w14:paraId="327F1454" w14:textId="77777777" w:rsidR="006752F0" w:rsidRDefault="006752F0" w:rsidP="00BF0E7E"/>
    <w:p w14:paraId="503BB122" w14:textId="77777777" w:rsidR="00BF0E7E" w:rsidRDefault="00BF0E7E" w:rsidP="00BF0E7E">
      <w:r w:rsidRPr="00BF0E7E">
        <w:rPr>
          <w:rFonts w:hint="eastAsia"/>
        </w:rPr>
        <w:t>外部设备硬件要求</w:t>
      </w:r>
    </w:p>
    <w:tbl>
      <w:tblPr>
        <w:tblStyle w:val="a3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5"/>
        <w:gridCol w:w="3119"/>
      </w:tblGrid>
      <w:tr w:rsidR="00BF0E7E" w14:paraId="696E60A8" w14:textId="77777777" w:rsidTr="008F6CBC">
        <w:tc>
          <w:tcPr>
            <w:tcW w:w="1275" w:type="dxa"/>
          </w:tcPr>
          <w:p w14:paraId="1D073E4B" w14:textId="77777777" w:rsidR="00BF0E7E" w:rsidRDefault="00BF0E7E" w:rsidP="00BF0E7E">
            <w:r>
              <w:rPr>
                <w:rFonts w:hint="eastAsia"/>
              </w:rPr>
              <w:t>控制器</w:t>
            </w:r>
          </w:p>
        </w:tc>
        <w:tc>
          <w:tcPr>
            <w:tcW w:w="3119" w:type="dxa"/>
          </w:tcPr>
          <w:p w14:paraId="39ED8E06" w14:textId="77777777" w:rsidR="00BF0E7E" w:rsidRPr="00BF0E7E" w:rsidRDefault="00BF0E7E" w:rsidP="00BF0E7E">
            <w:pPr>
              <w:rPr>
                <w:rFonts w:cs="Times New Roman"/>
              </w:rPr>
            </w:pPr>
            <w:r w:rsidRPr="00BF0E7E">
              <w:rPr>
                <w:rFonts w:cs="Times New Roman"/>
              </w:rPr>
              <w:t>Nova MCTRL510</w:t>
            </w:r>
          </w:p>
        </w:tc>
      </w:tr>
      <w:tr w:rsidR="00BF0E7E" w14:paraId="0EFC4E7E" w14:textId="77777777" w:rsidTr="008F6CBC">
        <w:tc>
          <w:tcPr>
            <w:tcW w:w="1275" w:type="dxa"/>
          </w:tcPr>
          <w:p w14:paraId="4A7EFD20" w14:textId="77777777" w:rsidR="00BF0E7E" w:rsidRDefault="00BF0E7E" w:rsidP="00BF0E7E">
            <w:r>
              <w:rPr>
                <w:rFonts w:hint="eastAsia"/>
              </w:rPr>
              <w:t>显示屏</w:t>
            </w:r>
          </w:p>
        </w:tc>
        <w:tc>
          <w:tcPr>
            <w:tcW w:w="3119" w:type="dxa"/>
          </w:tcPr>
          <w:p w14:paraId="04C18447" w14:textId="77777777" w:rsidR="00BF0E7E" w:rsidRDefault="006752F0" w:rsidP="00BF0E7E">
            <w:r w:rsidRPr="006752F0">
              <w:rPr>
                <w:rFonts w:hint="eastAsia"/>
              </w:rPr>
              <w:t>新</w:t>
            </w:r>
            <w:proofErr w:type="gramStart"/>
            <w:r w:rsidRPr="006752F0">
              <w:rPr>
                <w:rFonts w:hint="eastAsia"/>
              </w:rPr>
              <w:t>亚胜互动</w:t>
            </w:r>
            <w:proofErr w:type="gramEnd"/>
            <w:r w:rsidRPr="006752F0">
              <w:rPr>
                <w:rFonts w:hint="eastAsia"/>
              </w:rPr>
              <w:t>显示屏</w:t>
            </w:r>
          </w:p>
        </w:tc>
      </w:tr>
    </w:tbl>
    <w:p w14:paraId="005C022E" w14:textId="5EBE484E" w:rsidR="00BF0E7E" w:rsidRDefault="00BF0E7E" w:rsidP="00BF0E7E"/>
    <w:p w14:paraId="0C8615EC" w14:textId="51C2B333" w:rsidR="00717BFD" w:rsidRDefault="00717BFD" w:rsidP="00881F09">
      <w:pPr>
        <w:pStyle w:val="1"/>
        <w:numPr>
          <w:ilvl w:val="1"/>
          <w:numId w:val="1"/>
        </w:numPr>
      </w:pPr>
      <w:bookmarkStart w:id="15" w:name="_Toc523931420"/>
      <w:bookmarkStart w:id="16" w:name="_Toc526671500"/>
      <w:r>
        <w:rPr>
          <w:rFonts w:hint="eastAsia"/>
        </w:rPr>
        <w:t>软件系统要求</w:t>
      </w:r>
      <w:bookmarkEnd w:id="15"/>
      <w:bookmarkEnd w:id="16"/>
    </w:p>
    <w:p w14:paraId="35617F13" w14:textId="469C76CA" w:rsidR="00717BFD" w:rsidRPr="003A254F" w:rsidRDefault="00717BFD" w:rsidP="00717BFD">
      <w:pPr>
        <w:ind w:firstLineChars="200" w:firstLine="440"/>
        <w:jc w:val="both"/>
        <w:rPr>
          <w:rFonts w:eastAsiaTheme="majorEastAsia" w:cs="Times New Roman"/>
        </w:rPr>
      </w:pPr>
      <w:r w:rsidRPr="003A254F">
        <w:rPr>
          <w:rFonts w:eastAsiaTheme="majorEastAsia" w:cs="Times New Roman"/>
        </w:rPr>
        <w:t>32/64</w:t>
      </w:r>
      <w:r w:rsidRPr="003A254F">
        <w:rPr>
          <w:rFonts w:eastAsiaTheme="majorEastAsia" w:cs="Times New Roman"/>
        </w:rPr>
        <w:t>位</w:t>
      </w:r>
      <w:r w:rsidRPr="003A254F">
        <w:rPr>
          <w:rFonts w:eastAsiaTheme="majorEastAsia" w:cs="Times New Roman"/>
        </w:rPr>
        <w:t xml:space="preserve"> Windows 7 </w:t>
      </w:r>
      <w:r w:rsidRPr="003A254F">
        <w:rPr>
          <w:rFonts w:eastAsiaTheme="majorEastAsia" w:cs="Times New Roman"/>
        </w:rPr>
        <w:t>或</w:t>
      </w:r>
      <w:r w:rsidRPr="003A254F">
        <w:rPr>
          <w:rFonts w:eastAsiaTheme="majorEastAsia" w:cs="Times New Roman"/>
        </w:rPr>
        <w:t xml:space="preserve"> Windows 10</w:t>
      </w:r>
    </w:p>
    <w:p w14:paraId="3695B91D" w14:textId="77777777" w:rsidR="00326EF2" w:rsidRDefault="00326EF2">
      <w:pPr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64CC6059" w14:textId="6BC85BC6" w:rsidR="00692F13" w:rsidRDefault="00692F13" w:rsidP="00881F09">
      <w:pPr>
        <w:pStyle w:val="a4"/>
        <w:numPr>
          <w:ilvl w:val="0"/>
          <w:numId w:val="1"/>
        </w:numPr>
        <w:outlineLvl w:val="0"/>
      </w:pPr>
      <w:bookmarkStart w:id="17" w:name="_Toc523931421"/>
      <w:bookmarkStart w:id="18" w:name="_Toc526671501"/>
      <w:r w:rsidRPr="00692F13">
        <w:rPr>
          <w:rFonts w:hint="eastAsia"/>
        </w:rPr>
        <w:lastRenderedPageBreak/>
        <w:t>系统操作说明</w:t>
      </w:r>
      <w:bookmarkEnd w:id="17"/>
      <w:bookmarkEnd w:id="18"/>
    </w:p>
    <w:p w14:paraId="007598F8" w14:textId="07544D7A" w:rsidR="00627CB4" w:rsidRDefault="00036E31" w:rsidP="00881F09">
      <w:pPr>
        <w:pStyle w:val="1"/>
        <w:numPr>
          <w:ilvl w:val="1"/>
          <w:numId w:val="1"/>
        </w:numPr>
      </w:pPr>
      <w:bookmarkStart w:id="19" w:name="_Toc523931422"/>
      <w:bookmarkStart w:id="20" w:name="_Toc526671502"/>
      <w:r w:rsidRPr="00036E31">
        <w:rPr>
          <w:rFonts w:hint="eastAsia"/>
        </w:rPr>
        <w:t>安装与初始化</w:t>
      </w:r>
      <w:bookmarkEnd w:id="19"/>
      <w:bookmarkEnd w:id="20"/>
    </w:p>
    <w:p w14:paraId="482CFB51" w14:textId="0A45E03A" w:rsidR="00036E31" w:rsidRPr="007A254C" w:rsidRDefault="00036E31" w:rsidP="00881F09">
      <w:pPr>
        <w:pStyle w:val="2"/>
        <w:numPr>
          <w:ilvl w:val="2"/>
          <w:numId w:val="1"/>
        </w:numPr>
        <w:rPr>
          <w:caps w:val="0"/>
        </w:rPr>
      </w:pPr>
      <w:bookmarkStart w:id="21" w:name="_Toc523931423"/>
      <w:bookmarkStart w:id="22" w:name="_Toc526671503"/>
      <w:r w:rsidRPr="00036E31">
        <w:rPr>
          <w:rFonts w:hint="eastAsia"/>
        </w:rPr>
        <w:t>软件</w:t>
      </w:r>
      <w:r w:rsidRPr="007A254C">
        <w:rPr>
          <w:rFonts w:hint="eastAsia"/>
          <w:caps w:val="0"/>
        </w:rPr>
        <w:t>安装</w:t>
      </w:r>
      <w:bookmarkEnd w:id="21"/>
      <w:bookmarkEnd w:id="22"/>
    </w:p>
    <w:p w14:paraId="35B7BDE1" w14:textId="57DD99F9" w:rsidR="00036E31" w:rsidRPr="003A254F" w:rsidRDefault="003B77CA" w:rsidP="007447C8">
      <w:pPr>
        <w:ind w:firstLineChars="200" w:firstLine="440"/>
        <w:rPr>
          <w:rFonts w:cs="Times New Roman"/>
          <w:shd w:val="clear" w:color="auto" w:fill="E9E9E9" w:themeFill="text1" w:themeFillTint="1A"/>
        </w:rPr>
      </w:pPr>
      <w:r w:rsidRPr="003A254F">
        <w:rPr>
          <w:rFonts w:cs="Times New Roman"/>
          <w:shd w:val="clear" w:color="auto" w:fill="E9E9E9" w:themeFill="text1" w:themeFillTint="1A"/>
        </w:rPr>
        <w:t>Windows 7</w:t>
      </w:r>
      <w:r w:rsidRPr="003A254F">
        <w:rPr>
          <w:rFonts w:cs="Times New Roman"/>
          <w:shd w:val="clear" w:color="auto" w:fill="E9E9E9" w:themeFill="text1" w:themeFillTint="1A"/>
        </w:rPr>
        <w:t>需安装</w:t>
      </w:r>
      <w:r w:rsidR="00AE5CEF" w:rsidRPr="005A6250">
        <w:rPr>
          <w:rFonts w:cs="Times New Roman" w:hint="eastAsia"/>
          <w:shd w:val="clear" w:color="auto" w:fill="E9E9E9" w:themeFill="text1" w:themeFillTint="1A"/>
        </w:rPr>
        <w:t>“</w:t>
      </w:r>
      <w:hyperlink r:id="rId12" w:history="1">
        <w:r w:rsidR="00256E8E" w:rsidRPr="00803FD4">
          <w:rPr>
            <w:rStyle w:val="aff7"/>
            <w:rFonts w:cs="Times New Roman"/>
            <w:shd w:val="clear" w:color="auto" w:fill="E9E9E9" w:themeFill="text1" w:themeFillTint="1A"/>
          </w:rPr>
          <w:t>Microsoft .NET Framework 4.5.2</w:t>
        </w:r>
      </w:hyperlink>
      <w:r w:rsidR="00AE5CEF" w:rsidRPr="00256E8E">
        <w:rPr>
          <w:rFonts w:asciiTheme="minorEastAsia" w:hAnsiTheme="minorEastAsia" w:cs="Times New Roman"/>
          <w:shd w:val="clear" w:color="auto" w:fill="E9E9E9" w:themeFill="text1" w:themeFillTint="1A"/>
        </w:rPr>
        <w:t>”</w:t>
      </w:r>
    </w:p>
    <w:p w14:paraId="4EEB7A45" w14:textId="018273E6" w:rsidR="007447C8" w:rsidRDefault="007447C8" w:rsidP="007447C8">
      <w:pPr>
        <w:ind w:firstLineChars="200" w:firstLine="440"/>
      </w:pPr>
      <w:r>
        <w:rPr>
          <w:rFonts w:hint="eastAsia"/>
        </w:rPr>
        <w:t>软件为绿色安装方式</w:t>
      </w:r>
      <w:r w:rsidR="002515A6">
        <w:rPr>
          <w:rFonts w:hint="eastAsia"/>
        </w:rPr>
        <w:t>，直接运行解压后文件夹根目录里的</w:t>
      </w:r>
      <w:r w:rsidR="002515A6">
        <w:rPr>
          <w:noProof/>
        </w:rPr>
        <w:drawing>
          <wp:inline distT="0" distB="0" distL="0" distR="0" wp14:anchorId="367A100C" wp14:editId="60EBB437">
            <wp:extent cx="1466667" cy="219048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6667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15A6">
        <w:rPr>
          <w:rFonts w:hint="eastAsia"/>
        </w:rPr>
        <w:t>即可。</w:t>
      </w:r>
    </w:p>
    <w:p w14:paraId="04A4F807" w14:textId="77777777" w:rsidR="00236DF5" w:rsidRPr="002515A6" w:rsidRDefault="00236DF5" w:rsidP="007447C8">
      <w:pPr>
        <w:ind w:firstLineChars="200" w:firstLine="440"/>
      </w:pPr>
    </w:p>
    <w:p w14:paraId="6565E6EC" w14:textId="31C91114" w:rsidR="00875F1E" w:rsidRPr="00875F1E" w:rsidRDefault="00036E31" w:rsidP="00881F09">
      <w:pPr>
        <w:pStyle w:val="2"/>
        <w:numPr>
          <w:ilvl w:val="2"/>
          <w:numId w:val="1"/>
        </w:numPr>
      </w:pPr>
      <w:bookmarkStart w:id="23" w:name="_Toc523931424"/>
      <w:bookmarkStart w:id="24" w:name="_Toc526671504"/>
      <w:r w:rsidRPr="00036E31">
        <w:rPr>
          <w:rFonts w:hint="eastAsia"/>
        </w:rPr>
        <w:t>设备连接</w:t>
      </w:r>
      <w:bookmarkEnd w:id="23"/>
      <w:bookmarkEnd w:id="24"/>
    </w:p>
    <w:p w14:paraId="7ACF65D4" w14:textId="09A0E8BD" w:rsidR="00236DF5" w:rsidRDefault="00EF5561" w:rsidP="00F2286E">
      <w:pPr>
        <w:ind w:firstLineChars="200" w:firstLine="44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CBCC18C" wp14:editId="7A37D75A">
                <wp:simplePos x="0" y="0"/>
                <wp:positionH relativeFrom="column">
                  <wp:posOffset>44104</wp:posOffset>
                </wp:positionH>
                <wp:positionV relativeFrom="paragraph">
                  <wp:posOffset>276225</wp:posOffset>
                </wp:positionV>
                <wp:extent cx="5613359" cy="2238375"/>
                <wp:effectExtent l="0" t="0" r="6985" b="9525"/>
                <wp:wrapNone/>
                <wp:docPr id="336" name="组合 3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3359" cy="2238375"/>
                          <a:chOff x="0" y="0"/>
                          <a:chExt cx="5732145" cy="2286000"/>
                        </a:xfrm>
                      </wpg:grpSpPr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29150" y="904875"/>
                            <a:ext cx="875665" cy="761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906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连接符: 肘形 39"/>
                        <wps:cNvCnPr/>
                        <wps:spPr>
                          <a:xfrm>
                            <a:off x="1857375" y="304800"/>
                            <a:ext cx="2876550" cy="1200150"/>
                          </a:xfrm>
                          <a:prstGeom prst="bentConnector3">
                            <a:avLst>
                              <a:gd name="adj1" fmla="val -9740"/>
                            </a:avLst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连接符: 肘形 40"/>
                        <wps:cNvCnPr/>
                        <wps:spPr>
                          <a:xfrm>
                            <a:off x="2486025" y="590550"/>
                            <a:ext cx="2295525" cy="695325"/>
                          </a:xfrm>
                          <a:prstGeom prst="bentConnector3">
                            <a:avLst>
                              <a:gd name="adj1" fmla="val 0"/>
                            </a:avLst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对话气泡: 矩形 44"/>
                        <wps:cNvSpPr/>
                        <wps:spPr>
                          <a:xfrm>
                            <a:off x="266700" y="1085850"/>
                            <a:ext cx="857250" cy="466725"/>
                          </a:xfrm>
                          <a:prstGeom prst="wedgeRectCallout">
                            <a:avLst>
                              <a:gd name="adj1" fmla="val 29167"/>
                              <a:gd name="adj2" fmla="val -13137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2BAA13F" w14:textId="3DA9CDD5" w:rsidR="004E5087" w:rsidRPr="00E04059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 w:cs="Times New Roman"/>
                                  <w:color w:val="2C2C2C" w:themeColor="text1"/>
                                </w:rPr>
                              </w:pPr>
                              <w:r w:rsidRPr="00E04059">
                                <w:rPr>
                                  <w:rFonts w:asciiTheme="minorEastAsia" w:hAnsiTheme="minorEastAsia" w:cs="Times New Roman"/>
                                  <w:color w:val="2C2C2C" w:themeColor="text1"/>
                                </w:rPr>
                                <w:t>MCTRL510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对话气泡: 矩形 45"/>
                        <wps:cNvSpPr/>
                        <wps:spPr>
                          <a:xfrm>
                            <a:off x="1628775" y="1819275"/>
                            <a:ext cx="857250" cy="466725"/>
                          </a:xfrm>
                          <a:prstGeom prst="wedgeRectCallout">
                            <a:avLst>
                              <a:gd name="adj1" fmla="val 65834"/>
                              <a:gd name="adj2" fmla="val -15586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ACBB75" w14:textId="349D9528" w:rsidR="004E5087" w:rsidRPr="00E04059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 w:rsidRPr="00E04059"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网线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对话气泡: 矩形 46"/>
                        <wps:cNvSpPr/>
                        <wps:spPr>
                          <a:xfrm>
                            <a:off x="3257550" y="1809750"/>
                            <a:ext cx="857250" cy="466725"/>
                          </a:xfrm>
                          <a:prstGeom prst="wedgeRectCallout">
                            <a:avLst>
                              <a:gd name="adj1" fmla="val -11944"/>
                              <a:gd name="adj2" fmla="val -10484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20E396" w14:textId="4214D86A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串口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对话气泡: 矩形 47"/>
                        <wps:cNvSpPr/>
                        <wps:spPr>
                          <a:xfrm>
                            <a:off x="4733925" y="1819275"/>
                            <a:ext cx="857250" cy="466725"/>
                          </a:xfrm>
                          <a:prstGeom prst="wedgeRectCallout">
                            <a:avLst>
                              <a:gd name="adj1" fmla="val -11944"/>
                              <a:gd name="adj2" fmla="val -104847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F4611B" w14:textId="6682D43A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PC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BCC18C" id="组合 336" o:spid="_x0000_s1027" style="position:absolute;left:0;text-align:left;margin-left:3.45pt;margin-top:21.75pt;width:442pt;height:176.25pt;z-index:251666432;mso-width-relative:margin;mso-height-relative:margin" coordsize="57321,22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59" o:spid="_x0000_s1028" type="#_x0000_t75" style="position:absolute;left:46291;top:9048;width:8757;height:7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">
                  <v:imagedata r:id="rId16" o:title=""/>
                </v:shape>
                <v:shape id="图片 34" o:spid="_x0000_s1029" type="#_x0000_t75" style="position:absolute;width:57321;height:9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">
                  <v:imagedata r:id="rId17" o:title="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连接符: 肘形 39" o:spid="_x0000_s1030" type="#_x0000_t34" style="position:absolute;left:18573;top:3048;width:28766;height:12001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" adj="-2104" strokecolor="#0673a5 [2415]" strokeweight="3pt"/>
                <v:shape id="连接符: 肘形 40" o:spid="_x0000_s1031" type="#_x0000_t34" style="position:absolute;left:24860;top:5905;width:22955;height:6953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" adj="0" strokecolor="#d60e72 [2407]" strokeweight="3pt"/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对话气泡: 矩形 44" o:spid="_x0000_s1032" type="#_x0000_t61" style="position:absolute;left:2667;top:10858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" adj="17100,-17577" fillcolor="#a5d028 [3205]" stroked="f" strokeweight="1pt">
                  <v:textbox>
                    <w:txbxContent>
                      <w:p w14:paraId="62BAA13F" w14:textId="3DA9CDD5" w:rsidR="004E5087" w:rsidRPr="00E04059" w:rsidRDefault="004E5087" w:rsidP="00841FBE">
                        <w:pPr>
                          <w:jc w:val="center"/>
                          <w:rPr>
                            <w:rFonts w:asciiTheme="minorEastAsia" w:hAnsiTheme="minorEastAsia" w:cs="Times New Roman"/>
                            <w:color w:val="2C2C2C" w:themeColor="text1"/>
                          </w:rPr>
                        </w:pPr>
                        <w:r w:rsidRPr="00E04059">
                          <w:rPr>
                            <w:rFonts w:asciiTheme="minorEastAsia" w:hAnsiTheme="minorEastAsia" w:cs="Times New Roman"/>
                            <w:color w:val="2C2C2C" w:themeColor="text1"/>
                          </w:rPr>
                          <w:t>MCTRL510</w:t>
                        </w:r>
                      </w:p>
                    </w:txbxContent>
                  </v:textbox>
                </v:shape>
                <v:shape id="对话气泡: 矩形 45" o:spid="_x0000_s1033" type="#_x0000_t61" style="position:absolute;left:16287;top:18192;width:8573;height:4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" adj="25020,-22867" fillcolor="#a5d028 [3205]" stroked="f" strokeweight="1pt">
                  <v:textbox>
                    <w:txbxContent>
                      <w:p w14:paraId="29ACBB75" w14:textId="349D9528" w:rsidR="004E5087" w:rsidRPr="00E04059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 w:rsidRPr="00E04059">
                          <w:rPr>
                            <w:rFonts w:asciiTheme="minorEastAsia" w:hAnsiTheme="minorEastAsia"/>
                            <w:color w:val="2C2C2C" w:themeColor="text1"/>
                          </w:rPr>
                          <w:t>网线</w:t>
                        </w:r>
                      </w:p>
                    </w:txbxContent>
                  </v:textbox>
                </v:shape>
                <v:shape id="对话气泡: 矩形 46" o:spid="_x0000_s1034" type="#_x0000_t61" style="position:absolute;left:32575;top:18097;width:8573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" adj="8220,-11847" fillcolor="#a5d028 [3205]" stroked="f" strokeweight="1pt">
                  <v:textbox>
                    <w:txbxContent>
                      <w:p w14:paraId="5520E396" w14:textId="4214D86A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串口</w:t>
                        </w:r>
                      </w:p>
                    </w:txbxContent>
                  </v:textbox>
                </v:shape>
                <v:shape id="对话气泡: 矩形 47" o:spid="_x0000_s1035" type="#_x0000_t61" style="position:absolute;left:47339;top:18192;width:8572;height:46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" adj="8220,-11847" fillcolor="#a5d028 [3205]" stroked="f" strokeweight="1pt">
                  <v:textbox>
                    <w:txbxContent>
                      <w:p w14:paraId="58F4611B" w14:textId="6682D43A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PC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36DF5">
        <w:rPr>
          <w:rFonts w:hint="eastAsia"/>
        </w:rPr>
        <w:t>单个发送卡连接</w:t>
      </w:r>
    </w:p>
    <w:p w14:paraId="0DC0EE86" w14:textId="5BB83CC0" w:rsidR="00F2286E" w:rsidRDefault="00F2286E" w:rsidP="00236DF5"/>
    <w:p w14:paraId="2485978E" w14:textId="04C793A3" w:rsidR="00F2286E" w:rsidRDefault="00F2286E" w:rsidP="00236DF5"/>
    <w:p w14:paraId="2E9CD554" w14:textId="7B865E7C" w:rsidR="00F2286E" w:rsidRDefault="00F2286E" w:rsidP="00236DF5"/>
    <w:p w14:paraId="06B8891B" w14:textId="2E9CD48C" w:rsidR="00F2286E" w:rsidRDefault="00F2286E" w:rsidP="00236DF5"/>
    <w:p w14:paraId="28338ED2" w14:textId="38908A9E" w:rsidR="00F2286E" w:rsidRDefault="00F2286E" w:rsidP="00236DF5"/>
    <w:p w14:paraId="1FE49475" w14:textId="4D6B80BD" w:rsidR="00F2286E" w:rsidRDefault="00F2286E" w:rsidP="00236DF5"/>
    <w:p w14:paraId="41B448F5" w14:textId="77777777" w:rsidR="000932DB" w:rsidRDefault="000932DB" w:rsidP="00E25409"/>
    <w:p w14:paraId="76467EED" w14:textId="3BD39C79" w:rsidR="00841FBE" w:rsidRDefault="000932DB" w:rsidP="00BE086C">
      <w:pPr>
        <w:ind w:firstLineChars="200" w:firstLine="44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2775937" wp14:editId="555B5549">
                <wp:simplePos x="0" y="0"/>
                <wp:positionH relativeFrom="column">
                  <wp:posOffset>9525</wp:posOffset>
                </wp:positionH>
                <wp:positionV relativeFrom="paragraph">
                  <wp:posOffset>215265</wp:posOffset>
                </wp:positionV>
                <wp:extent cx="5732145" cy="3287395"/>
                <wp:effectExtent l="0" t="0" r="1905" b="8255"/>
                <wp:wrapNone/>
                <wp:docPr id="337" name="组合 3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2145" cy="3287395"/>
                          <a:chOff x="0" y="0"/>
                          <a:chExt cx="5732145" cy="3287395"/>
                        </a:xfrm>
                      </wpg:grpSpPr>
                      <pic:pic xmlns:pic="http://schemas.openxmlformats.org/drawingml/2006/picture">
                        <pic:nvPicPr>
                          <pic:cNvPr id="382" name="Picture 38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000375" y="0"/>
                            <a:ext cx="1307465" cy="924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571625"/>
                            <a:ext cx="5732145" cy="9061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9575" y="142875"/>
                            <a:ext cx="875665" cy="761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381250"/>
                            <a:ext cx="5732145" cy="9061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" name="直接连接符 62"/>
                        <wps:cNvCnPr/>
                        <wps:spPr>
                          <a:xfrm>
                            <a:off x="1123950" y="485775"/>
                            <a:ext cx="2018665" cy="0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连接符: 肘形 63"/>
                        <wps:cNvCnPr/>
                        <wps:spPr>
                          <a:xfrm flipH="1">
                            <a:off x="2447925" y="600075"/>
                            <a:ext cx="1008761" cy="1492301"/>
                          </a:xfrm>
                          <a:prstGeom prst="bentConnector3">
                            <a:avLst>
                              <a:gd name="adj1" fmla="val 99200"/>
                            </a:avLst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0" name="连接符: 肘形 320"/>
                        <wps:cNvCnPr/>
                        <wps:spPr>
                          <a:xfrm flipV="1">
                            <a:off x="2447925" y="733425"/>
                            <a:ext cx="1243076" cy="2187245"/>
                          </a:xfrm>
                          <a:prstGeom prst="bentConnector3">
                            <a:avLst>
                              <a:gd name="adj1" fmla="val 21349"/>
                            </a:avLst>
                          </a:prstGeom>
                          <a:ln w="38100">
                            <a:solidFill>
                              <a:schemeClr val="tx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1" name="连接符: 肘形 321"/>
                        <wps:cNvCnPr/>
                        <wps:spPr>
                          <a:xfrm>
                            <a:off x="1123950" y="695325"/>
                            <a:ext cx="895350" cy="1170432"/>
                          </a:xfrm>
                          <a:prstGeom prst="bentConnector3">
                            <a:avLst>
                              <a:gd name="adj1" fmla="val 99999"/>
                            </a:avLst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2" name="直接连接符 322"/>
                        <wps:cNvCnPr/>
                        <wps:spPr>
                          <a:xfrm>
                            <a:off x="2028825" y="2133600"/>
                            <a:ext cx="0" cy="542925"/>
                          </a:xfrm>
                          <a:prstGeom prst="line">
                            <a:avLst/>
                          </a:prstGeom>
                          <a:ln w="38100">
                            <a:solidFill>
                              <a:schemeClr val="accent4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1" name="对话气泡: 矩形 331"/>
                        <wps:cNvSpPr/>
                        <wps:spPr>
                          <a:xfrm>
                            <a:off x="1038225" y="962025"/>
                            <a:ext cx="857250" cy="466725"/>
                          </a:xfrm>
                          <a:prstGeom prst="wedgeRectCallout">
                            <a:avLst>
                              <a:gd name="adj1" fmla="val 30278"/>
                              <a:gd name="adj2" fmla="val -106888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AFB80A" w14:textId="7022F23F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串口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对话气泡: 矩形 332"/>
                        <wps:cNvSpPr/>
                        <wps:spPr>
                          <a:xfrm>
                            <a:off x="104775" y="952500"/>
                            <a:ext cx="857250" cy="466725"/>
                          </a:xfrm>
                          <a:prstGeom prst="wedgeRectCallout">
                            <a:avLst>
                              <a:gd name="adj1" fmla="val 23611"/>
                              <a:gd name="adj2" fmla="val -90561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3BC17B" w14:textId="77777777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PC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对话气泡: 矩形 333"/>
                        <wps:cNvSpPr/>
                        <wps:spPr>
                          <a:xfrm>
                            <a:off x="2867025" y="962025"/>
                            <a:ext cx="857250" cy="466725"/>
                          </a:xfrm>
                          <a:prstGeom prst="wedgeRectCallout">
                            <a:avLst>
                              <a:gd name="adj1" fmla="val -23055"/>
                              <a:gd name="adj2" fmla="val -96684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11E6EB" w14:textId="77777777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网线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对话气泡: 矩形 334"/>
                        <wps:cNvSpPr/>
                        <wps:spPr>
                          <a:xfrm>
                            <a:off x="3867150" y="962025"/>
                            <a:ext cx="857250" cy="466725"/>
                          </a:xfrm>
                          <a:prstGeom prst="wedgeRectCallout">
                            <a:avLst>
                              <a:gd name="adj1" fmla="val -26389"/>
                              <a:gd name="adj2" fmla="val -100765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E6CC03" w14:textId="5598F36C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交换机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对话气泡: 矩形 335"/>
                        <wps:cNvSpPr/>
                        <wps:spPr>
                          <a:xfrm>
                            <a:off x="4810125" y="962025"/>
                            <a:ext cx="857250" cy="466725"/>
                          </a:xfrm>
                          <a:prstGeom prst="wedgeRectCallout">
                            <a:avLst>
                              <a:gd name="adj1" fmla="val -18611"/>
                              <a:gd name="adj2" fmla="val 111480"/>
                            </a:avLst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D282EB" w14:textId="77777777" w:rsidR="004E5087" w:rsidRPr="00841FBE" w:rsidRDefault="004E5087" w:rsidP="00841FBE">
                              <w:pPr>
                                <w:jc w:val="center"/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</w:pPr>
                              <w:r w:rsidRPr="00841FBE">
                                <w:rPr>
                                  <w:rFonts w:asciiTheme="minorEastAsia" w:hAnsiTheme="minorEastAsia"/>
                                  <w:color w:val="2C2C2C" w:themeColor="text1"/>
                                </w:rPr>
                                <w:t>MCTRL510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775937" id="组合 337" o:spid="_x0000_s1036" style="position:absolute;left:0;text-align:left;margin-left:.75pt;margin-top:16.95pt;width:451.35pt;height:258.85pt;z-index:251696128;mso-height-relative:margin" coordsize="57321,32873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">
                <v:shape id="Picture 382" o:spid="_x0000_s1037" type="#_x0000_t75" style="position:absolute;left:30003;width:13075;height:9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">
                  <v:imagedata r:id="rId19" o:title=""/>
                </v:shape>
                <v:shape id="图片 51" o:spid="_x0000_s1038" type="#_x0000_t75" style="position:absolute;top:15716;width:57321;height:9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">
                  <v:imagedata r:id="rId17" o:title=""/>
                </v:shape>
                <v:shape id="图片 58" o:spid="_x0000_s1039" type="#_x0000_t75" style="position:absolute;left:4095;top:1428;width:8757;height:76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">
                  <v:imagedata r:id="rId16" o:title=""/>
                </v:shape>
                <v:shape id="图片 60" o:spid="_x0000_s1040" type="#_x0000_t75" style="position:absolute;top:23812;width:57321;height:9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">
                  <v:imagedata r:id="rId17" o:title=""/>
                </v:shape>
                <v:line id="直接连接符 62" o:spid="_x0000_s1041" style="position:absolute;visibility:visible;mso-wrap-style:square" from="11239,4857" to="31426,4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" strokecolor="#0673a5 [2415]" strokeweight="3pt"/>
                <v:shape id="连接符: 肘形 63" o:spid="_x0000_s1042" type="#_x0000_t34" style="position:absolute;left:24479;top:6000;width:10087;height:14923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" adj="21427" strokecolor="#0673a5 [2415]" strokeweight="3pt"/>
                <v:shape id="连接符: 肘形 320" o:spid="_x0000_s1043" type="#_x0000_t34" style="position:absolute;left:24479;top:7334;width:12431;height:21872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" adj="4611" strokecolor="#0673a5 [2415]" strokeweight="3pt"/>
                <v:shape id="连接符: 肘形 321" o:spid="_x0000_s1044" type="#_x0000_t34" style="position:absolute;left:11239;top:6953;width:8954;height:1170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" adj="21600" strokecolor="#d60e72 [2407]" strokeweight="3pt"/>
                <v:line id="直接连接符 322" o:spid="_x0000_s1045" style="position:absolute;visibility:visible;mso-wrap-style:square" from="20288,21336" to="20288,26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" strokecolor="#d60e72 [2407]" strokeweight="3pt"/>
                <v:shape id="对话气泡: 矩形 331" o:spid="_x0000_s1046" type="#_x0000_t61" style="position:absolute;left:10382;top:9620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" adj="17340,-12288" fillcolor="#a5d028 [3205]" stroked="f" strokeweight="1pt">
                  <v:textbox>
                    <w:txbxContent>
                      <w:p w14:paraId="39AFB80A" w14:textId="7022F23F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串口</w:t>
                        </w:r>
                      </w:p>
                    </w:txbxContent>
                  </v:textbox>
                </v:shape>
                <v:shape id="对话气泡: 矩形 332" o:spid="_x0000_s1047" type="#_x0000_t61" style="position:absolute;left:1047;top:9525;width:8573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" adj="15900,-8761" fillcolor="#a5d028 [3205]" stroked="f" strokeweight="1pt">
                  <v:textbox>
                    <w:txbxContent>
                      <w:p w14:paraId="413BC17B" w14:textId="77777777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PC</w:t>
                        </w:r>
                      </w:p>
                    </w:txbxContent>
                  </v:textbox>
                </v:shape>
                <v:shape id="对话气泡: 矩形 333" o:spid="_x0000_s1048" type="#_x0000_t61" style="position:absolute;left:28670;top:9620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" adj="5820,-10084" fillcolor="#a5d028 [3205]" stroked="f" strokeweight="1pt">
                  <v:textbox>
                    <w:txbxContent>
                      <w:p w14:paraId="5111E6EB" w14:textId="77777777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网线</w:t>
                        </w:r>
                      </w:p>
                    </w:txbxContent>
                  </v:textbox>
                </v:shape>
                <v:shape id="对话气泡: 矩形 334" o:spid="_x0000_s1049" type="#_x0000_t61" style="position:absolute;left:38671;top:9620;width:8573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" adj="5100,-10965" fillcolor="#a5d028 [3205]" stroked="f" strokeweight="1pt">
                  <v:textbox>
                    <w:txbxContent>
                      <w:p w14:paraId="48E6CC03" w14:textId="5598F36C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>
                          <w:rPr>
                            <w:rFonts w:asciiTheme="minorEastAsia" w:hAnsiTheme="minorEastAsia"/>
                            <w:color w:val="2C2C2C" w:themeColor="text1"/>
                          </w:rPr>
                          <w:t>交换机</w:t>
                        </w:r>
                      </w:p>
                    </w:txbxContent>
                  </v:textbox>
                </v:shape>
                <v:shape id="对话气泡: 矩形 335" o:spid="_x0000_s1050" type="#_x0000_t61" style="position:absolute;left:48101;top:9620;width:8572;height:4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" adj="6780,34880" fillcolor="#a5d028 [3205]" stroked="f" strokeweight="1pt">
                  <v:textbox>
                    <w:txbxContent>
                      <w:p w14:paraId="55D282EB" w14:textId="77777777" w:rsidR="004E5087" w:rsidRPr="00841FBE" w:rsidRDefault="004E5087" w:rsidP="00841FBE">
                        <w:pPr>
                          <w:jc w:val="center"/>
                          <w:rPr>
                            <w:rFonts w:asciiTheme="minorEastAsia" w:hAnsiTheme="minorEastAsia"/>
                            <w:color w:val="2C2C2C" w:themeColor="text1"/>
                          </w:rPr>
                        </w:pPr>
                        <w:r w:rsidRPr="00841FBE">
                          <w:rPr>
                            <w:rFonts w:asciiTheme="minorEastAsia" w:hAnsiTheme="minorEastAsia"/>
                            <w:color w:val="2C2C2C" w:themeColor="text1"/>
                          </w:rPr>
                          <w:t>MCTRL510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41FBE">
        <w:rPr>
          <w:rFonts w:hint="eastAsia"/>
        </w:rPr>
        <w:t>多个发送卡连接</w:t>
      </w:r>
    </w:p>
    <w:p w14:paraId="1E6D4CEC" w14:textId="268E4AAD" w:rsidR="00F140EC" w:rsidRDefault="00F140EC" w:rsidP="00EE2E1A"/>
    <w:p w14:paraId="69C3C258" w14:textId="03EA9714" w:rsidR="00F140EC" w:rsidRDefault="00F140EC" w:rsidP="00EE2E1A"/>
    <w:p w14:paraId="22822FBE" w14:textId="030081AC" w:rsidR="00F140EC" w:rsidRDefault="00F140EC" w:rsidP="00EE2E1A"/>
    <w:p w14:paraId="5B4A85E3" w14:textId="729393D7" w:rsidR="00F140EC" w:rsidRDefault="00F140EC" w:rsidP="00EE2E1A"/>
    <w:p w14:paraId="229B9E30" w14:textId="2F54BD8C" w:rsidR="00E25409" w:rsidRDefault="00E25409" w:rsidP="00EE2E1A"/>
    <w:p w14:paraId="60F866D8" w14:textId="5B652219" w:rsidR="00E25409" w:rsidRDefault="00E25409" w:rsidP="00EE2E1A"/>
    <w:p w14:paraId="51D9FB9D" w14:textId="72DC0F8F" w:rsidR="00E25409" w:rsidRDefault="00E25409" w:rsidP="00EE2E1A"/>
    <w:p w14:paraId="7F4DE7BE" w14:textId="568615C7" w:rsidR="00E25409" w:rsidRDefault="00E25409" w:rsidP="00EE2E1A"/>
    <w:p w14:paraId="70FE4EBE" w14:textId="77777777" w:rsidR="00E25409" w:rsidRDefault="00E25409" w:rsidP="00EE2E1A"/>
    <w:p w14:paraId="5E30C4B6" w14:textId="6D34BAC8" w:rsidR="00F140EC" w:rsidRDefault="00F140EC" w:rsidP="00EE2E1A"/>
    <w:p w14:paraId="73341999" w14:textId="77777777" w:rsidR="00F140EC" w:rsidRDefault="00F140EC" w:rsidP="00EE2E1A"/>
    <w:p w14:paraId="3D338F7B" w14:textId="3A4507A2" w:rsidR="00BE086C" w:rsidRDefault="00485CE7" w:rsidP="00881F09">
      <w:pPr>
        <w:pStyle w:val="2"/>
        <w:numPr>
          <w:ilvl w:val="2"/>
          <w:numId w:val="1"/>
        </w:numPr>
      </w:pPr>
      <w:bookmarkStart w:id="25" w:name="_Toc523931425"/>
      <w:bookmarkStart w:id="26" w:name="_Toc526671505"/>
      <w:r>
        <w:rPr>
          <w:rFonts w:hint="eastAsia"/>
        </w:rPr>
        <w:lastRenderedPageBreak/>
        <w:t>配置</w:t>
      </w:r>
      <w:bookmarkEnd w:id="25"/>
      <w:bookmarkEnd w:id="26"/>
    </w:p>
    <w:p w14:paraId="3545FE5E" w14:textId="7EF50D7F" w:rsidR="00EF71BE" w:rsidRPr="003A254F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参照</w:t>
      </w:r>
      <w:r w:rsidRPr="003A254F">
        <w:rPr>
          <w:rFonts w:cs="Times New Roman"/>
        </w:rPr>
        <w:t xml:space="preserve"> 4.1.2</w:t>
      </w:r>
      <w:r w:rsidRPr="003A254F">
        <w:rPr>
          <w:rFonts w:cs="Times New Roman"/>
        </w:rPr>
        <w:t>设备连接</w:t>
      </w:r>
      <w:r w:rsidRPr="003A254F">
        <w:rPr>
          <w:rFonts w:cs="Times New Roman"/>
        </w:rPr>
        <w:t xml:space="preserve"> </w:t>
      </w:r>
      <w:r w:rsidRPr="003A254F">
        <w:rPr>
          <w:rFonts w:cs="Times New Roman"/>
        </w:rPr>
        <w:t>的两图连接</w:t>
      </w:r>
      <w:r w:rsidR="002427AF">
        <w:rPr>
          <w:rFonts w:cs="Times New Roman" w:hint="eastAsia"/>
        </w:rPr>
        <w:t>控制</w:t>
      </w:r>
      <w:r w:rsidRPr="003A254F">
        <w:rPr>
          <w:rFonts w:cs="Times New Roman"/>
        </w:rPr>
        <w:t>器通信网口。</w:t>
      </w:r>
    </w:p>
    <w:p w14:paraId="593C39BC" w14:textId="77777777" w:rsidR="00EF71BE" w:rsidRPr="003A254F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启动</w:t>
      </w:r>
      <w:r w:rsidRPr="003A254F">
        <w:rPr>
          <w:rFonts w:cs="Times New Roman"/>
        </w:rPr>
        <w:t xml:space="preserve"> </w:t>
      </w:r>
      <w:proofErr w:type="spellStart"/>
      <w:r w:rsidRPr="003A254F">
        <w:rPr>
          <w:rFonts w:cs="Times New Roman"/>
        </w:rPr>
        <w:t>NovaLCT</w:t>
      </w:r>
      <w:proofErr w:type="spellEnd"/>
      <w:r w:rsidRPr="003A254F">
        <w:rPr>
          <w:rFonts w:cs="Times New Roman"/>
        </w:rPr>
        <w:t>，按照普通显示屏方式配置屏幕并点亮。</w:t>
      </w:r>
    </w:p>
    <w:p w14:paraId="767FB61D" w14:textId="75BFB274" w:rsidR="00EF71BE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设置本机</w:t>
      </w:r>
      <w:r w:rsidRPr="003A254F">
        <w:rPr>
          <w:rFonts w:cs="Times New Roman"/>
        </w:rPr>
        <w:t xml:space="preserve">IP </w:t>
      </w:r>
      <w:r w:rsidRPr="003A254F">
        <w:rPr>
          <w:rFonts w:cs="Times New Roman"/>
        </w:rPr>
        <w:t>为</w:t>
      </w:r>
      <w:r w:rsidRPr="003A254F">
        <w:rPr>
          <w:rFonts w:cs="Times New Roman"/>
        </w:rPr>
        <w:t xml:space="preserve"> 192.168.11.200</w:t>
      </w:r>
      <w:r w:rsidRPr="003A254F">
        <w:rPr>
          <w:rFonts w:cs="Times New Roman"/>
        </w:rPr>
        <w:t>（与控制器</w:t>
      </w:r>
      <w:r w:rsidRPr="003A254F">
        <w:rPr>
          <w:rFonts w:cs="Times New Roman"/>
        </w:rPr>
        <w:t xml:space="preserve"> IP </w:t>
      </w:r>
      <w:r w:rsidRPr="003A254F">
        <w:rPr>
          <w:rFonts w:cs="Times New Roman"/>
        </w:rPr>
        <w:t>不重复即可），掩码为</w:t>
      </w:r>
      <w:r w:rsidRPr="003A254F">
        <w:rPr>
          <w:rFonts w:cs="Times New Roman"/>
        </w:rPr>
        <w:t>255.255.255.0</w:t>
      </w:r>
      <w:r w:rsidRPr="003A254F">
        <w:rPr>
          <w:rFonts w:cs="Times New Roman"/>
        </w:rPr>
        <w:t>，网关为空。</w:t>
      </w:r>
    </w:p>
    <w:p w14:paraId="562E0BD1" w14:textId="5F903A0B" w:rsidR="00AE5CEF" w:rsidRPr="003A254F" w:rsidRDefault="00BD5D68" w:rsidP="00BD5D68">
      <w:pPr>
        <w:pStyle w:val="aff8"/>
        <w:ind w:left="420" w:firstLineChars="0" w:firstLine="0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3B0FB354" wp14:editId="1E58EFD5">
            <wp:extent cx="5076825" cy="272653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8728" cy="272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B223" w14:textId="519D292F" w:rsidR="00472492" w:rsidRPr="003A254F" w:rsidRDefault="00EF71BE" w:rsidP="00881F09">
      <w:pPr>
        <w:pStyle w:val="aff8"/>
        <w:numPr>
          <w:ilvl w:val="0"/>
          <w:numId w:val="2"/>
        </w:numPr>
        <w:ind w:firstLineChars="0"/>
        <w:rPr>
          <w:rFonts w:cs="Times New Roman"/>
        </w:rPr>
      </w:pPr>
      <w:r w:rsidRPr="003A254F">
        <w:rPr>
          <w:rFonts w:cs="Times New Roman"/>
        </w:rPr>
        <w:t>启动程序</w:t>
      </w:r>
    </w:p>
    <w:p w14:paraId="1541C75E" w14:textId="19F05647" w:rsidR="00FE5E3B" w:rsidRDefault="00FE5E3B" w:rsidP="00FE5E3B">
      <w:pPr>
        <w:pStyle w:val="aff8"/>
        <w:ind w:left="420" w:firstLineChars="0" w:firstLine="0"/>
        <w:rPr>
          <w:rFonts w:asciiTheme="minorEastAsia" w:hAnsiTheme="minorEastAsia"/>
        </w:rPr>
      </w:pPr>
    </w:p>
    <w:p w14:paraId="09CB69A8" w14:textId="77777777" w:rsidR="00FE5E3B" w:rsidRDefault="00FE5E3B">
      <w:pPr>
        <w:rPr>
          <w:rFonts w:asciiTheme="majorHAnsi" w:eastAsiaTheme="majorEastAsia" w:hAnsiTheme="majorHAnsi" w:cstheme="majorBidi"/>
          <w:caps/>
          <w:color w:val="FFFFFF" w:themeColor="background1"/>
          <w:spacing w:val="15"/>
        </w:rPr>
      </w:pPr>
      <w:r>
        <w:br w:type="page"/>
      </w:r>
    </w:p>
    <w:p w14:paraId="342AB231" w14:textId="5BA10030" w:rsidR="00FE5E3B" w:rsidRDefault="00FE5E3B" w:rsidP="00881F09">
      <w:pPr>
        <w:pStyle w:val="1"/>
        <w:numPr>
          <w:ilvl w:val="1"/>
          <w:numId w:val="1"/>
        </w:numPr>
      </w:pPr>
      <w:bookmarkStart w:id="27" w:name="_Toc523931426"/>
      <w:bookmarkStart w:id="28" w:name="_Toc526671506"/>
      <w:r w:rsidRPr="00FE5E3B">
        <w:rPr>
          <w:rFonts w:hint="eastAsia"/>
        </w:rPr>
        <w:lastRenderedPageBreak/>
        <w:t>界面及功能</w:t>
      </w:r>
      <w:bookmarkEnd w:id="27"/>
      <w:bookmarkEnd w:id="28"/>
    </w:p>
    <w:p w14:paraId="4A910715" w14:textId="676CA614" w:rsidR="00FE5E3B" w:rsidRDefault="001D3B75" w:rsidP="00881F09">
      <w:pPr>
        <w:pStyle w:val="2"/>
        <w:numPr>
          <w:ilvl w:val="2"/>
          <w:numId w:val="1"/>
        </w:numPr>
      </w:pPr>
      <w:bookmarkStart w:id="29" w:name="_Toc523931427"/>
      <w:bookmarkStart w:id="30" w:name="_Toc526671507"/>
      <w:r>
        <w:rPr>
          <w:rFonts w:hint="eastAsia"/>
        </w:rPr>
        <w:t>主界面</w:t>
      </w:r>
      <w:bookmarkEnd w:id="29"/>
      <w:bookmarkEnd w:id="30"/>
    </w:p>
    <w:p w14:paraId="4E2C4693" w14:textId="3EAB4921" w:rsidR="001D3B75" w:rsidRDefault="00BD5C7E" w:rsidP="00973327">
      <w:pPr>
        <w:jc w:val="center"/>
      </w:pPr>
      <w:r>
        <w:rPr>
          <w:noProof/>
        </w:rPr>
        <w:drawing>
          <wp:inline distT="0" distB="0" distL="0" distR="0" wp14:anchorId="4C214B6F" wp14:editId="7D1101B2">
            <wp:extent cx="5732145" cy="3519805"/>
            <wp:effectExtent l="0" t="0" r="1905" b="4445"/>
            <wp:docPr id="349" name="图片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475F" w14:textId="4143CF7A" w:rsidR="00B122A3" w:rsidRDefault="00B122A3" w:rsidP="00B122A3"/>
    <w:p w14:paraId="4CED8F5F" w14:textId="0D989F0C" w:rsidR="007016CB" w:rsidRPr="007016CB" w:rsidRDefault="007016CB" w:rsidP="00881F09">
      <w:pPr>
        <w:pStyle w:val="2"/>
        <w:numPr>
          <w:ilvl w:val="2"/>
          <w:numId w:val="1"/>
        </w:numPr>
      </w:pPr>
      <w:bookmarkStart w:id="31" w:name="_Toc526671508"/>
      <w:r w:rsidRPr="007016CB">
        <w:t>功能区</w:t>
      </w:r>
      <w:bookmarkEnd w:id="31"/>
    </w:p>
    <w:p w14:paraId="31C48203" w14:textId="169CC273" w:rsidR="00B122A3" w:rsidRPr="00DA215F" w:rsidRDefault="00DA215F" w:rsidP="00E000CA">
      <w:pPr>
        <w:pStyle w:val="4"/>
      </w:pPr>
      <w:r w:rsidRPr="00DA215F">
        <w:rPr>
          <w:rFonts w:hint="eastAsia"/>
        </w:rPr>
        <w:t>播放方案选项卡</w:t>
      </w:r>
    </w:p>
    <w:p w14:paraId="62899D8D" w14:textId="5A928198" w:rsidR="00C7177E" w:rsidRDefault="009E50C1" w:rsidP="00973327">
      <w:pPr>
        <w:jc w:val="center"/>
      </w:pPr>
      <w:r>
        <w:rPr>
          <w:noProof/>
        </w:rPr>
        <w:drawing>
          <wp:inline distT="0" distB="0" distL="0" distR="0" wp14:anchorId="41829D87" wp14:editId="4AE220CE">
            <wp:extent cx="3057143" cy="96190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8C69" w14:textId="68A6E85C" w:rsidR="00DA215F" w:rsidRDefault="00DA215F" w:rsidP="00DA215F">
      <w:r>
        <w:rPr>
          <w:rFonts w:hint="eastAsia"/>
        </w:rPr>
        <w:t>对编辑的播放方案进行新建</w:t>
      </w:r>
      <w:r>
        <w:rPr>
          <w:rFonts w:hint="eastAsia"/>
        </w:rPr>
        <w:t>/</w:t>
      </w:r>
      <w:r>
        <w:rPr>
          <w:rFonts w:hint="eastAsia"/>
        </w:rPr>
        <w:t>打开</w:t>
      </w:r>
      <w:r>
        <w:rPr>
          <w:rFonts w:hint="eastAsia"/>
        </w:rPr>
        <w:t>/</w:t>
      </w:r>
      <w:r>
        <w:rPr>
          <w:rFonts w:hint="eastAsia"/>
        </w:rPr>
        <w:t>保存和另存为</w:t>
      </w:r>
    </w:p>
    <w:p w14:paraId="53C0E110" w14:textId="06348561" w:rsidR="00564EC1" w:rsidRDefault="00DA215F" w:rsidP="00C7177E">
      <w:pPr>
        <w:pStyle w:val="4"/>
      </w:pPr>
      <w:r w:rsidRPr="00DA215F">
        <w:rPr>
          <w:rFonts w:hint="eastAsia"/>
        </w:rPr>
        <w:t>设备选项卡</w:t>
      </w:r>
    </w:p>
    <w:p w14:paraId="3D40A5B1" w14:textId="5CE7C56E" w:rsidR="00564EC1" w:rsidRDefault="009E50C1" w:rsidP="00973327">
      <w:r>
        <w:rPr>
          <w:noProof/>
        </w:rPr>
        <w:drawing>
          <wp:anchor distT="0" distB="0" distL="114300" distR="114300" simplePos="0" relativeHeight="251636735" behindDoc="0" locked="0" layoutInCell="1" allowOverlap="1" wp14:anchorId="428DF08A" wp14:editId="4B0E6CAC">
            <wp:simplePos x="0" y="0"/>
            <wp:positionH relativeFrom="margin">
              <wp:align>center</wp:align>
            </wp:positionH>
            <wp:positionV relativeFrom="paragraph">
              <wp:posOffset>81915</wp:posOffset>
            </wp:positionV>
            <wp:extent cx="5304762" cy="980952"/>
            <wp:effectExtent l="0" t="0" r="0" b="0"/>
            <wp:wrapNone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7DE2EB" w14:textId="5EA14A34" w:rsidR="00564EC1" w:rsidRPr="00220744" w:rsidRDefault="00564EC1" w:rsidP="00564EC1">
      <w:pPr>
        <w:rPr>
          <w:sz w:val="24"/>
        </w:rPr>
      </w:pPr>
    </w:p>
    <w:p w14:paraId="383515BA" w14:textId="6296B726" w:rsidR="00B34127" w:rsidRDefault="00B34127" w:rsidP="00DA215F"/>
    <w:p w14:paraId="7D7BAEA1" w14:textId="57BB6E79" w:rsidR="00B34127" w:rsidRDefault="00B47A47" w:rsidP="00DA215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2CD8234" wp14:editId="3E8A527D">
                <wp:simplePos x="0" y="0"/>
                <wp:positionH relativeFrom="column">
                  <wp:posOffset>209550</wp:posOffset>
                </wp:positionH>
                <wp:positionV relativeFrom="page">
                  <wp:posOffset>9180830</wp:posOffset>
                </wp:positionV>
                <wp:extent cx="1714500" cy="438785"/>
                <wp:effectExtent l="0" t="361950" r="0" b="0"/>
                <wp:wrapNone/>
                <wp:docPr id="343" name="对话气泡: 矩形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438785"/>
                        </a:xfrm>
                        <a:prstGeom prst="wedgeRectCallout">
                          <a:avLst>
                            <a:gd name="adj1" fmla="val -9167"/>
                            <a:gd name="adj2" fmla="val -132509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396323" w14:textId="77777777" w:rsidR="004E5087" w:rsidRPr="00206B78" w:rsidRDefault="004E5087" w:rsidP="00B34127">
                            <w:pPr>
                              <w:rPr>
                                <w:color w:val="2C2C2C" w:themeColor="text1"/>
                              </w:rPr>
                            </w:pPr>
                            <w:r w:rsidRPr="00206B78">
                              <w:rPr>
                                <w:color w:val="2C2C2C" w:themeColor="text1"/>
                              </w:rPr>
                              <w:t>与</w:t>
                            </w:r>
                            <w:r w:rsidRPr="00206B78">
                              <w:rPr>
                                <w:rFonts w:hint="eastAsia"/>
                                <w:color w:val="2C2C2C" w:themeColor="text1"/>
                              </w:rPr>
                              <w:t>控制器建立</w:t>
                            </w:r>
                            <w:r w:rsidRPr="00206B78">
                              <w:rPr>
                                <w:rFonts w:hint="eastAsia"/>
                                <w:color w:val="2C2C2C" w:themeColor="text1"/>
                              </w:rPr>
                              <w:t>/</w:t>
                            </w:r>
                            <w:r w:rsidRPr="00206B78">
                              <w:rPr>
                                <w:color w:val="2C2C2C" w:themeColor="text1"/>
                              </w:rPr>
                              <w:t>断开</w:t>
                            </w:r>
                            <w:r w:rsidRPr="00206B78">
                              <w:rPr>
                                <w:rFonts w:hint="eastAsia"/>
                                <w:color w:val="2C2C2C" w:themeColor="text1"/>
                              </w:rPr>
                              <w:t>连接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D8234" id="对话气泡: 矩形 343" o:spid="_x0000_s1051" type="#_x0000_t61" style="position:absolute;margin-left:16.5pt;margin-top:722.9pt;width:135pt;height:34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" adj="8820,-17822" fillcolor="#a5d028 [3205]" stroked="f" strokeweight="1pt">
                <v:textbox>
                  <w:txbxContent>
                    <w:p w14:paraId="1D396323" w14:textId="77777777" w:rsidR="004E5087" w:rsidRPr="00206B78" w:rsidRDefault="004E5087" w:rsidP="00B34127">
                      <w:pPr>
                        <w:rPr>
                          <w:color w:val="2C2C2C" w:themeColor="text1"/>
                        </w:rPr>
                      </w:pPr>
                      <w:r w:rsidRPr="00206B78">
                        <w:rPr>
                          <w:color w:val="2C2C2C" w:themeColor="text1"/>
                        </w:rPr>
                        <w:t>与</w:t>
                      </w:r>
                      <w:r w:rsidRPr="00206B78">
                        <w:rPr>
                          <w:rFonts w:hint="eastAsia"/>
                          <w:color w:val="2C2C2C" w:themeColor="text1"/>
                        </w:rPr>
                        <w:t>控制器建立</w:t>
                      </w:r>
                      <w:r w:rsidRPr="00206B78">
                        <w:rPr>
                          <w:rFonts w:hint="eastAsia"/>
                          <w:color w:val="2C2C2C" w:themeColor="text1"/>
                        </w:rPr>
                        <w:t>/</w:t>
                      </w:r>
                      <w:r w:rsidRPr="00206B78">
                        <w:rPr>
                          <w:color w:val="2C2C2C" w:themeColor="text1"/>
                        </w:rPr>
                        <w:t>断开</w:t>
                      </w:r>
                      <w:r w:rsidRPr="00206B78">
                        <w:rPr>
                          <w:rFonts w:hint="eastAsia"/>
                          <w:color w:val="2C2C2C" w:themeColor="text1"/>
                        </w:rPr>
                        <w:t>连接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B7DE74F" wp14:editId="75D9C5E8">
                <wp:simplePos x="0" y="0"/>
                <wp:positionH relativeFrom="column">
                  <wp:posOffset>2505075</wp:posOffset>
                </wp:positionH>
                <wp:positionV relativeFrom="page">
                  <wp:posOffset>9181465</wp:posOffset>
                </wp:positionV>
                <wp:extent cx="1247775" cy="438785"/>
                <wp:effectExtent l="0" t="361950" r="9525" b="0"/>
                <wp:wrapNone/>
                <wp:docPr id="344" name="对话气泡: 矩形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438785"/>
                        </a:xfrm>
                        <a:prstGeom prst="wedgeRectCallout">
                          <a:avLst>
                            <a:gd name="adj1" fmla="val -6877"/>
                            <a:gd name="adj2" fmla="val -132496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9CF541" w14:textId="77777777" w:rsidR="004E5087" w:rsidRPr="00206B78" w:rsidRDefault="004E5087" w:rsidP="00B34127">
                            <w:pPr>
                              <w:rPr>
                                <w:color w:val="2C2C2C" w:themeColor="text1"/>
                              </w:rPr>
                            </w:pPr>
                            <w:r>
                              <w:rPr>
                                <w:color w:val="2C2C2C" w:themeColor="text1"/>
                              </w:rPr>
                              <w:t>选择</w:t>
                            </w: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>显示模式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DE74F" id="对话气泡: 矩形 344" o:spid="_x0000_s1052" type="#_x0000_t61" style="position:absolute;margin-left:197.25pt;margin-top:722.95pt;width:98.25pt;height:34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" adj="9315,-17819" fillcolor="#a5d028 [3205]" stroked="f" strokeweight="1pt">
                <v:textbox>
                  <w:txbxContent>
                    <w:p w14:paraId="3D9CF541" w14:textId="77777777" w:rsidR="004E5087" w:rsidRPr="00206B78" w:rsidRDefault="004E5087" w:rsidP="00B34127">
                      <w:pPr>
                        <w:rPr>
                          <w:color w:val="2C2C2C" w:themeColor="text1"/>
                        </w:rPr>
                      </w:pPr>
                      <w:r>
                        <w:rPr>
                          <w:color w:val="2C2C2C" w:themeColor="text1"/>
                        </w:rPr>
                        <w:t>选择</w:t>
                      </w:r>
                      <w:r>
                        <w:rPr>
                          <w:rFonts w:hint="eastAsia"/>
                          <w:color w:val="2C2C2C" w:themeColor="text1"/>
                        </w:rPr>
                        <w:t>显示模式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A212E0B" wp14:editId="46C94026">
                <wp:simplePos x="0" y="0"/>
                <wp:positionH relativeFrom="margin">
                  <wp:posOffset>4208145</wp:posOffset>
                </wp:positionH>
                <wp:positionV relativeFrom="page">
                  <wp:posOffset>9180830</wp:posOffset>
                </wp:positionV>
                <wp:extent cx="1524000" cy="438785"/>
                <wp:effectExtent l="0" t="361950" r="0" b="0"/>
                <wp:wrapNone/>
                <wp:docPr id="345" name="对话气泡: 矩形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438785"/>
                        </a:xfrm>
                        <a:prstGeom prst="wedgeRectCallout">
                          <a:avLst>
                            <a:gd name="adj1" fmla="val -9167"/>
                            <a:gd name="adj2" fmla="val -130335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7999A7" w14:textId="77777777" w:rsidR="004E5087" w:rsidRPr="00206B78" w:rsidRDefault="004E5087" w:rsidP="00B34127">
                            <w:pPr>
                              <w:rPr>
                                <w:color w:val="2C2C2C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>隐藏</w:t>
                            </w: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 xml:space="preserve"> /</w:t>
                            </w:r>
                            <w:r>
                              <w:rPr>
                                <w:color w:val="2C2C2C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2C2C2C" w:themeColor="text1"/>
                              </w:rPr>
                              <w:t>显示</w:t>
                            </w:r>
                            <w:r>
                              <w:rPr>
                                <w:rFonts w:hint="eastAsia"/>
                                <w:color w:val="2C2C2C" w:themeColor="text1"/>
                              </w:rPr>
                              <w:t>播放窗体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12E0B" id="对话气泡: 矩形 345" o:spid="_x0000_s1053" type="#_x0000_t61" style="position:absolute;margin-left:331.35pt;margin-top:722.9pt;width:120pt;height:34.5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" adj="8820,-17352" fillcolor="#a5d028 [3205]" stroked="f" strokeweight="1pt">
                <v:textbox>
                  <w:txbxContent>
                    <w:p w14:paraId="497999A7" w14:textId="77777777" w:rsidR="004E5087" w:rsidRPr="00206B78" w:rsidRDefault="004E5087" w:rsidP="00B34127">
                      <w:pPr>
                        <w:rPr>
                          <w:color w:val="2C2C2C" w:themeColor="text1"/>
                        </w:rPr>
                      </w:pPr>
                      <w:r>
                        <w:rPr>
                          <w:rFonts w:hint="eastAsia"/>
                          <w:color w:val="2C2C2C" w:themeColor="text1"/>
                        </w:rPr>
                        <w:t>隐藏</w:t>
                      </w:r>
                      <w:r>
                        <w:rPr>
                          <w:rFonts w:hint="eastAsia"/>
                          <w:color w:val="2C2C2C" w:themeColor="text1"/>
                        </w:rPr>
                        <w:t xml:space="preserve"> /</w:t>
                      </w:r>
                      <w:r>
                        <w:rPr>
                          <w:color w:val="2C2C2C" w:themeColor="text1"/>
                        </w:rPr>
                        <w:t xml:space="preserve"> </w:t>
                      </w:r>
                      <w:r>
                        <w:rPr>
                          <w:color w:val="2C2C2C" w:themeColor="text1"/>
                        </w:rPr>
                        <w:t>显示</w:t>
                      </w:r>
                      <w:r>
                        <w:rPr>
                          <w:rFonts w:hint="eastAsia"/>
                          <w:color w:val="2C2C2C" w:themeColor="text1"/>
                        </w:rPr>
                        <w:t>播放窗体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62015234" w14:textId="07BE6468" w:rsidR="00A80778" w:rsidRDefault="00A80778" w:rsidP="00DA215F"/>
    <w:p w14:paraId="46028AD9" w14:textId="76731BF6" w:rsidR="00C7177E" w:rsidRDefault="00C7177E" w:rsidP="00DA215F"/>
    <w:p w14:paraId="698E6453" w14:textId="1CC76926" w:rsidR="00A80778" w:rsidRDefault="00A80778" w:rsidP="00C7177E">
      <w:pPr>
        <w:pStyle w:val="aff8"/>
        <w:ind w:firstLine="440"/>
      </w:pPr>
      <w:r>
        <w:rPr>
          <w:rFonts w:hint="eastAsia"/>
        </w:rPr>
        <w:lastRenderedPageBreak/>
        <w:t>显示模式</w:t>
      </w:r>
    </w:p>
    <w:p w14:paraId="7AA08771" w14:textId="71C8C7DF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Interact</w:t>
      </w:r>
      <w:r>
        <w:rPr>
          <w:rFonts w:hint="eastAsia"/>
        </w:rPr>
        <w:t>（互动）</w:t>
      </w:r>
      <w:r w:rsidR="008F6F8A">
        <w:rPr>
          <w:rFonts w:hint="eastAsia"/>
        </w:rPr>
        <w:t>模式</w:t>
      </w:r>
    </w:p>
    <w:p w14:paraId="3EA8A31C" w14:textId="5095272C" w:rsidR="00EF5155" w:rsidRDefault="00EA2F82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050CB075" wp14:editId="52DA3A71">
            <wp:extent cx="3380952" cy="3085714"/>
            <wp:effectExtent l="0" t="0" r="0" b="635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6215" w14:textId="77777777" w:rsidR="00E25409" w:rsidRDefault="00E25409" w:rsidP="00EF5155">
      <w:pPr>
        <w:pStyle w:val="aff8"/>
        <w:ind w:left="640" w:firstLineChars="0" w:firstLine="0"/>
        <w:jc w:val="center"/>
      </w:pPr>
    </w:p>
    <w:p w14:paraId="1126B058" w14:textId="51FB8C70" w:rsidR="005D0599" w:rsidRDefault="005D0599" w:rsidP="00A10077">
      <w:pPr>
        <w:ind w:leftChars="200" w:left="440"/>
      </w:pPr>
      <w:r>
        <w:rPr>
          <w:rFonts w:hint="eastAsia"/>
        </w:rPr>
        <w:t>播放互动素材，并对点击位置有感应</w:t>
      </w:r>
      <w:r w:rsidR="00473B15">
        <w:rPr>
          <w:rFonts w:hint="eastAsia"/>
        </w:rPr>
        <w:t>（快捷键</w:t>
      </w:r>
      <w:r w:rsidR="00473B15">
        <w:rPr>
          <w:rFonts w:hint="eastAsia"/>
        </w:rPr>
        <w:t>F1</w:t>
      </w:r>
      <w:r w:rsidR="00473B15">
        <w:rPr>
          <w:rFonts w:hint="eastAsia"/>
        </w:rPr>
        <w:t>）</w:t>
      </w:r>
    </w:p>
    <w:p w14:paraId="7B78E8F1" w14:textId="3BF47D14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Test</w:t>
      </w:r>
      <w:r>
        <w:rPr>
          <w:rFonts w:hint="eastAsia"/>
        </w:rPr>
        <w:t>（测试）</w:t>
      </w:r>
      <w:r w:rsidR="008F6F8A">
        <w:rPr>
          <w:rFonts w:hint="eastAsia"/>
        </w:rPr>
        <w:t>模式</w:t>
      </w:r>
    </w:p>
    <w:p w14:paraId="2D6F35D1" w14:textId="68D6FA7F" w:rsidR="00EF5155" w:rsidRDefault="00E8203E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1A54BB9F" wp14:editId="3FAE824D">
            <wp:extent cx="3714286" cy="2971429"/>
            <wp:effectExtent l="0" t="0" r="635" b="635"/>
            <wp:docPr id="330" name="图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1F42" w14:textId="77777777" w:rsidR="00E25409" w:rsidRDefault="00E25409" w:rsidP="00EF5155">
      <w:pPr>
        <w:pStyle w:val="aff8"/>
        <w:ind w:left="640" w:firstLineChars="0" w:firstLine="0"/>
        <w:jc w:val="center"/>
      </w:pPr>
    </w:p>
    <w:p w14:paraId="15C70F30" w14:textId="2D1D071C" w:rsidR="005D0599" w:rsidRPr="00473B15" w:rsidRDefault="005D0599" w:rsidP="00A10077">
      <w:pPr>
        <w:ind w:leftChars="200" w:left="440"/>
      </w:pPr>
      <w:r>
        <w:t>测试感应功能是否正常，有感应则会显示</w:t>
      </w:r>
      <w:r w:rsidR="00473B15">
        <w:rPr>
          <w:rFonts w:hint="eastAsia"/>
        </w:rPr>
        <w:t>“√”（快捷键</w:t>
      </w:r>
      <w:r w:rsidR="00473B15">
        <w:rPr>
          <w:rFonts w:hint="eastAsia"/>
        </w:rPr>
        <w:t>F2</w:t>
      </w:r>
      <w:r w:rsidR="00473B15">
        <w:rPr>
          <w:rFonts w:hint="eastAsia"/>
        </w:rPr>
        <w:t>）</w:t>
      </w:r>
    </w:p>
    <w:p w14:paraId="688D5F28" w14:textId="7FD6C2B2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Black</w:t>
      </w:r>
      <w:r>
        <w:rPr>
          <w:rFonts w:hint="eastAsia"/>
        </w:rPr>
        <w:t>（黑屏）</w:t>
      </w:r>
      <w:r w:rsidR="008F6F8A">
        <w:rPr>
          <w:rFonts w:hint="eastAsia"/>
        </w:rPr>
        <w:t>模式</w:t>
      </w:r>
    </w:p>
    <w:p w14:paraId="6CF817CE" w14:textId="7A616AAD" w:rsidR="00473B15" w:rsidRDefault="00622C3E" w:rsidP="00A10077">
      <w:pPr>
        <w:ind w:leftChars="200" w:left="440"/>
      </w:pPr>
      <w:r>
        <w:rPr>
          <w:rFonts w:hint="eastAsia"/>
        </w:rPr>
        <w:lastRenderedPageBreak/>
        <w:t>屏幕不显示任何内容</w:t>
      </w:r>
      <w:r w:rsidR="00473B15">
        <w:rPr>
          <w:rFonts w:hint="eastAsia"/>
        </w:rPr>
        <w:t>（快捷键</w:t>
      </w:r>
      <w:r w:rsidR="00473B15">
        <w:rPr>
          <w:rFonts w:hint="eastAsia"/>
        </w:rPr>
        <w:t>F3</w:t>
      </w:r>
      <w:r w:rsidR="00473B15">
        <w:rPr>
          <w:rFonts w:hint="eastAsia"/>
        </w:rPr>
        <w:t>）</w:t>
      </w:r>
    </w:p>
    <w:p w14:paraId="2919A3C2" w14:textId="68C0AF9D" w:rsidR="00A80778" w:rsidRDefault="00A80778" w:rsidP="00A10077">
      <w:pPr>
        <w:pStyle w:val="aff8"/>
        <w:numPr>
          <w:ilvl w:val="0"/>
          <w:numId w:val="10"/>
        </w:numPr>
        <w:ind w:firstLineChars="0"/>
      </w:pPr>
      <w:r>
        <w:rPr>
          <w:rFonts w:hint="eastAsia"/>
        </w:rPr>
        <w:t>Debug</w:t>
      </w:r>
      <w:r>
        <w:rPr>
          <w:rFonts w:hint="eastAsia"/>
        </w:rPr>
        <w:t>（调试）</w:t>
      </w:r>
      <w:r w:rsidR="008F6F8A">
        <w:rPr>
          <w:rFonts w:hint="eastAsia"/>
        </w:rPr>
        <w:t>模式</w:t>
      </w:r>
    </w:p>
    <w:p w14:paraId="62CF31DA" w14:textId="7ED3B6E8" w:rsidR="00EF5155" w:rsidRDefault="00E8203E" w:rsidP="00973327">
      <w:pPr>
        <w:jc w:val="center"/>
      </w:pPr>
      <w:r>
        <w:rPr>
          <w:noProof/>
        </w:rPr>
        <w:drawing>
          <wp:inline distT="0" distB="0" distL="0" distR="0" wp14:anchorId="54C0F512" wp14:editId="32519527">
            <wp:extent cx="3714750" cy="2971800"/>
            <wp:effectExtent l="0" t="0" r="0" b="0"/>
            <wp:docPr id="338" name="图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A8306" w14:textId="77777777" w:rsidR="00E25409" w:rsidRDefault="00E25409" w:rsidP="00EF5155">
      <w:pPr>
        <w:ind w:leftChars="200" w:left="440"/>
        <w:jc w:val="center"/>
      </w:pPr>
    </w:p>
    <w:p w14:paraId="431E12BF" w14:textId="06C8DCE7" w:rsidR="00473B15" w:rsidRPr="00A80778" w:rsidRDefault="007F6690" w:rsidP="00A10077">
      <w:pPr>
        <w:ind w:leftChars="200" w:left="440"/>
      </w:pPr>
      <w:r>
        <w:rPr>
          <w:rFonts w:hint="eastAsia"/>
        </w:rPr>
        <w:t>显示传感器的电容值，一般用于生产时进行测试</w:t>
      </w:r>
      <w:r w:rsidR="00473B15">
        <w:rPr>
          <w:rFonts w:hint="eastAsia"/>
        </w:rPr>
        <w:t>（快捷键</w:t>
      </w:r>
      <w:r w:rsidR="00473B15">
        <w:rPr>
          <w:rFonts w:hint="eastAsia"/>
        </w:rPr>
        <w:t>F4</w:t>
      </w:r>
      <w:r w:rsidR="00473B15">
        <w:rPr>
          <w:rFonts w:hint="eastAsia"/>
        </w:rPr>
        <w:t>）</w:t>
      </w:r>
    </w:p>
    <w:p w14:paraId="213D9E54" w14:textId="77777777" w:rsidR="00B34127" w:rsidRDefault="00B34127" w:rsidP="00DA215F"/>
    <w:p w14:paraId="0501CE16" w14:textId="5DB99248" w:rsidR="00DA215F" w:rsidRDefault="00FC4E6D" w:rsidP="00E000CA">
      <w:pPr>
        <w:pStyle w:val="4"/>
      </w:pPr>
      <w:r w:rsidRPr="007016CB">
        <w:rPr>
          <w:rFonts w:hint="eastAsia"/>
        </w:rPr>
        <w:t>互动性选项卡</w:t>
      </w:r>
    </w:p>
    <w:p w14:paraId="332DB45E" w14:textId="77777777" w:rsidR="00ED7D50" w:rsidRPr="00ED7D50" w:rsidRDefault="00ED7D50" w:rsidP="00ED7D50"/>
    <w:p w14:paraId="5D49D5F0" w14:textId="2BE120FF" w:rsidR="00FC4E6D" w:rsidRDefault="009E50C1" w:rsidP="00973327">
      <w:pPr>
        <w:jc w:val="center"/>
      </w:pPr>
      <w:r>
        <w:rPr>
          <w:noProof/>
        </w:rPr>
        <w:drawing>
          <wp:inline distT="0" distB="0" distL="0" distR="0" wp14:anchorId="76BBB32C" wp14:editId="071BF855">
            <wp:extent cx="5732145" cy="949960"/>
            <wp:effectExtent l="0" t="0" r="1905" b="2540"/>
            <wp:docPr id="323" name="图片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2CD7" w14:textId="54D161EA" w:rsidR="00C73FCD" w:rsidRDefault="00C73FCD" w:rsidP="009977FA">
      <w:pPr>
        <w:ind w:leftChars="100" w:left="220"/>
      </w:pPr>
      <w:r w:rsidRPr="00C73FCD">
        <w:t>Anti-interference</w:t>
      </w:r>
      <w:r>
        <w:rPr>
          <w:rFonts w:hint="eastAsia"/>
        </w:rPr>
        <w:t>（</w:t>
      </w:r>
      <w:r w:rsidRPr="00C73FCD">
        <w:rPr>
          <w:rFonts w:hint="eastAsia"/>
        </w:rPr>
        <w:t>抗干扰等级</w:t>
      </w:r>
      <w:r>
        <w:rPr>
          <w:rFonts w:hint="eastAsia"/>
        </w:rPr>
        <w:t>）</w:t>
      </w:r>
      <w:r w:rsidR="00BD721E">
        <w:rPr>
          <w:rFonts w:hint="eastAsia"/>
        </w:rPr>
        <w:t>：</w:t>
      </w:r>
      <w:r w:rsidR="00BD721E" w:rsidRPr="00BD721E">
        <w:rPr>
          <w:rFonts w:hint="eastAsia"/>
        </w:rPr>
        <w:t>1</w:t>
      </w:r>
      <w:r w:rsidR="00BD721E" w:rsidRPr="00BD721E">
        <w:rPr>
          <w:rFonts w:hint="eastAsia"/>
        </w:rPr>
        <w:t>～</w:t>
      </w:r>
      <w:r w:rsidR="00BD721E" w:rsidRPr="00BD721E">
        <w:rPr>
          <w:rFonts w:hint="eastAsia"/>
        </w:rPr>
        <w:t xml:space="preserve">9 </w:t>
      </w:r>
      <w:r w:rsidR="00BD721E" w:rsidRPr="00BD721E">
        <w:rPr>
          <w:rFonts w:hint="eastAsia"/>
        </w:rPr>
        <w:t>级调节，推荐值</w:t>
      </w:r>
      <w:r w:rsidR="00BD721E" w:rsidRPr="00BD721E">
        <w:rPr>
          <w:rFonts w:hint="eastAsia"/>
        </w:rPr>
        <w:t xml:space="preserve"> 2</w:t>
      </w:r>
      <w:r w:rsidR="006105D4">
        <w:rPr>
          <w:rFonts w:hint="eastAsia"/>
        </w:rPr>
        <w:t>。</w:t>
      </w:r>
      <w:r w:rsidR="006105D4" w:rsidRPr="006105D4">
        <w:rPr>
          <w:rFonts w:hint="eastAsia"/>
        </w:rPr>
        <w:t>抗干扰等级值越大，稳定性越好，但值越大，踩踏区域面积越大才能触发感应。</w:t>
      </w:r>
    </w:p>
    <w:p w14:paraId="39006328" w14:textId="54DFF7CF" w:rsidR="00C73FCD" w:rsidRDefault="00BD721E" w:rsidP="009977FA">
      <w:pPr>
        <w:ind w:leftChars="100" w:left="220"/>
      </w:pPr>
      <w:r w:rsidRPr="00BD721E">
        <w:rPr>
          <w:rFonts w:hint="eastAsia"/>
        </w:rPr>
        <w:t>Touch Sensitivity</w:t>
      </w:r>
      <w:r w:rsidRPr="00BD721E">
        <w:rPr>
          <w:rFonts w:hint="eastAsia"/>
        </w:rPr>
        <w:t>（触摸灵敏度）：</w:t>
      </w:r>
      <w:r w:rsidRPr="00BD721E">
        <w:rPr>
          <w:rFonts w:hint="eastAsia"/>
        </w:rPr>
        <w:t>1</w:t>
      </w:r>
      <w:r w:rsidRPr="00BD721E">
        <w:rPr>
          <w:rFonts w:hint="eastAsia"/>
        </w:rPr>
        <w:t>～</w:t>
      </w:r>
      <w:r w:rsidRPr="00BD721E">
        <w:rPr>
          <w:rFonts w:hint="eastAsia"/>
        </w:rPr>
        <w:t xml:space="preserve">9 </w:t>
      </w:r>
      <w:r w:rsidRPr="00BD721E">
        <w:rPr>
          <w:rFonts w:hint="eastAsia"/>
        </w:rPr>
        <w:t>级调节，推荐值</w:t>
      </w:r>
      <w:r w:rsidRPr="00BD721E">
        <w:rPr>
          <w:rFonts w:hint="eastAsia"/>
        </w:rPr>
        <w:t xml:space="preserve"> 5</w:t>
      </w:r>
      <w:r w:rsidR="006105D4">
        <w:rPr>
          <w:rFonts w:hint="eastAsia"/>
        </w:rPr>
        <w:t>。</w:t>
      </w:r>
      <w:r w:rsidR="006105D4" w:rsidRPr="006105D4">
        <w:rPr>
          <w:rFonts w:hint="eastAsia"/>
        </w:rPr>
        <w:t>灵敏度值越大，感应距离越远，但越容易受干扰。</w:t>
      </w:r>
    </w:p>
    <w:p w14:paraId="15B52D5E" w14:textId="21D9B09B" w:rsidR="00BD721E" w:rsidRDefault="00BD721E" w:rsidP="009977FA">
      <w:pPr>
        <w:ind w:leftChars="100" w:left="220"/>
      </w:pPr>
      <w:proofErr w:type="spellStart"/>
      <w:r w:rsidRPr="00BD721E">
        <w:rPr>
          <w:rFonts w:hint="eastAsia"/>
        </w:rPr>
        <w:t>TouchMode</w:t>
      </w:r>
      <w:proofErr w:type="spellEnd"/>
      <w:r w:rsidRPr="00BD721E">
        <w:rPr>
          <w:rFonts w:hint="eastAsia"/>
        </w:rPr>
        <w:t>（触摸模式）：低</w:t>
      </w:r>
      <w:r w:rsidRPr="00BD721E">
        <w:rPr>
          <w:rFonts w:hint="eastAsia"/>
        </w:rPr>
        <w:t>/</w:t>
      </w:r>
      <w:r w:rsidRPr="00BD721E">
        <w:rPr>
          <w:rFonts w:hint="eastAsia"/>
        </w:rPr>
        <w:t>中</w:t>
      </w:r>
      <w:r w:rsidRPr="00BD721E">
        <w:rPr>
          <w:rFonts w:hint="eastAsia"/>
        </w:rPr>
        <w:t>/</w:t>
      </w:r>
      <w:r w:rsidRPr="00BD721E">
        <w:rPr>
          <w:rFonts w:hint="eastAsia"/>
        </w:rPr>
        <w:t>高分辨率，推荐</w:t>
      </w:r>
      <w:r w:rsidRPr="00BD721E">
        <w:rPr>
          <w:rFonts w:hint="eastAsia"/>
        </w:rPr>
        <w:t xml:space="preserve"> </w:t>
      </w:r>
      <w:r w:rsidRPr="00BD721E">
        <w:rPr>
          <w:rFonts w:hint="eastAsia"/>
        </w:rPr>
        <w:t>中分辨率</w:t>
      </w:r>
      <w:r w:rsidR="006550E9">
        <w:rPr>
          <w:rFonts w:hint="eastAsia"/>
        </w:rPr>
        <w:t>。低</w:t>
      </w:r>
      <w:r w:rsidR="006550E9">
        <w:rPr>
          <w:rFonts w:hint="eastAsia"/>
        </w:rPr>
        <w:t>/</w:t>
      </w:r>
      <w:r w:rsidR="006550E9">
        <w:rPr>
          <w:rFonts w:hint="eastAsia"/>
        </w:rPr>
        <w:t>中</w:t>
      </w:r>
      <w:r w:rsidR="006550E9">
        <w:rPr>
          <w:rFonts w:hint="eastAsia"/>
        </w:rPr>
        <w:t>/</w:t>
      </w:r>
      <w:r w:rsidR="006550E9">
        <w:rPr>
          <w:rFonts w:hint="eastAsia"/>
        </w:rPr>
        <w:t>高分辨率分别将一块屏幕分为</w:t>
      </w:r>
      <w:r w:rsidR="006550E9">
        <w:rPr>
          <w:rFonts w:hint="eastAsia"/>
        </w:rPr>
        <w:t>1/4/16</w:t>
      </w:r>
      <w:proofErr w:type="gramStart"/>
      <w:r w:rsidR="006550E9">
        <w:rPr>
          <w:rFonts w:hint="eastAsia"/>
        </w:rPr>
        <w:t>个</w:t>
      </w:r>
      <w:proofErr w:type="gramEnd"/>
      <w:r w:rsidR="006550E9">
        <w:rPr>
          <w:rFonts w:hint="eastAsia"/>
        </w:rPr>
        <w:t>感应区。</w:t>
      </w:r>
    </w:p>
    <w:p w14:paraId="1F964554" w14:textId="755D89E0" w:rsidR="00BD721E" w:rsidRDefault="00595B1C" w:rsidP="009977FA">
      <w:pPr>
        <w:ind w:leftChars="100" w:left="220"/>
      </w:pPr>
      <w:r w:rsidRPr="00595B1C">
        <w:rPr>
          <w:rFonts w:hint="eastAsia"/>
        </w:rPr>
        <w:t>Temp Change Over</w:t>
      </w:r>
      <w:r w:rsidRPr="00595B1C">
        <w:rPr>
          <w:rFonts w:hint="eastAsia"/>
        </w:rPr>
        <w:t>（温度复位幅度</w:t>
      </w:r>
      <w:r w:rsidR="00763B3C" w:rsidRPr="00595B1C">
        <w:rPr>
          <w:rFonts w:hint="eastAsia"/>
        </w:rPr>
        <w:t>，</w:t>
      </w:r>
      <w:r w:rsidR="00763B3C">
        <w:rPr>
          <w:rFonts w:hint="eastAsia"/>
        </w:rPr>
        <w:t>单位°</w:t>
      </w:r>
      <w:r w:rsidRPr="00595B1C">
        <w:rPr>
          <w:rFonts w:hint="eastAsia"/>
        </w:rPr>
        <w:t>）：</w:t>
      </w:r>
      <w:r w:rsidRPr="00595B1C">
        <w:rPr>
          <w:rFonts w:hint="eastAsia"/>
        </w:rPr>
        <w:t>0</w:t>
      </w:r>
      <w:r w:rsidRPr="00595B1C">
        <w:rPr>
          <w:rFonts w:hint="eastAsia"/>
        </w:rPr>
        <w:t>，</w:t>
      </w:r>
      <w:r w:rsidRPr="00595B1C">
        <w:rPr>
          <w:rFonts w:hint="eastAsia"/>
        </w:rPr>
        <w:t>5-255</w:t>
      </w:r>
      <w:r w:rsidRPr="00595B1C">
        <w:rPr>
          <w:rFonts w:hint="eastAsia"/>
        </w:rPr>
        <w:t>级调节，推荐</w:t>
      </w:r>
      <w:r w:rsidRPr="00595B1C">
        <w:rPr>
          <w:rFonts w:hint="eastAsia"/>
        </w:rPr>
        <w:t xml:space="preserve"> 5</w:t>
      </w:r>
    </w:p>
    <w:p w14:paraId="47E6E797" w14:textId="4CC15C6B" w:rsidR="00595B1C" w:rsidRDefault="00595B1C" w:rsidP="009977FA">
      <w:pPr>
        <w:ind w:leftChars="100" w:left="220"/>
      </w:pPr>
      <w:r w:rsidRPr="00595B1C">
        <w:rPr>
          <w:rFonts w:hint="eastAsia"/>
        </w:rPr>
        <w:t>Reset Time Interval</w:t>
      </w:r>
      <w:r w:rsidRPr="00595B1C">
        <w:rPr>
          <w:rFonts w:hint="eastAsia"/>
        </w:rPr>
        <w:t>（时间复位间隔</w:t>
      </w:r>
      <w:r w:rsidR="00763B3C" w:rsidRPr="00595B1C">
        <w:rPr>
          <w:rFonts w:hint="eastAsia"/>
        </w:rPr>
        <w:t>，</w:t>
      </w:r>
      <w:r w:rsidR="00763B3C">
        <w:rPr>
          <w:rFonts w:hint="eastAsia"/>
        </w:rPr>
        <w:t>单位</w:t>
      </w:r>
      <w:r w:rsidR="00763B3C">
        <w:t>s</w:t>
      </w:r>
      <w:r w:rsidRPr="00595B1C">
        <w:rPr>
          <w:rFonts w:hint="eastAsia"/>
        </w:rPr>
        <w:t>）：</w:t>
      </w:r>
      <w:r w:rsidRPr="00595B1C">
        <w:rPr>
          <w:rFonts w:hint="eastAsia"/>
        </w:rPr>
        <w:t>0</w:t>
      </w:r>
      <w:r w:rsidRPr="00595B1C">
        <w:rPr>
          <w:rFonts w:hint="eastAsia"/>
        </w:rPr>
        <w:t>，</w:t>
      </w:r>
      <w:r w:rsidRPr="00595B1C">
        <w:rPr>
          <w:rFonts w:hint="eastAsia"/>
        </w:rPr>
        <w:t>20-255</w:t>
      </w:r>
      <w:r w:rsidRPr="00595B1C">
        <w:rPr>
          <w:rFonts w:hint="eastAsia"/>
        </w:rPr>
        <w:t>级调节，推荐</w:t>
      </w:r>
      <w:r w:rsidRPr="00595B1C">
        <w:rPr>
          <w:rFonts w:hint="eastAsia"/>
        </w:rPr>
        <w:t xml:space="preserve"> 20</w:t>
      </w:r>
    </w:p>
    <w:p w14:paraId="0FBCE746" w14:textId="5D01239F" w:rsidR="009557BD" w:rsidRDefault="009557BD" w:rsidP="00C73FCD"/>
    <w:p w14:paraId="09A2D584" w14:textId="4DFA2B6A" w:rsidR="005779C2" w:rsidRPr="005779C2" w:rsidRDefault="009557BD" w:rsidP="00D01C90">
      <w:pPr>
        <w:pStyle w:val="4"/>
      </w:pPr>
      <w:r w:rsidRPr="007016CB">
        <w:rPr>
          <w:rFonts w:hint="eastAsia"/>
        </w:rPr>
        <w:lastRenderedPageBreak/>
        <w:t>设置选项卡</w:t>
      </w:r>
    </w:p>
    <w:p w14:paraId="4C373A82" w14:textId="391D3C31" w:rsidR="009557BD" w:rsidRDefault="009E50C1" w:rsidP="00973327">
      <w:pPr>
        <w:jc w:val="center"/>
      </w:pPr>
      <w:r>
        <w:rPr>
          <w:noProof/>
        </w:rPr>
        <w:drawing>
          <wp:inline distT="0" distB="0" distL="0" distR="0" wp14:anchorId="319AE4FD" wp14:editId="1E4F98CD">
            <wp:extent cx="3866667" cy="971429"/>
            <wp:effectExtent l="0" t="0" r="635" b="635"/>
            <wp:docPr id="324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BE29A" w14:textId="77777777" w:rsidR="00021592" w:rsidRDefault="00021592" w:rsidP="009557BD">
      <w:pPr>
        <w:jc w:val="center"/>
      </w:pPr>
    </w:p>
    <w:p w14:paraId="2478AFCE" w14:textId="6BADBA4F" w:rsidR="009557BD" w:rsidRDefault="00C65B3D" w:rsidP="009977FA">
      <w:pPr>
        <w:ind w:leftChars="100" w:left="220"/>
      </w:pPr>
      <w:r w:rsidRPr="00C65B3D">
        <w:rPr>
          <w:rFonts w:hint="eastAsia"/>
        </w:rPr>
        <w:t>Language</w:t>
      </w:r>
      <w:r w:rsidRPr="00C65B3D">
        <w:rPr>
          <w:rFonts w:hint="eastAsia"/>
        </w:rPr>
        <w:t>（语言）：界面语言选择</w:t>
      </w:r>
      <w:r w:rsidR="00220744">
        <w:rPr>
          <w:rFonts w:hint="eastAsia"/>
        </w:rPr>
        <w:t>，重启后生效</w:t>
      </w:r>
    </w:p>
    <w:p w14:paraId="4B5FFC7C" w14:textId="6C7D4A22" w:rsidR="00C65B3D" w:rsidRDefault="00C65B3D" w:rsidP="009977FA">
      <w:pPr>
        <w:ind w:leftChars="100" w:left="220"/>
      </w:pPr>
      <w:r w:rsidRPr="00C65B3D">
        <w:rPr>
          <w:rFonts w:hint="eastAsia"/>
        </w:rPr>
        <w:t>Ligature</w:t>
      </w:r>
      <w:r w:rsidRPr="00C65B3D">
        <w:rPr>
          <w:rFonts w:hint="eastAsia"/>
        </w:rPr>
        <w:t>（走线）：显示屏幕</w:t>
      </w:r>
      <w:r w:rsidR="00A57089">
        <w:rPr>
          <w:rFonts w:hint="eastAsia"/>
        </w:rPr>
        <w:t>尺寸及</w:t>
      </w:r>
      <w:r w:rsidRPr="00C65B3D">
        <w:rPr>
          <w:rFonts w:hint="eastAsia"/>
        </w:rPr>
        <w:t>在</w:t>
      </w:r>
      <w:proofErr w:type="spellStart"/>
      <w:r w:rsidRPr="00C65B3D">
        <w:rPr>
          <w:rFonts w:hint="eastAsia"/>
        </w:rPr>
        <w:t>NovaLCT</w:t>
      </w:r>
      <w:proofErr w:type="spellEnd"/>
      <w:r w:rsidRPr="00C65B3D">
        <w:rPr>
          <w:rFonts w:hint="eastAsia"/>
        </w:rPr>
        <w:t>配置的走线</w:t>
      </w:r>
      <w:r w:rsidR="005405B5">
        <w:rPr>
          <w:rFonts w:hint="eastAsia"/>
        </w:rPr>
        <w:t>，只</w:t>
      </w:r>
      <w:r w:rsidR="007F5774">
        <w:rPr>
          <w:rFonts w:hint="eastAsia"/>
        </w:rPr>
        <w:t>能查看</w:t>
      </w:r>
    </w:p>
    <w:p w14:paraId="21E42E17" w14:textId="6B83635A" w:rsidR="00351E98" w:rsidRDefault="00BD5C7E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2A877253" wp14:editId="121CC856">
            <wp:extent cx="5381625" cy="3256876"/>
            <wp:effectExtent l="0" t="0" r="0" b="1270"/>
            <wp:docPr id="350" name="图片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7917" cy="326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8C5C" w14:textId="77777777" w:rsidR="004E5087" w:rsidRDefault="004E5087" w:rsidP="00351E98">
      <w:pPr>
        <w:pStyle w:val="aff8"/>
        <w:ind w:left="420" w:firstLineChars="0" w:firstLine="0"/>
        <w:jc w:val="center"/>
      </w:pPr>
    </w:p>
    <w:p w14:paraId="0E70C117" w14:textId="43ACD60F" w:rsidR="00C65B3D" w:rsidRDefault="0022773C" w:rsidP="009977FA">
      <w:pPr>
        <w:ind w:leftChars="100" w:left="220"/>
      </w:pPr>
      <w:r w:rsidRPr="0022773C">
        <w:rPr>
          <w:rFonts w:hint="eastAsia"/>
        </w:rPr>
        <w:t>Controls</w:t>
      </w:r>
      <w:r w:rsidRPr="0022773C">
        <w:rPr>
          <w:rFonts w:hint="eastAsia"/>
        </w:rPr>
        <w:t>（控制器）：显示</w:t>
      </w:r>
      <w:r w:rsidRPr="0022773C">
        <w:rPr>
          <w:rFonts w:hint="eastAsia"/>
        </w:rPr>
        <w:t>/</w:t>
      </w:r>
      <w:r w:rsidRPr="0022773C">
        <w:rPr>
          <w:rFonts w:hint="eastAsia"/>
        </w:rPr>
        <w:t>修改控制器的</w:t>
      </w:r>
      <w:r w:rsidRPr="0022773C">
        <w:rPr>
          <w:rFonts w:hint="eastAsia"/>
        </w:rPr>
        <w:t>IP</w:t>
      </w:r>
      <w:r w:rsidRPr="0022773C">
        <w:rPr>
          <w:rFonts w:hint="eastAsia"/>
        </w:rPr>
        <w:t>信息</w:t>
      </w:r>
      <w:r w:rsidR="00EB6847">
        <w:rPr>
          <w:rFonts w:hint="eastAsia"/>
        </w:rPr>
        <w:t>，</w:t>
      </w:r>
      <w:r w:rsidR="00F465C1">
        <w:rPr>
          <w:rFonts w:hint="eastAsia"/>
        </w:rPr>
        <w:t>保存</w:t>
      </w:r>
      <w:r w:rsidR="00EB6847">
        <w:rPr>
          <w:rFonts w:hint="eastAsia"/>
        </w:rPr>
        <w:t>修改需要点击“应用”。控制器</w:t>
      </w:r>
      <w:r w:rsidR="00EB6847">
        <w:rPr>
          <w:rFonts w:hint="eastAsia"/>
        </w:rPr>
        <w:t>IP</w:t>
      </w:r>
      <w:r w:rsidR="00EB6847">
        <w:rPr>
          <w:rFonts w:hint="eastAsia"/>
        </w:rPr>
        <w:t>不能和其他控制器</w:t>
      </w:r>
      <w:r w:rsidR="00EB6847">
        <w:rPr>
          <w:rFonts w:hint="eastAsia"/>
        </w:rPr>
        <w:t>IP</w:t>
      </w:r>
      <w:r w:rsidR="00EB6847">
        <w:rPr>
          <w:rFonts w:hint="eastAsia"/>
        </w:rPr>
        <w:t>及本机</w:t>
      </w:r>
      <w:r w:rsidR="00EB6847">
        <w:rPr>
          <w:rFonts w:hint="eastAsia"/>
        </w:rPr>
        <w:t>IP</w:t>
      </w:r>
      <w:r w:rsidR="00EB6847">
        <w:rPr>
          <w:rFonts w:hint="eastAsia"/>
        </w:rPr>
        <w:t>重复。</w:t>
      </w:r>
    </w:p>
    <w:p w14:paraId="05C863DE" w14:textId="73A71B86" w:rsidR="00351E98" w:rsidRDefault="00294E2F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6CD7E41B" wp14:editId="2747047F">
            <wp:extent cx="4010025" cy="2207353"/>
            <wp:effectExtent l="0" t="0" r="0" b="2540"/>
            <wp:docPr id="326" name="图片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9048" cy="221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6B39" w14:textId="6B3B6549" w:rsidR="0022773C" w:rsidRDefault="0022773C" w:rsidP="009977FA">
      <w:pPr>
        <w:ind w:leftChars="100" w:left="220"/>
      </w:pPr>
      <w:proofErr w:type="spellStart"/>
      <w:r w:rsidRPr="0022773C">
        <w:rPr>
          <w:rFonts w:hint="eastAsia"/>
        </w:rPr>
        <w:lastRenderedPageBreak/>
        <w:t>ScanBoard</w:t>
      </w:r>
      <w:proofErr w:type="spellEnd"/>
      <w:r w:rsidRPr="0022773C">
        <w:rPr>
          <w:rFonts w:hint="eastAsia"/>
        </w:rPr>
        <w:t>（接收卡）：对接收卡上的单片机进行版本查询和程序升级</w:t>
      </w:r>
    </w:p>
    <w:p w14:paraId="60A996B5" w14:textId="0A9E23E1" w:rsidR="00351E98" w:rsidRDefault="00294E2F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202E8650" wp14:editId="025522CE">
            <wp:extent cx="5419725" cy="3246424"/>
            <wp:effectExtent l="0" t="0" r="0" b="0"/>
            <wp:docPr id="329" name="图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733" cy="3255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930F2" w14:textId="48F46D6C" w:rsidR="0022773C" w:rsidRDefault="0022773C" w:rsidP="009977FA">
      <w:pPr>
        <w:ind w:leftChars="100" w:left="220"/>
      </w:pPr>
      <w:proofErr w:type="spellStart"/>
      <w:r w:rsidRPr="0022773C">
        <w:rPr>
          <w:rFonts w:hint="eastAsia"/>
        </w:rPr>
        <w:t>PowerUser</w:t>
      </w:r>
      <w:proofErr w:type="spellEnd"/>
      <w:r w:rsidRPr="0022773C">
        <w:rPr>
          <w:rFonts w:hint="eastAsia"/>
        </w:rPr>
        <w:t>（高级用户）：输入</w:t>
      </w:r>
      <w:proofErr w:type="spellStart"/>
      <w:r w:rsidRPr="0022773C">
        <w:rPr>
          <w:rFonts w:hint="eastAsia"/>
        </w:rPr>
        <w:t>yestech</w:t>
      </w:r>
      <w:proofErr w:type="spellEnd"/>
      <w:r w:rsidRPr="0022773C">
        <w:rPr>
          <w:rFonts w:hint="eastAsia"/>
        </w:rPr>
        <w:t>后，启用</w:t>
      </w:r>
      <w:r w:rsidR="00FB4326">
        <w:rPr>
          <w:rFonts w:hint="eastAsia"/>
        </w:rPr>
        <w:t xml:space="preserve"> </w:t>
      </w:r>
      <w:r w:rsidRPr="0022773C">
        <w:rPr>
          <w:rFonts w:hint="eastAsia"/>
        </w:rPr>
        <w:t>显示电容模式</w:t>
      </w:r>
      <w:r w:rsidR="00FB4326">
        <w:rPr>
          <w:rFonts w:hint="eastAsia"/>
        </w:rPr>
        <w:t xml:space="preserve"> </w:t>
      </w:r>
      <w:r w:rsidRPr="0022773C">
        <w:rPr>
          <w:rFonts w:hint="eastAsia"/>
        </w:rPr>
        <w:t>和</w:t>
      </w:r>
      <w:r w:rsidR="00FB4326">
        <w:rPr>
          <w:rFonts w:hint="eastAsia"/>
        </w:rPr>
        <w:t xml:space="preserve"> </w:t>
      </w:r>
      <w:r w:rsidRPr="0022773C">
        <w:rPr>
          <w:rFonts w:hint="eastAsia"/>
        </w:rPr>
        <w:t>调整复位参数</w:t>
      </w:r>
      <w:r w:rsidR="00ED55CB">
        <w:rPr>
          <w:rFonts w:hint="eastAsia"/>
        </w:rPr>
        <w:t xml:space="preserve"> </w:t>
      </w:r>
      <w:r w:rsidRPr="0022773C">
        <w:rPr>
          <w:rFonts w:hint="eastAsia"/>
        </w:rPr>
        <w:t>功能</w:t>
      </w:r>
    </w:p>
    <w:p w14:paraId="46A41600" w14:textId="1FECC6E8" w:rsidR="007B7CB2" w:rsidRDefault="007B7CB2" w:rsidP="00351E98">
      <w:pPr>
        <w:pStyle w:val="aff8"/>
        <w:ind w:left="420" w:firstLineChars="0" w:firstLine="0"/>
      </w:pPr>
    </w:p>
    <w:p w14:paraId="59978201" w14:textId="6D4810E3" w:rsidR="007B7CB2" w:rsidRDefault="007B7CB2" w:rsidP="00881F09">
      <w:pPr>
        <w:pStyle w:val="2"/>
        <w:numPr>
          <w:ilvl w:val="2"/>
          <w:numId w:val="1"/>
        </w:numPr>
      </w:pPr>
      <w:bookmarkStart w:id="32" w:name="_Toc526671509"/>
      <w:r>
        <w:rPr>
          <w:rFonts w:hint="eastAsia"/>
        </w:rPr>
        <w:t>播放方案</w:t>
      </w:r>
      <w:bookmarkEnd w:id="32"/>
    </w:p>
    <w:p w14:paraId="00BCCEFA" w14:textId="72E930C0" w:rsidR="007B7CB2" w:rsidRDefault="00F46670" w:rsidP="002E0C65">
      <w:pPr>
        <w:pStyle w:val="4"/>
      </w:pPr>
      <w:r>
        <w:rPr>
          <w:rFonts w:hint="eastAsia"/>
        </w:rPr>
        <w:t>窗口编辑</w:t>
      </w:r>
    </w:p>
    <w:p w14:paraId="770021A5" w14:textId="45D734FD" w:rsidR="00924E06" w:rsidRDefault="001364B3" w:rsidP="00881F09">
      <w:pPr>
        <w:pStyle w:val="aff8"/>
        <w:numPr>
          <w:ilvl w:val="0"/>
          <w:numId w:val="5"/>
        </w:numPr>
        <w:ind w:firstLineChars="0"/>
      </w:pPr>
      <w:r>
        <w:rPr>
          <w:rFonts w:hint="eastAsia"/>
        </w:rPr>
        <w:t>点击</w:t>
      </w:r>
      <w:r w:rsidR="0078539C">
        <w:rPr>
          <w:rFonts w:hint="eastAsia"/>
        </w:rPr>
        <w:t>“</w:t>
      </w:r>
      <w:r>
        <w:rPr>
          <w:rFonts w:hint="eastAsia"/>
        </w:rPr>
        <w:t>添加窗口</w:t>
      </w:r>
      <w:r w:rsidR="0078539C">
        <w:rPr>
          <w:rFonts w:hint="eastAsia"/>
        </w:rPr>
        <w:t>”</w:t>
      </w:r>
      <w:r>
        <w:rPr>
          <w:rFonts w:hint="eastAsia"/>
        </w:rPr>
        <w:t>添加新播放窗口</w:t>
      </w:r>
    </w:p>
    <w:p w14:paraId="1C14B06B" w14:textId="1E6807E1" w:rsidR="001364B3" w:rsidRDefault="001364B3" w:rsidP="00881F09">
      <w:pPr>
        <w:pStyle w:val="aff8"/>
        <w:numPr>
          <w:ilvl w:val="0"/>
          <w:numId w:val="5"/>
        </w:numPr>
        <w:ind w:firstLineChars="0"/>
      </w:pPr>
      <w:r>
        <w:rPr>
          <w:rFonts w:hint="eastAsia"/>
        </w:rPr>
        <w:t>右键单击新建的窗口，在弹出的菜单里选择</w:t>
      </w:r>
      <w:r w:rsidR="0078539C">
        <w:rPr>
          <w:rFonts w:hint="eastAsia"/>
        </w:rPr>
        <w:t>“</w:t>
      </w:r>
      <w:r>
        <w:rPr>
          <w:rFonts w:hint="eastAsia"/>
        </w:rPr>
        <w:t>编辑窗口</w:t>
      </w:r>
      <w:r w:rsidR="0078539C">
        <w:rPr>
          <w:rFonts w:hint="eastAsia"/>
        </w:rPr>
        <w:t>”</w:t>
      </w:r>
    </w:p>
    <w:p w14:paraId="6CB4CC66" w14:textId="1BE9A359" w:rsidR="002B6099" w:rsidRDefault="00294E2F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4E945EF2" wp14:editId="0E22D9CE">
            <wp:extent cx="4772025" cy="3115292"/>
            <wp:effectExtent l="0" t="0" r="0" b="9525"/>
            <wp:docPr id="347" name="图片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474" cy="315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0C2C5" w14:textId="150BB5E3" w:rsidR="002B6099" w:rsidRDefault="002B6099" w:rsidP="00804EA0">
      <w:pPr>
        <w:pStyle w:val="aff8"/>
        <w:ind w:leftChars="691" w:left="1520" w:firstLineChars="0" w:firstLine="0"/>
      </w:pPr>
      <w:r w:rsidRPr="002B6099">
        <w:rPr>
          <w:rFonts w:hint="eastAsia"/>
        </w:rPr>
        <w:lastRenderedPageBreak/>
        <w:t>Add Screen</w:t>
      </w:r>
      <w:r w:rsidR="00C46F8D">
        <w:rPr>
          <w:rFonts w:hint="eastAsia"/>
        </w:rPr>
        <w:t>（</w:t>
      </w:r>
      <w:r w:rsidRPr="002B6099">
        <w:rPr>
          <w:rFonts w:hint="eastAsia"/>
        </w:rPr>
        <w:t>添加屏幕</w:t>
      </w:r>
      <w:r w:rsidR="00C46F8D">
        <w:rPr>
          <w:rFonts w:hint="eastAsia"/>
        </w:rPr>
        <w:t>）：将在</w:t>
      </w:r>
      <w:proofErr w:type="spellStart"/>
      <w:r w:rsidR="00C46F8D">
        <w:rPr>
          <w:rFonts w:hint="eastAsia"/>
        </w:rPr>
        <w:t>NovaLCT</w:t>
      </w:r>
      <w:proofErr w:type="spellEnd"/>
      <w:r w:rsidR="00C46F8D">
        <w:rPr>
          <w:rFonts w:hint="eastAsia"/>
        </w:rPr>
        <w:t>里配置好的屏幕添加到播放窗口</w:t>
      </w:r>
    </w:p>
    <w:p w14:paraId="7D4D6F7F" w14:textId="3CFD70A9" w:rsidR="00C46F8D" w:rsidRDefault="00C46F8D" w:rsidP="00804EA0">
      <w:pPr>
        <w:pStyle w:val="aff8"/>
        <w:ind w:leftChars="691" w:left="1520" w:firstLineChars="0" w:firstLine="0"/>
      </w:pPr>
      <w:r>
        <w:rPr>
          <w:rFonts w:hint="eastAsia"/>
        </w:rPr>
        <w:t>窗口属性：可以设置播放窗口的备注、位置</w:t>
      </w:r>
      <w:r w:rsidR="00D60A6A">
        <w:rPr>
          <w:rFonts w:hint="eastAsia"/>
        </w:rPr>
        <w:t>及</w:t>
      </w:r>
      <w:r>
        <w:rPr>
          <w:rFonts w:hint="eastAsia"/>
        </w:rPr>
        <w:t>缩放比例</w:t>
      </w:r>
    </w:p>
    <w:p w14:paraId="6BDB0CEA" w14:textId="64923CC5" w:rsidR="00C46F8D" w:rsidRDefault="00C46F8D" w:rsidP="00804EA0">
      <w:pPr>
        <w:pStyle w:val="aff8"/>
        <w:ind w:leftChars="691" w:left="1520" w:firstLineChars="0" w:firstLine="0"/>
      </w:pPr>
      <w:r>
        <w:rPr>
          <w:rFonts w:hint="eastAsia"/>
        </w:rPr>
        <w:t>屏幕编辑区：可以拖动或在屏幕属性里更改屏幕在播放窗口里的位置</w:t>
      </w:r>
    </w:p>
    <w:p w14:paraId="3B02FE76" w14:textId="77777777" w:rsidR="002B6099" w:rsidRDefault="002B6099" w:rsidP="00924E06">
      <w:pPr>
        <w:pStyle w:val="aff8"/>
        <w:ind w:left="420" w:firstLineChars="0" w:firstLine="0"/>
      </w:pPr>
    </w:p>
    <w:p w14:paraId="32D258A2" w14:textId="77777777" w:rsidR="00E0042C" w:rsidRDefault="00E0042C" w:rsidP="00E0042C">
      <w:pPr>
        <w:pStyle w:val="4"/>
      </w:pPr>
      <w:r>
        <w:rPr>
          <w:rFonts w:hint="eastAsia"/>
        </w:rPr>
        <w:t>节目编辑</w:t>
      </w:r>
    </w:p>
    <w:p w14:paraId="4A9F0236" w14:textId="77777777" w:rsidR="00E0042C" w:rsidRDefault="00E0042C" w:rsidP="00E0042C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在播放方案列表里点击需要添加节目的播放窗口项，节目编辑区会显示选中窗口当前正在播放的节目列表</w:t>
      </w:r>
    </w:p>
    <w:p w14:paraId="5124B6C5" w14:textId="77777777" w:rsidR="00E0042C" w:rsidRDefault="00E0042C" w:rsidP="00E0042C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点击“</w:t>
      </w:r>
      <w:r w:rsidRPr="009D5B02">
        <w:rPr>
          <w:rFonts w:hint="eastAsia"/>
        </w:rPr>
        <w:t>添加节目</w:t>
      </w:r>
      <w:r>
        <w:rPr>
          <w:rFonts w:hint="eastAsia"/>
        </w:rPr>
        <w:t>”添加一个新节目</w:t>
      </w:r>
    </w:p>
    <w:p w14:paraId="088485A7" w14:textId="77777777" w:rsidR="00E0042C" w:rsidRDefault="00E0042C" w:rsidP="00E0042C">
      <w:pPr>
        <w:pStyle w:val="aff8"/>
        <w:numPr>
          <w:ilvl w:val="0"/>
          <w:numId w:val="6"/>
        </w:numPr>
        <w:ind w:firstLineChars="0"/>
      </w:pPr>
      <w:r>
        <w:rPr>
          <w:rFonts w:hint="eastAsia"/>
        </w:rPr>
        <w:t>点击添加的节目项，节目编辑区会显示节目的详细信息</w:t>
      </w:r>
    </w:p>
    <w:p w14:paraId="5F08023A" w14:textId="77777777" w:rsidR="00E0042C" w:rsidRDefault="00E0042C" w:rsidP="00E0042C">
      <w:pPr>
        <w:jc w:val="center"/>
      </w:pPr>
      <w:r>
        <w:rPr>
          <w:noProof/>
        </w:rPr>
        <w:drawing>
          <wp:inline distT="0" distB="0" distL="0" distR="0" wp14:anchorId="109A5865" wp14:editId="0C3DDC7B">
            <wp:extent cx="5534025" cy="3489843"/>
            <wp:effectExtent l="0" t="0" r="0" b="0"/>
            <wp:docPr id="348" name="图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426" cy="349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A4B81" w14:textId="77777777" w:rsidR="00E0042C" w:rsidRDefault="00E0042C" w:rsidP="00E0042C">
      <w:pPr>
        <w:ind w:leftChars="500" w:left="1100"/>
      </w:pPr>
      <w:r w:rsidRPr="009D5B02">
        <w:rPr>
          <w:rFonts w:hint="eastAsia"/>
        </w:rPr>
        <w:t>添加素材</w:t>
      </w:r>
      <w:r>
        <w:rPr>
          <w:rFonts w:hint="eastAsia"/>
        </w:rPr>
        <w:t>：选择单个或多个需要添加到节目里的播放素材，素材类型支持</w:t>
      </w:r>
      <w:r>
        <w:rPr>
          <w:rFonts w:hint="eastAsia"/>
        </w:rPr>
        <w:t>Flash</w:t>
      </w:r>
      <w:r>
        <w:rPr>
          <w:rFonts w:hint="eastAsia"/>
        </w:rPr>
        <w:t>及</w:t>
      </w:r>
      <w:r>
        <w:rPr>
          <w:rFonts w:hint="eastAsia"/>
        </w:rPr>
        <w:t>DLL</w:t>
      </w:r>
      <w:r>
        <w:rPr>
          <w:rFonts w:hint="eastAsia"/>
        </w:rPr>
        <w:t>插件</w:t>
      </w:r>
    </w:p>
    <w:p w14:paraId="2A3F64F0" w14:textId="11CE680A" w:rsidR="00E0042C" w:rsidRDefault="00E0042C" w:rsidP="00E0042C">
      <w:pPr>
        <w:ind w:leftChars="500" w:left="1100"/>
      </w:pPr>
      <w:r>
        <w:rPr>
          <w:rFonts w:hint="eastAsia"/>
        </w:rPr>
        <w:t>播放：点击播放时，如果已经连接到控制器，则播放窗体会立刻按素材列表</w:t>
      </w:r>
      <w:r w:rsidR="0096672D">
        <w:rPr>
          <w:rFonts w:hint="eastAsia"/>
        </w:rPr>
        <w:t>进行</w:t>
      </w:r>
      <w:r>
        <w:rPr>
          <w:rFonts w:hint="eastAsia"/>
        </w:rPr>
        <w:t>循环播放，否则会等待连接上控制器后才进行播放</w:t>
      </w:r>
    </w:p>
    <w:p w14:paraId="5D101331" w14:textId="77777777" w:rsidR="00E0042C" w:rsidRDefault="00E0042C" w:rsidP="00E0042C">
      <w:pPr>
        <w:ind w:leftChars="500" w:left="1100"/>
      </w:pPr>
      <w:r>
        <w:rPr>
          <w:rFonts w:hint="eastAsia"/>
        </w:rPr>
        <w:t>播放素材的播放时间等信息可以在素材属性里更改</w:t>
      </w:r>
    </w:p>
    <w:p w14:paraId="4CBD2DFE" w14:textId="77777777" w:rsidR="00E0042C" w:rsidRDefault="00E0042C" w:rsidP="00E0042C">
      <w:pPr>
        <w:ind w:leftChars="500" w:left="1100"/>
        <w:rPr>
          <w:rFonts w:asciiTheme="majorHAnsi" w:eastAsiaTheme="majorEastAsia" w:hAnsiTheme="majorHAnsi" w:cstheme="majorBidi"/>
          <w:caps/>
          <w:color w:val="0673A5" w:themeColor="text2" w:themeShade="BF"/>
          <w:spacing w:val="10"/>
          <w:sz w:val="52"/>
          <w:szCs w:val="52"/>
        </w:rPr>
      </w:pPr>
      <w:r>
        <w:br w:type="page"/>
      </w:r>
    </w:p>
    <w:p w14:paraId="1ABC0029" w14:textId="15569007" w:rsidR="00453610" w:rsidRDefault="00453610" w:rsidP="00881F09">
      <w:pPr>
        <w:pStyle w:val="a4"/>
        <w:numPr>
          <w:ilvl w:val="0"/>
          <w:numId w:val="1"/>
        </w:numPr>
        <w:outlineLvl w:val="0"/>
      </w:pPr>
      <w:bookmarkStart w:id="33" w:name="_Toc526671510"/>
      <w:r w:rsidRPr="00453610">
        <w:rPr>
          <w:rFonts w:hint="eastAsia"/>
        </w:rPr>
        <w:lastRenderedPageBreak/>
        <w:t>使用范例</w:t>
      </w:r>
      <w:bookmarkEnd w:id="33"/>
    </w:p>
    <w:p w14:paraId="34E00801" w14:textId="026FC62F" w:rsidR="0055742D" w:rsidRDefault="001B1C0E" w:rsidP="001B1C0E">
      <w:pPr>
        <w:pStyle w:val="2"/>
        <w:numPr>
          <w:ilvl w:val="1"/>
          <w:numId w:val="1"/>
        </w:numPr>
      </w:pPr>
      <w:bookmarkStart w:id="34" w:name="_Toc526671511"/>
      <w:r>
        <w:rPr>
          <w:rFonts w:hint="eastAsia"/>
        </w:rPr>
        <w:t>范例描述</w:t>
      </w:r>
      <w:bookmarkEnd w:id="34"/>
    </w:p>
    <w:p w14:paraId="1512B073" w14:textId="32D4C109" w:rsidR="001B1C0E" w:rsidRDefault="001B1C0E" w:rsidP="00192535">
      <w:pPr>
        <w:ind w:firstLineChars="200" w:firstLine="440"/>
      </w:pPr>
      <w:r>
        <w:rPr>
          <w:rFonts w:hint="eastAsia"/>
        </w:rPr>
        <w:t>通过一台控制器控制两个屏幕，分别是</w:t>
      </w:r>
      <w:r w:rsidRPr="001B1C0E">
        <w:rPr>
          <w:rFonts w:hint="eastAsia"/>
        </w:rPr>
        <w:t>2</w:t>
      </w:r>
      <w:r w:rsidRPr="001B1C0E">
        <w:rPr>
          <w:rFonts w:hint="eastAsia"/>
        </w:rPr>
        <w:t>行</w:t>
      </w:r>
      <w:r w:rsidRPr="001B1C0E">
        <w:rPr>
          <w:rFonts w:hint="eastAsia"/>
        </w:rPr>
        <w:t>*2</w:t>
      </w:r>
      <w:r w:rsidRPr="001B1C0E">
        <w:rPr>
          <w:rFonts w:hint="eastAsia"/>
        </w:rPr>
        <w:t>列的</w:t>
      </w:r>
      <w:r w:rsidRPr="001B1C0E">
        <w:rPr>
          <w:rFonts w:hint="eastAsia"/>
        </w:rPr>
        <w:t xml:space="preserve"> MG7 P4.8 </w:t>
      </w:r>
      <w:r w:rsidRPr="001B1C0E">
        <w:rPr>
          <w:rFonts w:hint="eastAsia"/>
        </w:rPr>
        <w:t>箱体和</w:t>
      </w:r>
      <w:r w:rsidRPr="001B1C0E">
        <w:rPr>
          <w:rFonts w:hint="eastAsia"/>
        </w:rPr>
        <w:t xml:space="preserve"> 3</w:t>
      </w:r>
      <w:r w:rsidRPr="001B1C0E">
        <w:rPr>
          <w:rFonts w:hint="eastAsia"/>
        </w:rPr>
        <w:t>行</w:t>
      </w:r>
      <w:r w:rsidRPr="001B1C0E">
        <w:rPr>
          <w:rFonts w:hint="eastAsia"/>
        </w:rPr>
        <w:t>*7</w:t>
      </w:r>
      <w:r w:rsidRPr="001B1C0E">
        <w:rPr>
          <w:rFonts w:hint="eastAsia"/>
        </w:rPr>
        <w:t>列的</w:t>
      </w:r>
      <w:r w:rsidRPr="001B1C0E">
        <w:rPr>
          <w:rFonts w:hint="eastAsia"/>
        </w:rPr>
        <w:t xml:space="preserve"> </w:t>
      </w:r>
      <w:r w:rsidRPr="003E22A9">
        <w:rPr>
          <w:rFonts w:cs="Times New Roman"/>
        </w:rPr>
        <w:t xml:space="preserve">MG11 P4.8 </w:t>
      </w:r>
      <w:r w:rsidRPr="001B1C0E">
        <w:rPr>
          <w:rFonts w:hint="eastAsia"/>
        </w:rPr>
        <w:t>箱体</w:t>
      </w:r>
      <w:r>
        <w:rPr>
          <w:rFonts w:hint="eastAsia"/>
        </w:rPr>
        <w:t>，两个屏幕拼接成一个播放窗口</w:t>
      </w:r>
      <w:r w:rsidR="0060756C">
        <w:rPr>
          <w:rFonts w:hint="eastAsia"/>
        </w:rPr>
        <w:t>。</w:t>
      </w:r>
    </w:p>
    <w:p w14:paraId="26FE3523" w14:textId="77777777" w:rsidR="00FE0B35" w:rsidRDefault="00FE0B35" w:rsidP="001B1C0E"/>
    <w:p w14:paraId="1AE2BBA4" w14:textId="177FBD84" w:rsidR="00FE0B35" w:rsidRDefault="00FE0B35" w:rsidP="00FE0B35">
      <w:pPr>
        <w:pStyle w:val="2"/>
        <w:numPr>
          <w:ilvl w:val="1"/>
          <w:numId w:val="1"/>
        </w:numPr>
      </w:pPr>
      <w:bookmarkStart w:id="35" w:name="_Toc526671512"/>
      <w:r>
        <w:rPr>
          <w:rFonts w:hint="eastAsia"/>
        </w:rPr>
        <w:t>设置详情</w:t>
      </w:r>
      <w:bookmarkEnd w:id="35"/>
    </w:p>
    <w:p w14:paraId="2F27C050" w14:textId="46837E38" w:rsidR="00582481" w:rsidRDefault="00582481" w:rsidP="00471150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按照“</w:t>
      </w:r>
      <w:r w:rsidRPr="00582481">
        <w:rPr>
          <w:rFonts w:hint="eastAsia"/>
        </w:rPr>
        <w:t xml:space="preserve">4.1.2 </w:t>
      </w:r>
      <w:r w:rsidRPr="00582481">
        <w:rPr>
          <w:rFonts w:hint="eastAsia"/>
        </w:rPr>
        <w:t>设备连接</w:t>
      </w:r>
      <w:r>
        <w:rPr>
          <w:rFonts w:hint="eastAsia"/>
        </w:rPr>
        <w:t>”的连接方式将电脑、控制器、箱体连接起来。</w:t>
      </w:r>
      <w:r w:rsidR="00AE07CD" w:rsidRPr="00582481">
        <w:rPr>
          <w:rFonts w:hint="eastAsia"/>
        </w:rPr>
        <w:t>如果需要使用视频拼接器进行大屏拼接，请联系技术支持人员提供服务支持。</w:t>
      </w:r>
    </w:p>
    <w:p w14:paraId="486617DB" w14:textId="3C4F5A5F" w:rsidR="00471150" w:rsidRDefault="00582481" w:rsidP="00927C7B">
      <w:pPr>
        <w:pStyle w:val="aff8"/>
        <w:numPr>
          <w:ilvl w:val="0"/>
          <w:numId w:val="13"/>
        </w:numPr>
        <w:ind w:firstLineChars="0"/>
      </w:pPr>
      <w:r w:rsidRPr="00582481">
        <w:rPr>
          <w:rFonts w:hint="eastAsia"/>
        </w:rPr>
        <w:t>使用</w:t>
      </w:r>
      <w:proofErr w:type="spellStart"/>
      <w:r w:rsidRPr="00582481">
        <w:rPr>
          <w:rFonts w:hint="eastAsia"/>
        </w:rPr>
        <w:t>NovaLCT</w:t>
      </w:r>
      <w:proofErr w:type="spellEnd"/>
      <w:r w:rsidRPr="00582481">
        <w:rPr>
          <w:rFonts w:hint="eastAsia"/>
        </w:rPr>
        <w:t>配置屏幕</w:t>
      </w:r>
      <w:r w:rsidR="00975B88">
        <w:rPr>
          <w:rFonts w:hint="eastAsia"/>
        </w:rPr>
        <w:t>，同时</w:t>
      </w:r>
      <w:r w:rsidR="00471150">
        <w:rPr>
          <w:rFonts w:hint="eastAsia"/>
        </w:rPr>
        <w:t>需要设置每个屏幕的坐标</w:t>
      </w:r>
      <w:r w:rsidR="00975B88">
        <w:rPr>
          <w:rFonts w:hint="eastAsia"/>
        </w:rPr>
        <w:t>。</w:t>
      </w:r>
    </w:p>
    <w:p w14:paraId="4B4AB6E4" w14:textId="204BD7FD" w:rsidR="00CB7463" w:rsidRDefault="00CB7463" w:rsidP="00CB7463">
      <w:pPr>
        <w:pStyle w:val="aff8"/>
        <w:ind w:left="420" w:firstLineChars="0" w:firstLine="0"/>
      </w:pPr>
      <w:r>
        <w:rPr>
          <w:rFonts w:hint="eastAsia"/>
        </w:rPr>
        <w:t>屏幕</w:t>
      </w:r>
      <w:r>
        <w:rPr>
          <w:rFonts w:hint="eastAsia"/>
        </w:rPr>
        <w:t>1</w:t>
      </w:r>
    </w:p>
    <w:p w14:paraId="582C3D6A" w14:textId="39C6086E" w:rsidR="0014508F" w:rsidRDefault="00FA1550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7D3E2CF0" wp14:editId="2DE4BD23">
            <wp:extent cx="4895850" cy="2957469"/>
            <wp:effectExtent l="0" t="0" r="0" b="0"/>
            <wp:docPr id="351" name="图片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3195" cy="296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3D30" w14:textId="21197506" w:rsidR="00CB7463" w:rsidRDefault="00CB7463" w:rsidP="00CB7463">
      <w:pPr>
        <w:pStyle w:val="aff8"/>
        <w:ind w:left="420" w:firstLineChars="0" w:firstLine="0"/>
      </w:pPr>
      <w:r>
        <w:rPr>
          <w:rFonts w:hint="eastAsia"/>
        </w:rPr>
        <w:t>屏幕</w:t>
      </w:r>
      <w:r>
        <w:rPr>
          <w:rFonts w:hint="eastAsia"/>
        </w:rPr>
        <w:t>2</w:t>
      </w:r>
    </w:p>
    <w:p w14:paraId="68AB2E6F" w14:textId="44DC6DD9" w:rsidR="00CB7463" w:rsidRDefault="00FA1550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576F05E8" wp14:editId="5B94B974">
            <wp:extent cx="5210175" cy="2163836"/>
            <wp:effectExtent l="0" t="0" r="0" b="8255"/>
            <wp:docPr id="352" name="图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3864" cy="216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A301" w14:textId="77777777" w:rsidR="00AD069B" w:rsidRDefault="00AD069B" w:rsidP="00CB7463">
      <w:pPr>
        <w:pStyle w:val="aff8"/>
        <w:ind w:left="420" w:firstLineChars="0" w:firstLine="0"/>
        <w:jc w:val="center"/>
      </w:pPr>
    </w:p>
    <w:p w14:paraId="69682DA8" w14:textId="17CCF53A" w:rsidR="00927C7B" w:rsidRDefault="00927C7B" w:rsidP="00927C7B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打开互动播放器</w:t>
      </w:r>
      <w:r w:rsidR="00CB7463">
        <w:rPr>
          <w:rFonts w:hint="eastAsia"/>
        </w:rPr>
        <w:t>，等待读取完屏幕配置</w:t>
      </w:r>
    </w:p>
    <w:p w14:paraId="2CE8726F" w14:textId="728A8839" w:rsidR="00CB7463" w:rsidRDefault="00E33FFA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4798FA8D" wp14:editId="52D0D933">
            <wp:extent cx="3619048" cy="1142857"/>
            <wp:effectExtent l="0" t="0" r="635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D15F" w14:textId="456C6F1D" w:rsidR="00A56FE1" w:rsidRDefault="00A56FE1" w:rsidP="00F27C5A">
      <w:pPr>
        <w:pStyle w:val="aff8"/>
        <w:numPr>
          <w:ilvl w:val="0"/>
          <w:numId w:val="13"/>
        </w:numPr>
        <w:ind w:firstLineChars="0"/>
      </w:pPr>
      <w:r w:rsidRPr="00A56FE1">
        <w:rPr>
          <w:rFonts w:hint="eastAsia"/>
        </w:rPr>
        <w:t>播放方案</w:t>
      </w:r>
      <w:r w:rsidR="00CA0A90">
        <w:rPr>
          <w:rFonts w:hint="eastAsia"/>
        </w:rPr>
        <w:t>→新建</w:t>
      </w:r>
    </w:p>
    <w:p w14:paraId="6BEF97A8" w14:textId="4CB33547" w:rsidR="00CB7463" w:rsidRDefault="00973327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120FB1D3" wp14:editId="7F2594A2">
            <wp:extent cx="5561905" cy="1295238"/>
            <wp:effectExtent l="0" t="0" r="1270" b="635"/>
            <wp:docPr id="353" name="图片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A5E2" w14:textId="4FD6C4CB" w:rsidR="00CA0A90" w:rsidRDefault="00683214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点击“</w:t>
      </w:r>
      <w:r w:rsidR="00CA0A90">
        <w:rPr>
          <w:rFonts w:hint="eastAsia"/>
        </w:rPr>
        <w:t>添加窗口</w:t>
      </w:r>
      <w:r>
        <w:rPr>
          <w:rFonts w:hint="eastAsia"/>
        </w:rPr>
        <w:t>”</w:t>
      </w:r>
      <w:r w:rsidR="00CA0A90">
        <w:rPr>
          <w:rFonts w:hint="eastAsia"/>
        </w:rPr>
        <w:t>→选中新建的窗口→右键选择</w:t>
      </w:r>
      <w:r>
        <w:rPr>
          <w:rFonts w:hint="eastAsia"/>
        </w:rPr>
        <w:t>“</w:t>
      </w:r>
      <w:r w:rsidR="00CA0A90">
        <w:rPr>
          <w:rFonts w:hint="eastAsia"/>
        </w:rPr>
        <w:t>编辑窗口</w:t>
      </w:r>
      <w:r>
        <w:rPr>
          <w:rFonts w:hint="eastAsia"/>
        </w:rPr>
        <w:t>”</w:t>
      </w:r>
    </w:p>
    <w:p w14:paraId="7D487C81" w14:textId="3F87D362" w:rsidR="00CB7463" w:rsidRDefault="00973327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58C537A2" wp14:editId="20F4244F">
            <wp:extent cx="2542857" cy="1361905"/>
            <wp:effectExtent l="0" t="0" r="0" b="0"/>
            <wp:docPr id="354" name="图片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42857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1405" w14:textId="32196543" w:rsidR="00683214" w:rsidRDefault="00683214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在弹出的窗口中点击“</w:t>
      </w:r>
      <w:r w:rsidRPr="00683214">
        <w:rPr>
          <w:rFonts w:hint="eastAsia"/>
        </w:rPr>
        <w:t>添加屏幕</w:t>
      </w:r>
      <w:r>
        <w:rPr>
          <w:rFonts w:hint="eastAsia"/>
        </w:rPr>
        <w:t>”，选择要添加到播放窗口的屏幕</w:t>
      </w:r>
    </w:p>
    <w:p w14:paraId="134E7AE2" w14:textId="50F81DFE" w:rsidR="00CB7463" w:rsidRDefault="00973327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59A373B6" wp14:editId="5EE48219">
            <wp:extent cx="4314825" cy="2816323"/>
            <wp:effectExtent l="0" t="0" r="0" b="3175"/>
            <wp:docPr id="355" name="图片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3269" cy="282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2D3C" w14:textId="77777777" w:rsidR="00AD069B" w:rsidRDefault="00AD069B" w:rsidP="00CB7463">
      <w:pPr>
        <w:pStyle w:val="aff8"/>
        <w:ind w:left="420" w:firstLineChars="0" w:firstLine="0"/>
      </w:pPr>
    </w:p>
    <w:p w14:paraId="7DC76663" w14:textId="41EF14C6" w:rsidR="00683214" w:rsidRDefault="00683214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在“</w:t>
      </w:r>
      <w:r w:rsidRPr="00683214">
        <w:rPr>
          <w:rFonts w:hint="eastAsia"/>
        </w:rPr>
        <w:t>窗口设置</w:t>
      </w:r>
      <w:r>
        <w:rPr>
          <w:rFonts w:hint="eastAsia"/>
        </w:rPr>
        <w:t>”里将添加的屏幕里最小的</w:t>
      </w:r>
      <w:r>
        <w:rPr>
          <w:rFonts w:hint="eastAsia"/>
        </w:rPr>
        <w:t>X</w:t>
      </w:r>
      <w:r>
        <w:rPr>
          <w:rFonts w:hint="eastAsia"/>
        </w:rPr>
        <w:t>坐标和</w:t>
      </w:r>
      <w:r>
        <w:rPr>
          <w:rFonts w:hint="eastAsia"/>
        </w:rPr>
        <w:t>Y</w:t>
      </w:r>
      <w:r>
        <w:rPr>
          <w:rFonts w:hint="eastAsia"/>
        </w:rPr>
        <w:t>坐标填入位置那一项</w:t>
      </w:r>
    </w:p>
    <w:p w14:paraId="48DC2E14" w14:textId="7F5E0931" w:rsidR="006E4B99" w:rsidRDefault="00973327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55938DF1" wp14:editId="41D4D42F">
            <wp:extent cx="5732145" cy="3741420"/>
            <wp:effectExtent l="0" t="0" r="1905" b="0"/>
            <wp:docPr id="356" name="图片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8453" w14:textId="515B85F2" w:rsidR="00B5142F" w:rsidRDefault="00F26FAF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在屏幕编辑区点击各个屏幕，在屏幕位置区设置屏幕在播放窗口里的位置</w:t>
      </w:r>
      <w:r w:rsidR="00B5142F">
        <w:rPr>
          <w:rFonts w:hint="eastAsia"/>
        </w:rPr>
        <w:t>，设置完毕后关闭编辑窗口。</w:t>
      </w:r>
    </w:p>
    <w:p w14:paraId="3F2E6430" w14:textId="405EF845" w:rsidR="00CB7463" w:rsidRDefault="00973327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16674B4E" wp14:editId="6A45ABD8">
            <wp:extent cx="5732145" cy="3741420"/>
            <wp:effectExtent l="0" t="0" r="1905" b="0"/>
            <wp:docPr id="357" name="图片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5D97" w14:textId="4715C18C" w:rsidR="00B5142F" w:rsidRDefault="00B5142F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点击“</w:t>
      </w:r>
      <w:r w:rsidRPr="00B5142F">
        <w:rPr>
          <w:rFonts w:hint="eastAsia"/>
        </w:rPr>
        <w:t>添加节目</w:t>
      </w:r>
      <w:r>
        <w:rPr>
          <w:rFonts w:hint="eastAsia"/>
        </w:rPr>
        <w:t>”，添加一个新节目</w:t>
      </w:r>
    </w:p>
    <w:p w14:paraId="28AEF67F" w14:textId="42966586" w:rsidR="00CB7463" w:rsidRDefault="00973327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1EC19A0D" wp14:editId="7EE020D1">
            <wp:extent cx="5400675" cy="2625852"/>
            <wp:effectExtent l="0" t="0" r="0" b="3175"/>
            <wp:docPr id="358" name="图片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7253" cy="26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4534E" w14:textId="627942AF" w:rsidR="00B5142F" w:rsidRDefault="00B5142F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选中新添加的节目，在节目编辑区</w:t>
      </w:r>
      <w:r w:rsidR="00F27C5A">
        <w:rPr>
          <w:rFonts w:hint="eastAsia"/>
        </w:rPr>
        <w:t>点击“</w:t>
      </w:r>
      <w:r w:rsidR="00F27C5A" w:rsidRPr="00F27C5A">
        <w:rPr>
          <w:rFonts w:hint="eastAsia"/>
        </w:rPr>
        <w:t>添加素材</w:t>
      </w:r>
      <w:r w:rsidR="00F27C5A">
        <w:rPr>
          <w:rFonts w:hint="eastAsia"/>
        </w:rPr>
        <w:t>”来添加单个或多个播放素材，每个素材的默认</w:t>
      </w:r>
      <w:r w:rsidR="00C54A7C">
        <w:rPr>
          <w:rFonts w:hint="eastAsia"/>
        </w:rPr>
        <w:t>播放</w:t>
      </w:r>
      <w:r w:rsidR="00F27C5A">
        <w:rPr>
          <w:rFonts w:hint="eastAsia"/>
        </w:rPr>
        <w:t>时间</w:t>
      </w:r>
      <w:r w:rsidR="00C54A7C">
        <w:rPr>
          <w:rFonts w:hint="eastAsia"/>
        </w:rPr>
        <w:t>为</w:t>
      </w:r>
      <w:r w:rsidR="00C54A7C">
        <w:rPr>
          <w:rFonts w:hint="eastAsia"/>
        </w:rPr>
        <w:t>60s</w:t>
      </w:r>
      <w:r w:rsidR="00C54A7C">
        <w:rPr>
          <w:rFonts w:hint="eastAsia"/>
        </w:rPr>
        <w:t>。</w:t>
      </w:r>
    </w:p>
    <w:p w14:paraId="610020E5" w14:textId="1E504864" w:rsidR="00CB7463" w:rsidRDefault="00973327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08F5F64E" wp14:editId="3F2FFA3A">
            <wp:extent cx="5732145" cy="3617595"/>
            <wp:effectExtent l="0" t="0" r="1905" b="1905"/>
            <wp:docPr id="359" name="图片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1EB4" w14:textId="15FBE86D" w:rsidR="00AC3C42" w:rsidRDefault="00AC3C42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t>点击设备→“连接”，连接上控制器</w:t>
      </w:r>
    </w:p>
    <w:p w14:paraId="7C104A67" w14:textId="05ECF453" w:rsidR="00B075A1" w:rsidRDefault="00973327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6E65C920" wp14:editId="51E1BA93">
            <wp:extent cx="5247619" cy="933333"/>
            <wp:effectExtent l="0" t="0" r="0" b="635"/>
            <wp:docPr id="360" name="图片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D00A" w14:textId="429094AE" w:rsidR="00AC3C42" w:rsidRDefault="00AC3C42" w:rsidP="00F27C5A">
      <w:pPr>
        <w:pStyle w:val="aff8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选中要播放的节目，在节目编辑区点击“播放”，对应的窗口将开始循环播放素材列表里的素材。</w:t>
      </w:r>
    </w:p>
    <w:p w14:paraId="3FA49D32" w14:textId="4B991B14" w:rsidR="008A26C1" w:rsidRDefault="00973327" w:rsidP="00973327">
      <w:pPr>
        <w:pStyle w:val="aff8"/>
        <w:ind w:firstLineChars="0" w:firstLine="0"/>
        <w:jc w:val="center"/>
      </w:pPr>
      <w:r>
        <w:rPr>
          <w:noProof/>
        </w:rPr>
        <w:drawing>
          <wp:inline distT="0" distB="0" distL="0" distR="0" wp14:anchorId="7E2135AD" wp14:editId="1CBB497C">
            <wp:extent cx="5798856" cy="2152650"/>
            <wp:effectExtent l="0" t="0" r="0" b="0"/>
            <wp:docPr id="361" name="图片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78346" cy="218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BEBC" w14:textId="5F239E01" w:rsidR="00FF3CD5" w:rsidRDefault="00FF3CD5">
      <w:r>
        <w:br w:type="page"/>
      </w:r>
    </w:p>
    <w:p w14:paraId="63F71213" w14:textId="77777777" w:rsidR="00FF3CD5" w:rsidRDefault="00FF3CD5" w:rsidP="00FF3CD5">
      <w:pPr>
        <w:pStyle w:val="a4"/>
        <w:numPr>
          <w:ilvl w:val="0"/>
          <w:numId w:val="1"/>
        </w:numPr>
        <w:outlineLvl w:val="0"/>
      </w:pPr>
      <w:bookmarkStart w:id="36" w:name="_Toc523931428"/>
      <w:bookmarkStart w:id="37" w:name="_Toc526671513"/>
      <w:r w:rsidRPr="00692F13">
        <w:rPr>
          <w:rFonts w:hint="eastAsia"/>
        </w:rPr>
        <w:lastRenderedPageBreak/>
        <w:t>常见问题</w:t>
      </w:r>
      <w:r>
        <w:rPr>
          <w:rFonts w:hint="eastAsia"/>
        </w:rPr>
        <w:t>及</w:t>
      </w:r>
      <w:r w:rsidRPr="00692F13">
        <w:rPr>
          <w:rFonts w:hint="eastAsia"/>
        </w:rPr>
        <w:t>解决方法</w:t>
      </w:r>
      <w:bookmarkEnd w:id="36"/>
      <w:bookmarkEnd w:id="37"/>
    </w:p>
    <w:p w14:paraId="187D492F" w14:textId="77777777" w:rsidR="00FF3CD5" w:rsidRDefault="00FF3CD5" w:rsidP="00FF3CD5">
      <w:pPr>
        <w:pStyle w:val="ac"/>
      </w:pPr>
      <w:r>
        <w:rPr>
          <w:rFonts w:hint="eastAsia"/>
        </w:rPr>
        <w:t>软件无法启动？</w:t>
      </w:r>
    </w:p>
    <w:p w14:paraId="196D413B" w14:textId="77777777" w:rsidR="00FF3CD5" w:rsidRDefault="00FF3CD5" w:rsidP="00FF3CD5">
      <w:pPr>
        <w:ind w:firstLineChars="200" w:firstLine="440"/>
        <w:jc w:val="both"/>
      </w:pPr>
      <w:r>
        <w:rPr>
          <w:rFonts w:hint="eastAsia"/>
        </w:rPr>
        <w:t>打开诺</w:t>
      </w:r>
      <w:proofErr w:type="gramStart"/>
      <w:r>
        <w:rPr>
          <w:rFonts w:hint="eastAsia"/>
        </w:rPr>
        <w:t>瓦软件</w:t>
      </w:r>
      <w:proofErr w:type="gramEnd"/>
      <w:r>
        <w:rPr>
          <w:rFonts w:hint="eastAsia"/>
        </w:rPr>
        <w:t>查看是否检测到控制系统，如果没有检测到，则重新拔插</w:t>
      </w:r>
      <w:r>
        <w:rPr>
          <w:rFonts w:hint="eastAsia"/>
        </w:rPr>
        <w:t>USB</w:t>
      </w:r>
      <w:r>
        <w:rPr>
          <w:rFonts w:hint="eastAsia"/>
        </w:rPr>
        <w:t>串口线或重启</w:t>
      </w:r>
      <w:proofErr w:type="spellStart"/>
      <w:r w:rsidRPr="00CB4369">
        <w:t>MarsServerProvider</w:t>
      </w:r>
      <w:proofErr w:type="spellEnd"/>
      <w:r>
        <w:rPr>
          <w:rFonts w:hint="eastAsia"/>
        </w:rPr>
        <w:t>。如果软件报了无法读取</w:t>
      </w:r>
      <w:r>
        <w:rPr>
          <w:rFonts w:hint="eastAsia"/>
        </w:rPr>
        <w:t>IP</w:t>
      </w:r>
      <w:r>
        <w:rPr>
          <w:rFonts w:hint="eastAsia"/>
        </w:rPr>
        <w:t>的错误，则说明电脑连接了其他类型的控制器，将其他控制器拔掉连接即可。</w:t>
      </w:r>
    </w:p>
    <w:p w14:paraId="0F6C2DE8" w14:textId="77777777" w:rsidR="00FF3CD5" w:rsidRDefault="00FF3CD5" w:rsidP="00FF3CD5"/>
    <w:p w14:paraId="4429DCF8" w14:textId="77777777" w:rsidR="00FF3CD5" w:rsidRDefault="00FF3CD5" w:rsidP="00FF3CD5">
      <w:pPr>
        <w:pStyle w:val="ac"/>
      </w:pPr>
      <w:r>
        <w:rPr>
          <w:rFonts w:hint="eastAsia"/>
        </w:rPr>
        <w:t>无法连接到控制器？</w:t>
      </w:r>
    </w:p>
    <w:p w14:paraId="150EFF12" w14:textId="77777777" w:rsidR="00FF3CD5" w:rsidRDefault="00FF3CD5" w:rsidP="00FF3CD5">
      <w:pPr>
        <w:ind w:firstLineChars="200" w:firstLine="440"/>
        <w:jc w:val="both"/>
      </w:pPr>
      <w:r>
        <w:rPr>
          <w:rFonts w:hint="eastAsia"/>
        </w:rPr>
        <w:t>按照“</w:t>
      </w:r>
      <w:r w:rsidRPr="00CB4369">
        <w:rPr>
          <w:rFonts w:hint="eastAsia"/>
        </w:rPr>
        <w:t xml:space="preserve">4.1 </w:t>
      </w:r>
      <w:r w:rsidRPr="00CB4369">
        <w:rPr>
          <w:rFonts w:hint="eastAsia"/>
        </w:rPr>
        <w:t>安装与初始化</w:t>
      </w:r>
      <w:r>
        <w:rPr>
          <w:rFonts w:hint="eastAsia"/>
        </w:rPr>
        <w:t>”操作后如果还无法连接，可能网线接头松动或线材损坏，更换网线</w:t>
      </w:r>
    </w:p>
    <w:p w14:paraId="7B5C1B5E" w14:textId="77777777" w:rsidR="00FF3CD5" w:rsidRPr="00773456" w:rsidRDefault="00FF3CD5" w:rsidP="00FF3CD5"/>
    <w:p w14:paraId="1792F071" w14:textId="77777777" w:rsidR="00FF3CD5" w:rsidRDefault="00FF3CD5" w:rsidP="00FF3CD5">
      <w:pPr>
        <w:pStyle w:val="ac"/>
      </w:pPr>
      <w:r>
        <w:rPr>
          <w:rFonts w:hint="eastAsia"/>
        </w:rPr>
        <w:t>无法互动？</w:t>
      </w:r>
    </w:p>
    <w:p w14:paraId="7B1EEC4C" w14:textId="77777777" w:rsidR="00FF3CD5" w:rsidRDefault="00FF3CD5" w:rsidP="00FF3CD5">
      <w:pPr>
        <w:pStyle w:val="aff8"/>
        <w:numPr>
          <w:ilvl w:val="0"/>
          <w:numId w:val="9"/>
        </w:numPr>
        <w:ind w:firstLineChars="0"/>
        <w:jc w:val="both"/>
      </w:pPr>
      <w:r>
        <w:rPr>
          <w:rFonts w:hint="eastAsia"/>
        </w:rPr>
        <w:t>点击“</w:t>
      </w:r>
      <w:r w:rsidRPr="00773456">
        <w:t>Connect</w:t>
      </w:r>
      <w:r>
        <w:rPr>
          <w:rFonts w:hint="eastAsia"/>
        </w:rPr>
        <w:t>”后连接上控制器，互动功能才会启用</w:t>
      </w:r>
    </w:p>
    <w:p w14:paraId="6C5C2A39" w14:textId="77777777" w:rsidR="00FF3CD5" w:rsidRDefault="00FF3CD5" w:rsidP="00FF3CD5">
      <w:pPr>
        <w:pStyle w:val="aff8"/>
        <w:numPr>
          <w:ilvl w:val="0"/>
          <w:numId w:val="9"/>
        </w:numPr>
        <w:ind w:firstLineChars="0"/>
        <w:jc w:val="both"/>
      </w:pPr>
      <w:r>
        <w:rPr>
          <w:rFonts w:hint="eastAsia"/>
        </w:rPr>
        <w:t>打开</w:t>
      </w:r>
      <w:proofErr w:type="spellStart"/>
      <w:r w:rsidRPr="003E22A9">
        <w:rPr>
          <w:rFonts w:cs="Times New Roman"/>
        </w:rPr>
        <w:t>NovaLCT</w:t>
      </w:r>
      <w:proofErr w:type="spellEnd"/>
      <w:r>
        <w:rPr>
          <w:rFonts w:hint="eastAsia"/>
        </w:rPr>
        <w:t>，查看是否检测到正确数量的接收卡</w:t>
      </w:r>
    </w:p>
    <w:p w14:paraId="26CCCE69" w14:textId="77777777" w:rsidR="00FF3CD5" w:rsidRDefault="00FF3CD5" w:rsidP="00FF3CD5">
      <w:pPr>
        <w:pStyle w:val="aff8"/>
        <w:numPr>
          <w:ilvl w:val="0"/>
          <w:numId w:val="9"/>
        </w:numPr>
        <w:ind w:firstLineChars="0"/>
        <w:jc w:val="both"/>
      </w:pPr>
      <w:r>
        <w:rPr>
          <w:rFonts w:hint="eastAsia"/>
        </w:rPr>
        <w:t>检查一下接收卡的程序版本是否正确</w:t>
      </w:r>
    </w:p>
    <w:p w14:paraId="74717CD4" w14:textId="6247990A" w:rsidR="00FF3CD5" w:rsidRPr="00FF3CD5" w:rsidRDefault="00FF3CD5" w:rsidP="00FF3CD5">
      <w:pPr>
        <w:pStyle w:val="aff8"/>
        <w:numPr>
          <w:ilvl w:val="0"/>
          <w:numId w:val="9"/>
        </w:numPr>
        <w:ind w:firstLineChars="0"/>
        <w:jc w:val="both"/>
      </w:pPr>
      <w:r w:rsidRPr="008A5C12">
        <w:rPr>
          <w:rFonts w:hint="eastAsia"/>
        </w:rPr>
        <w:t>请联系技术支持人员</w:t>
      </w:r>
    </w:p>
    <w:sectPr w:rsidR="00FF3CD5" w:rsidRPr="00FF3CD5" w:rsidSect="0067197C">
      <w:headerReference w:type="default" r:id="rId46"/>
      <w:footerReference w:type="default" r:id="rId47"/>
      <w:pgSz w:w="11907" w:h="16839" w:code="9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15B62E" w14:textId="77777777" w:rsidR="008248E0" w:rsidRDefault="008248E0">
      <w:pPr>
        <w:spacing w:after="0" w:line="240" w:lineRule="auto"/>
      </w:pPr>
      <w:r>
        <w:separator/>
      </w:r>
    </w:p>
  </w:endnote>
  <w:endnote w:type="continuationSeparator" w:id="0">
    <w:p w14:paraId="5F6E69A5" w14:textId="77777777" w:rsidR="008248E0" w:rsidRDefault="008248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80DAE4" w14:textId="77777777" w:rsidR="004E5087" w:rsidRDefault="004E5087">
        <w:pPr>
          <w:pStyle w:val="aff3"/>
        </w:pPr>
        <w:r>
          <w:rPr>
            <w:lang w:val="zh-CN" w:bidi="zh-CN"/>
          </w:rPr>
          <w:fldChar w:fldCharType="begin"/>
        </w:r>
        <w:r>
          <w:rPr>
            <w:lang w:val="zh-CN" w:bidi="zh-CN"/>
          </w:rPr>
          <w:instrText xml:space="preserve"> PAGE   \* MERGEFORMAT </w:instrText>
        </w:r>
        <w:r>
          <w:rPr>
            <w:lang w:val="zh-CN" w:bidi="zh-CN"/>
          </w:rPr>
          <w:fldChar w:fldCharType="separate"/>
        </w:r>
        <w:r>
          <w:rPr>
            <w:noProof/>
            <w:lang w:val="zh-CN" w:bidi="zh-CN"/>
          </w:rPr>
          <w:t>1</w:t>
        </w:r>
        <w:r>
          <w:rPr>
            <w:noProof/>
            <w:lang w:val="zh-CN" w:bidi="zh-C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6C2C0F" w14:textId="77777777" w:rsidR="008248E0" w:rsidRDefault="008248E0">
      <w:pPr>
        <w:spacing w:after="0" w:line="240" w:lineRule="auto"/>
      </w:pPr>
      <w:r>
        <w:separator/>
      </w:r>
    </w:p>
  </w:footnote>
  <w:footnote w:type="continuationSeparator" w:id="0">
    <w:p w14:paraId="5DEA2209" w14:textId="77777777" w:rsidR="008248E0" w:rsidRDefault="008248E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5C0308" w14:textId="39F34F92" w:rsidR="004E5087" w:rsidRDefault="004E5087" w:rsidP="008E593C">
    <w:pPr>
      <w:pStyle w:val="aff1"/>
    </w:pPr>
    <w:r w:rsidRPr="008E593C">
      <w:rPr>
        <w:rFonts w:hint="eastAsia"/>
      </w:rPr>
      <w:t>Interactive Studio</w:t>
    </w:r>
  </w:p>
  <w:p w14:paraId="03DA59BB" w14:textId="14CA8730" w:rsidR="004E5087" w:rsidRDefault="001C7AE6" w:rsidP="000E2E51">
    <w:pPr>
      <w:pStyle w:val="aff1"/>
      <w:pBdr>
        <w:bottom w:val="single" w:sz="4" w:space="1" w:color="auto"/>
      </w:pBdr>
      <w:tabs>
        <w:tab w:val="right" w:pos="9027"/>
      </w:tabs>
    </w:pPr>
    <w:r w:rsidRPr="001C7AE6">
      <w:t>User Manual</w:t>
    </w:r>
    <w:r w:rsidR="004E5087">
      <w:tab/>
    </w:r>
    <w:r w:rsidR="004E5087">
      <w:fldChar w:fldCharType="begin"/>
    </w:r>
    <w:r w:rsidR="004E5087">
      <w:instrText xml:space="preserve"> STYLEREF  </w:instrText>
    </w:r>
    <w:r w:rsidR="004E5087">
      <w:instrText>标题</w:instrText>
    </w:r>
    <w:r w:rsidR="004E5087">
      <w:instrText xml:space="preserve">  \* MERGEFORMAT </w:instrText>
    </w:r>
    <w:r w:rsidR="004E5087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50C95"/>
    <w:multiLevelType w:val="hybridMultilevel"/>
    <w:tmpl w:val="B13019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ADF5C26"/>
    <w:multiLevelType w:val="multilevel"/>
    <w:tmpl w:val="602E5BCC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34FF479B"/>
    <w:multiLevelType w:val="hybridMultilevel"/>
    <w:tmpl w:val="926246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E0516DB"/>
    <w:multiLevelType w:val="hybridMultilevel"/>
    <w:tmpl w:val="14020796"/>
    <w:lvl w:ilvl="0" w:tplc="E4DC7C12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319603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D271434"/>
    <w:multiLevelType w:val="hybridMultilevel"/>
    <w:tmpl w:val="90B888A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434174F"/>
    <w:multiLevelType w:val="hybridMultilevel"/>
    <w:tmpl w:val="EDD2315C"/>
    <w:lvl w:ilvl="0" w:tplc="04090011">
      <w:start w:val="1"/>
      <w:numFmt w:val="decimal"/>
      <w:lvlText w:val="%1)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7" w15:restartNumberingAfterBreak="0">
    <w:nsid w:val="5B3E1F13"/>
    <w:multiLevelType w:val="hybridMultilevel"/>
    <w:tmpl w:val="BF48A2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FF74F6E"/>
    <w:multiLevelType w:val="hybridMultilevel"/>
    <w:tmpl w:val="68FAB8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3DF2AFF"/>
    <w:multiLevelType w:val="hybridMultilevel"/>
    <w:tmpl w:val="5686A530"/>
    <w:lvl w:ilvl="0" w:tplc="04090001">
      <w:start w:val="1"/>
      <w:numFmt w:val="bullet"/>
      <w:lvlText w:val=""/>
      <w:lvlJc w:val="left"/>
      <w:pPr>
        <w:ind w:left="6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20"/>
      </w:pPr>
      <w:rPr>
        <w:rFonts w:ascii="Wingdings" w:hAnsi="Wingdings" w:hint="default"/>
      </w:rPr>
    </w:lvl>
  </w:abstractNum>
  <w:abstractNum w:abstractNumId="10" w15:restartNumberingAfterBreak="0">
    <w:nsid w:val="6E551088"/>
    <w:multiLevelType w:val="hybridMultilevel"/>
    <w:tmpl w:val="C90685D4"/>
    <w:lvl w:ilvl="0" w:tplc="E4DC7C12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E7972F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763F2A0C"/>
    <w:multiLevelType w:val="hybridMultilevel"/>
    <w:tmpl w:val="8B2CB19A"/>
    <w:lvl w:ilvl="0" w:tplc="E4DC7C12">
      <w:start w:val="1"/>
      <w:numFmt w:val="decimal"/>
      <w:lvlText w:val="（%1）"/>
      <w:lvlJc w:val="left"/>
      <w:pPr>
        <w:ind w:left="420" w:hanging="4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10"/>
  </w:num>
  <w:num w:numId="3">
    <w:abstractNumId w:val="7"/>
  </w:num>
  <w:num w:numId="4">
    <w:abstractNumId w:val="0"/>
  </w:num>
  <w:num w:numId="5">
    <w:abstractNumId w:val="3"/>
  </w:num>
  <w:num w:numId="6">
    <w:abstractNumId w:val="12"/>
  </w:num>
  <w:num w:numId="7">
    <w:abstractNumId w:val="5"/>
  </w:num>
  <w:num w:numId="8">
    <w:abstractNumId w:val="2"/>
  </w:num>
  <w:num w:numId="9">
    <w:abstractNumId w:val="6"/>
  </w:num>
  <w:num w:numId="10">
    <w:abstractNumId w:val="9"/>
  </w:num>
  <w:num w:numId="11">
    <w:abstractNumId w:val="11"/>
  </w:num>
  <w:num w:numId="12">
    <w:abstractNumId w:val="4"/>
  </w:num>
  <w:num w:numId="13">
    <w:abstractNumId w:val="8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97C"/>
    <w:rsid w:val="00004639"/>
    <w:rsid w:val="000063C0"/>
    <w:rsid w:val="00021592"/>
    <w:rsid w:val="00034A3D"/>
    <w:rsid w:val="00036E31"/>
    <w:rsid w:val="00036E67"/>
    <w:rsid w:val="00047FFC"/>
    <w:rsid w:val="00050241"/>
    <w:rsid w:val="00090E91"/>
    <w:rsid w:val="000932DB"/>
    <w:rsid w:val="00095382"/>
    <w:rsid w:val="000D0D67"/>
    <w:rsid w:val="000D72A3"/>
    <w:rsid w:val="000E2E51"/>
    <w:rsid w:val="001364B3"/>
    <w:rsid w:val="00140E62"/>
    <w:rsid w:val="0014508F"/>
    <w:rsid w:val="0014744C"/>
    <w:rsid w:val="00171022"/>
    <w:rsid w:val="00177A23"/>
    <w:rsid w:val="00181AA7"/>
    <w:rsid w:val="00183CAD"/>
    <w:rsid w:val="001860FA"/>
    <w:rsid w:val="00186DF4"/>
    <w:rsid w:val="00192535"/>
    <w:rsid w:val="00194DF6"/>
    <w:rsid w:val="001B1C0E"/>
    <w:rsid w:val="001C7AE6"/>
    <w:rsid w:val="001D3B75"/>
    <w:rsid w:val="002066EC"/>
    <w:rsid w:val="00206B78"/>
    <w:rsid w:val="00220744"/>
    <w:rsid w:val="00222221"/>
    <w:rsid w:val="00223830"/>
    <w:rsid w:val="00224FF5"/>
    <w:rsid w:val="0022773C"/>
    <w:rsid w:val="00236DF5"/>
    <w:rsid w:val="002427AF"/>
    <w:rsid w:val="002515A6"/>
    <w:rsid w:val="00256E8E"/>
    <w:rsid w:val="002730C2"/>
    <w:rsid w:val="00275792"/>
    <w:rsid w:val="00286CD5"/>
    <w:rsid w:val="00287616"/>
    <w:rsid w:val="00294E2F"/>
    <w:rsid w:val="002968E0"/>
    <w:rsid w:val="002B6099"/>
    <w:rsid w:val="002D720F"/>
    <w:rsid w:val="002E0C65"/>
    <w:rsid w:val="002E4E0F"/>
    <w:rsid w:val="00303DC6"/>
    <w:rsid w:val="00324881"/>
    <w:rsid w:val="00326EF2"/>
    <w:rsid w:val="0033240E"/>
    <w:rsid w:val="00332A47"/>
    <w:rsid w:val="0035061A"/>
    <w:rsid w:val="00351E98"/>
    <w:rsid w:val="0036382E"/>
    <w:rsid w:val="00366183"/>
    <w:rsid w:val="003666A9"/>
    <w:rsid w:val="00397E37"/>
    <w:rsid w:val="003A254F"/>
    <w:rsid w:val="003A524E"/>
    <w:rsid w:val="003B0749"/>
    <w:rsid w:val="003B7221"/>
    <w:rsid w:val="003B77CA"/>
    <w:rsid w:val="003E22A9"/>
    <w:rsid w:val="003E5E10"/>
    <w:rsid w:val="003F0B67"/>
    <w:rsid w:val="003F328F"/>
    <w:rsid w:val="00453610"/>
    <w:rsid w:val="0045591F"/>
    <w:rsid w:val="00471150"/>
    <w:rsid w:val="00472492"/>
    <w:rsid w:val="00473B15"/>
    <w:rsid w:val="0047770B"/>
    <w:rsid w:val="00485CE7"/>
    <w:rsid w:val="00490F85"/>
    <w:rsid w:val="004C289A"/>
    <w:rsid w:val="004E1AED"/>
    <w:rsid w:val="004E3105"/>
    <w:rsid w:val="004E5087"/>
    <w:rsid w:val="004F0821"/>
    <w:rsid w:val="00511945"/>
    <w:rsid w:val="00520763"/>
    <w:rsid w:val="0052226D"/>
    <w:rsid w:val="005405B5"/>
    <w:rsid w:val="00551A93"/>
    <w:rsid w:val="0055742D"/>
    <w:rsid w:val="00564EC1"/>
    <w:rsid w:val="005779C2"/>
    <w:rsid w:val="00582481"/>
    <w:rsid w:val="00595B1C"/>
    <w:rsid w:val="0059707A"/>
    <w:rsid w:val="005C12A5"/>
    <w:rsid w:val="005D0599"/>
    <w:rsid w:val="005E4459"/>
    <w:rsid w:val="005F0876"/>
    <w:rsid w:val="00604774"/>
    <w:rsid w:val="0060756C"/>
    <w:rsid w:val="006105D4"/>
    <w:rsid w:val="00611E64"/>
    <w:rsid w:val="00614F8F"/>
    <w:rsid w:val="00622C3E"/>
    <w:rsid w:val="00627CB4"/>
    <w:rsid w:val="0064067B"/>
    <w:rsid w:val="00643648"/>
    <w:rsid w:val="006469EE"/>
    <w:rsid w:val="006550E9"/>
    <w:rsid w:val="0067197C"/>
    <w:rsid w:val="006752F0"/>
    <w:rsid w:val="00683214"/>
    <w:rsid w:val="0068465B"/>
    <w:rsid w:val="00692F13"/>
    <w:rsid w:val="00696D91"/>
    <w:rsid w:val="006E4B99"/>
    <w:rsid w:val="007016CB"/>
    <w:rsid w:val="00704C1A"/>
    <w:rsid w:val="0070518B"/>
    <w:rsid w:val="00716C3B"/>
    <w:rsid w:val="00717BFD"/>
    <w:rsid w:val="007447C8"/>
    <w:rsid w:val="00746AAC"/>
    <w:rsid w:val="00750B14"/>
    <w:rsid w:val="00750B60"/>
    <w:rsid w:val="00757E92"/>
    <w:rsid w:val="00763B3C"/>
    <w:rsid w:val="00773456"/>
    <w:rsid w:val="0078472F"/>
    <w:rsid w:val="0078539C"/>
    <w:rsid w:val="00785C30"/>
    <w:rsid w:val="007A254C"/>
    <w:rsid w:val="007A2806"/>
    <w:rsid w:val="007B7CB2"/>
    <w:rsid w:val="007E5F3F"/>
    <w:rsid w:val="007F144B"/>
    <w:rsid w:val="007F4525"/>
    <w:rsid w:val="007F5774"/>
    <w:rsid w:val="007F6690"/>
    <w:rsid w:val="00804EA0"/>
    <w:rsid w:val="008220E2"/>
    <w:rsid w:val="008248E0"/>
    <w:rsid w:val="00834EEC"/>
    <w:rsid w:val="00841FBE"/>
    <w:rsid w:val="00875F1E"/>
    <w:rsid w:val="00881F09"/>
    <w:rsid w:val="008849BB"/>
    <w:rsid w:val="00887268"/>
    <w:rsid w:val="008A26C1"/>
    <w:rsid w:val="008A3B79"/>
    <w:rsid w:val="008A5C12"/>
    <w:rsid w:val="008A7197"/>
    <w:rsid w:val="008E3EA1"/>
    <w:rsid w:val="008E593C"/>
    <w:rsid w:val="008F6CBC"/>
    <w:rsid w:val="008F6F8A"/>
    <w:rsid w:val="009210B3"/>
    <w:rsid w:val="009219C8"/>
    <w:rsid w:val="00923A1A"/>
    <w:rsid w:val="00924E06"/>
    <w:rsid w:val="00927C7B"/>
    <w:rsid w:val="009309C9"/>
    <w:rsid w:val="009557BD"/>
    <w:rsid w:val="0096672D"/>
    <w:rsid w:val="00973327"/>
    <w:rsid w:val="00975B88"/>
    <w:rsid w:val="009977FA"/>
    <w:rsid w:val="009C037F"/>
    <w:rsid w:val="009D5471"/>
    <w:rsid w:val="009D5B02"/>
    <w:rsid w:val="009E50C1"/>
    <w:rsid w:val="009F2EEA"/>
    <w:rsid w:val="009F67ED"/>
    <w:rsid w:val="00A01DF4"/>
    <w:rsid w:val="00A10077"/>
    <w:rsid w:val="00A12BC5"/>
    <w:rsid w:val="00A1310C"/>
    <w:rsid w:val="00A22197"/>
    <w:rsid w:val="00A30B42"/>
    <w:rsid w:val="00A41013"/>
    <w:rsid w:val="00A56FE1"/>
    <w:rsid w:val="00A57089"/>
    <w:rsid w:val="00A67281"/>
    <w:rsid w:val="00A77CE5"/>
    <w:rsid w:val="00A80778"/>
    <w:rsid w:val="00A96056"/>
    <w:rsid w:val="00AC3C42"/>
    <w:rsid w:val="00AD069B"/>
    <w:rsid w:val="00AE07CD"/>
    <w:rsid w:val="00AE5CEF"/>
    <w:rsid w:val="00AE7079"/>
    <w:rsid w:val="00B075A1"/>
    <w:rsid w:val="00B122A3"/>
    <w:rsid w:val="00B34127"/>
    <w:rsid w:val="00B47A47"/>
    <w:rsid w:val="00B5142F"/>
    <w:rsid w:val="00B66E89"/>
    <w:rsid w:val="00B709D9"/>
    <w:rsid w:val="00B745F3"/>
    <w:rsid w:val="00B8176E"/>
    <w:rsid w:val="00BD5C7E"/>
    <w:rsid w:val="00BD5D68"/>
    <w:rsid w:val="00BD721E"/>
    <w:rsid w:val="00BE086C"/>
    <w:rsid w:val="00BE3688"/>
    <w:rsid w:val="00BE4819"/>
    <w:rsid w:val="00BF0E7E"/>
    <w:rsid w:val="00C215DA"/>
    <w:rsid w:val="00C26F4C"/>
    <w:rsid w:val="00C33E71"/>
    <w:rsid w:val="00C37901"/>
    <w:rsid w:val="00C46F8D"/>
    <w:rsid w:val="00C54A7C"/>
    <w:rsid w:val="00C55816"/>
    <w:rsid w:val="00C65B3D"/>
    <w:rsid w:val="00C7177E"/>
    <w:rsid w:val="00C73FCD"/>
    <w:rsid w:val="00C924CF"/>
    <w:rsid w:val="00CA0A90"/>
    <w:rsid w:val="00CB4369"/>
    <w:rsid w:val="00CB7463"/>
    <w:rsid w:val="00CC6E55"/>
    <w:rsid w:val="00CE0B85"/>
    <w:rsid w:val="00CE2AE3"/>
    <w:rsid w:val="00CE530F"/>
    <w:rsid w:val="00CF0D9C"/>
    <w:rsid w:val="00CF5818"/>
    <w:rsid w:val="00D01C90"/>
    <w:rsid w:val="00D31676"/>
    <w:rsid w:val="00D3327B"/>
    <w:rsid w:val="00D47A97"/>
    <w:rsid w:val="00D50B5A"/>
    <w:rsid w:val="00D53019"/>
    <w:rsid w:val="00D60A6A"/>
    <w:rsid w:val="00DA215F"/>
    <w:rsid w:val="00DD7D89"/>
    <w:rsid w:val="00E000CA"/>
    <w:rsid w:val="00E0042C"/>
    <w:rsid w:val="00E04059"/>
    <w:rsid w:val="00E25409"/>
    <w:rsid w:val="00E33FFA"/>
    <w:rsid w:val="00E5485E"/>
    <w:rsid w:val="00E55C10"/>
    <w:rsid w:val="00E65F90"/>
    <w:rsid w:val="00E74C4E"/>
    <w:rsid w:val="00E76461"/>
    <w:rsid w:val="00E777DB"/>
    <w:rsid w:val="00E8203E"/>
    <w:rsid w:val="00EA2C61"/>
    <w:rsid w:val="00EA2F82"/>
    <w:rsid w:val="00EA4E36"/>
    <w:rsid w:val="00EB43D2"/>
    <w:rsid w:val="00EB6847"/>
    <w:rsid w:val="00EC7C28"/>
    <w:rsid w:val="00ED55CB"/>
    <w:rsid w:val="00ED7D50"/>
    <w:rsid w:val="00EE2E1A"/>
    <w:rsid w:val="00EE4EDD"/>
    <w:rsid w:val="00EF5155"/>
    <w:rsid w:val="00EF5561"/>
    <w:rsid w:val="00EF68BF"/>
    <w:rsid w:val="00EF71BE"/>
    <w:rsid w:val="00F01D1B"/>
    <w:rsid w:val="00F140EC"/>
    <w:rsid w:val="00F2286E"/>
    <w:rsid w:val="00F26FAF"/>
    <w:rsid w:val="00F27C5A"/>
    <w:rsid w:val="00F465C1"/>
    <w:rsid w:val="00F46670"/>
    <w:rsid w:val="00F52221"/>
    <w:rsid w:val="00F524B6"/>
    <w:rsid w:val="00F825A0"/>
    <w:rsid w:val="00F90D16"/>
    <w:rsid w:val="00FA1550"/>
    <w:rsid w:val="00FA7784"/>
    <w:rsid w:val="00FB4326"/>
    <w:rsid w:val="00FC4E6D"/>
    <w:rsid w:val="00FD030A"/>
    <w:rsid w:val="00FE0B35"/>
    <w:rsid w:val="00FE5E3B"/>
    <w:rsid w:val="00FF3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6C8884"/>
  <w15:docId w15:val="{C51DD119-3F05-4964-B354-6C3E7EEE7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E22A9"/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E777DB"/>
    <w:pPr>
      <w:shd w:val="clear" w:color="auto" w:fill="099BDD"/>
      <w:spacing w:after="0"/>
      <w:outlineLvl w:val="0"/>
    </w:pPr>
    <w:rPr>
      <w:rFonts w:eastAsiaTheme="majorEastAsia" w:cstheme="majorBidi"/>
      <w:caps/>
      <w:color w:val="FFFFFF" w:themeColor="background1"/>
      <w:spacing w:val="15"/>
    </w:rPr>
  </w:style>
  <w:style w:type="paragraph" w:styleId="2">
    <w:name w:val="heading 2"/>
    <w:basedOn w:val="a"/>
    <w:next w:val="a"/>
    <w:link w:val="20"/>
    <w:uiPriority w:val="9"/>
    <w:unhideWhenUsed/>
    <w:qFormat/>
    <w:rsid w:val="00E777DB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eastAsiaTheme="majorEastAsia" w:cstheme="majorBidi"/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E777DB"/>
    <w:pPr>
      <w:pBdr>
        <w:top w:val="single" w:sz="6" w:space="2" w:color="099BDD" w:themeColor="text2"/>
      </w:pBdr>
      <w:spacing w:before="300" w:after="0"/>
      <w:outlineLvl w:val="2"/>
    </w:pPr>
    <w:rPr>
      <w:rFonts w:eastAsiaTheme="majorEastAsia" w:cstheme="majorBidi"/>
      <w:caps/>
      <w:color w:val="044D6E" w:themeColor="text2" w:themeShade="80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E777DB"/>
    <w:pPr>
      <w:pBdr>
        <w:top w:val="dotted" w:sz="6" w:space="2" w:color="099BDD" w:themeColor="text2"/>
      </w:pBdr>
      <w:spacing w:before="200" w:after="0"/>
      <w:outlineLvl w:val="3"/>
    </w:pPr>
    <w:rPr>
      <w:rFonts w:eastAsiaTheme="majorEastAsia" w:cstheme="majorBidi"/>
      <w:caps/>
      <w:color w:val="0673A5" w:themeColor="text2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777DB"/>
    <w:rPr>
      <w:rFonts w:ascii="Times New Roman" w:eastAsiaTheme="majorEastAsia" w:hAnsi="Times New Roman" w:cstheme="majorBidi"/>
      <w:caps/>
      <w:color w:val="FFFFFF" w:themeColor="background1"/>
      <w:spacing w:val="15"/>
      <w:shd w:val="clear" w:color="auto" w:fill="099BDD"/>
    </w:rPr>
  </w:style>
  <w:style w:type="character" w:customStyle="1" w:styleId="20">
    <w:name w:val="标题 2 字符"/>
    <w:basedOn w:val="a0"/>
    <w:link w:val="2"/>
    <w:uiPriority w:val="9"/>
    <w:rsid w:val="00E777DB"/>
    <w:rPr>
      <w:rFonts w:ascii="Times New Roman" w:eastAsiaTheme="majorEastAsia" w:hAnsi="Times New Roman" w:cstheme="majorBidi"/>
      <w:caps/>
      <w:spacing w:val="15"/>
      <w:shd w:val="clear" w:color="auto" w:fill="C9ECFC" w:themeFill="text2" w:themeFillTint="33"/>
    </w:rPr>
  </w:style>
  <w:style w:type="character" w:customStyle="1" w:styleId="30">
    <w:name w:val="标题 3 字符"/>
    <w:basedOn w:val="a0"/>
    <w:link w:val="3"/>
    <w:uiPriority w:val="9"/>
    <w:rsid w:val="00E777DB"/>
    <w:rPr>
      <w:rFonts w:ascii="Times New Roman" w:eastAsiaTheme="majorEastAsia" w:hAnsi="Times New Roman" w:cstheme="majorBidi"/>
      <w:caps/>
      <w:color w:val="044D6E" w:themeColor="text2" w:themeShade="80"/>
      <w:spacing w:val="15"/>
    </w:rPr>
  </w:style>
  <w:style w:type="table" w:styleId="a3">
    <w:name w:val="Table Grid"/>
    <w:basedOn w:val="a1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a4">
    <w:name w:val="Title"/>
    <w:basedOn w:val="a"/>
    <w:link w:val="a5"/>
    <w:uiPriority w:val="1"/>
    <w:qFormat/>
    <w:rsid w:val="00E777DB"/>
    <w:pPr>
      <w:spacing w:before="0" w:after="0"/>
    </w:pPr>
    <w:rPr>
      <w:rFonts w:eastAsiaTheme="majorEastAsia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a5">
    <w:name w:val="标题 字符"/>
    <w:basedOn w:val="a0"/>
    <w:link w:val="a4"/>
    <w:uiPriority w:val="1"/>
    <w:rsid w:val="00E777DB"/>
    <w:rPr>
      <w:rFonts w:ascii="Times New Roman" w:eastAsiaTheme="majorEastAsia" w:hAnsi="Times New Roman" w:cstheme="majorBidi"/>
      <w:caps/>
      <w:color w:val="0673A5" w:themeColor="text2" w:themeShade="BF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a7">
    <w:name w:val="副标题 字符"/>
    <w:basedOn w:val="a0"/>
    <w:link w:val="a6"/>
    <w:uiPriority w:val="11"/>
    <w:semiHidden/>
    <w:rsid w:val="004E1AED"/>
    <w:rPr>
      <w:color w:val="404040" w:themeColor="text1" w:themeTint="E6"/>
    </w:rPr>
  </w:style>
  <w:style w:type="character" w:styleId="a8">
    <w:name w:val="Intense Emphasis"/>
    <w:basedOn w:val="a0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a9">
    <w:name w:val="Intense Quote"/>
    <w:basedOn w:val="a"/>
    <w:next w:val="a"/>
    <w:link w:val="aa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aa">
    <w:name w:val="明显引用 字符"/>
    <w:basedOn w:val="a0"/>
    <w:link w:val="a9"/>
    <w:uiPriority w:val="30"/>
    <w:semiHidden/>
    <w:rsid w:val="004E1AED"/>
    <w:rPr>
      <w:i/>
      <w:iCs/>
      <w:color w:val="806000" w:themeColor="accent1" w:themeShade="80"/>
    </w:rPr>
  </w:style>
  <w:style w:type="character" w:styleId="ab">
    <w:name w:val="Intense Reference"/>
    <w:basedOn w:val="a0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40">
    <w:name w:val="标题 4 字符"/>
    <w:basedOn w:val="a0"/>
    <w:link w:val="4"/>
    <w:uiPriority w:val="9"/>
    <w:rsid w:val="00E777DB"/>
    <w:rPr>
      <w:rFonts w:ascii="Times New Roman" w:eastAsiaTheme="majorEastAsia" w:hAnsi="Times New Roman" w:cstheme="majorBidi"/>
      <w:caps/>
      <w:color w:val="0673A5" w:themeColor="text2" w:themeShade="BF"/>
      <w:spacing w:val="10"/>
    </w:rPr>
  </w:style>
  <w:style w:type="character" w:customStyle="1" w:styleId="50">
    <w:name w:val="标题 5 字符"/>
    <w:basedOn w:val="a0"/>
    <w:link w:val="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60">
    <w:name w:val="标题 6 字符"/>
    <w:basedOn w:val="a0"/>
    <w:link w:val="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70">
    <w:name w:val="标题 7 字符"/>
    <w:basedOn w:val="a0"/>
    <w:link w:val="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90">
    <w:name w:val="标题 9 字符"/>
    <w:basedOn w:val="a0"/>
    <w:link w:val="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ac">
    <w:name w:val="caption"/>
    <w:basedOn w:val="a"/>
    <w:next w:val="a"/>
    <w:uiPriority w:val="35"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OC">
    <w:name w:val="TOC Heading"/>
    <w:basedOn w:val="1"/>
    <w:next w:val="a"/>
    <w:uiPriority w:val="39"/>
    <w:unhideWhenUsed/>
    <w:qFormat/>
    <w:pPr>
      <w:outlineLvl w:val="9"/>
    </w:pPr>
  </w:style>
  <w:style w:type="paragraph" w:styleId="ad">
    <w:name w:val="Balloon Text"/>
    <w:basedOn w:val="a"/>
    <w:link w:val="ae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D47A97"/>
    <w:rPr>
      <w:rFonts w:ascii="Segoe UI" w:hAnsi="Segoe UI" w:cs="Segoe UI"/>
      <w:szCs w:val="18"/>
    </w:rPr>
  </w:style>
  <w:style w:type="paragraph" w:styleId="31">
    <w:name w:val="Body Text 3"/>
    <w:basedOn w:val="a"/>
    <w:link w:val="32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32">
    <w:name w:val="正文文本 3 字符"/>
    <w:basedOn w:val="a0"/>
    <w:link w:val="31"/>
    <w:uiPriority w:val="99"/>
    <w:semiHidden/>
    <w:rsid w:val="00D47A97"/>
    <w:rPr>
      <w:szCs w:val="16"/>
    </w:rPr>
  </w:style>
  <w:style w:type="paragraph" w:styleId="33">
    <w:name w:val="Body Text Indent 3"/>
    <w:basedOn w:val="a"/>
    <w:link w:val="34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34">
    <w:name w:val="正文文本缩进 3 字符"/>
    <w:basedOn w:val="a0"/>
    <w:link w:val="33"/>
    <w:uiPriority w:val="99"/>
    <w:semiHidden/>
    <w:rsid w:val="00D47A97"/>
    <w:rPr>
      <w:szCs w:val="16"/>
    </w:rPr>
  </w:style>
  <w:style w:type="character" w:styleId="af">
    <w:name w:val="annotation reference"/>
    <w:basedOn w:val="a0"/>
    <w:uiPriority w:val="99"/>
    <w:semiHidden/>
    <w:unhideWhenUsed/>
    <w:rsid w:val="00D47A97"/>
    <w:rPr>
      <w:sz w:val="22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af1">
    <w:name w:val="批注文字 字符"/>
    <w:basedOn w:val="a0"/>
    <w:link w:val="af0"/>
    <w:uiPriority w:val="99"/>
    <w:semiHidden/>
    <w:rsid w:val="00D47A97"/>
    <w:rPr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D47A97"/>
    <w:rPr>
      <w:b/>
      <w:bCs/>
    </w:rPr>
  </w:style>
  <w:style w:type="character" w:customStyle="1" w:styleId="af3">
    <w:name w:val="批注主题 字符"/>
    <w:basedOn w:val="af1"/>
    <w:link w:val="af2"/>
    <w:uiPriority w:val="99"/>
    <w:semiHidden/>
    <w:rsid w:val="00D47A97"/>
    <w:rPr>
      <w:b/>
      <w:bCs/>
      <w:szCs w:val="20"/>
    </w:rPr>
  </w:style>
  <w:style w:type="paragraph" w:styleId="af4">
    <w:name w:val="Document Map"/>
    <w:basedOn w:val="a"/>
    <w:link w:val="af5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af5">
    <w:name w:val="文档结构图 字符"/>
    <w:basedOn w:val="a0"/>
    <w:link w:val="af4"/>
    <w:uiPriority w:val="99"/>
    <w:semiHidden/>
    <w:rsid w:val="00D47A97"/>
    <w:rPr>
      <w:rFonts w:ascii="Segoe UI" w:hAnsi="Segoe UI" w:cs="Segoe UI"/>
      <w:szCs w:val="16"/>
    </w:rPr>
  </w:style>
  <w:style w:type="paragraph" w:styleId="af6">
    <w:name w:val="endnote text"/>
    <w:basedOn w:val="a"/>
    <w:link w:val="af7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af7">
    <w:name w:val="尾注文本 字符"/>
    <w:basedOn w:val="a0"/>
    <w:link w:val="af6"/>
    <w:uiPriority w:val="99"/>
    <w:semiHidden/>
    <w:rsid w:val="00D47A97"/>
    <w:rPr>
      <w:szCs w:val="20"/>
    </w:rPr>
  </w:style>
  <w:style w:type="paragraph" w:styleId="af8">
    <w:name w:val="envelope return"/>
    <w:basedOn w:val="a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af9">
    <w:name w:val="footnote text"/>
    <w:basedOn w:val="a"/>
    <w:link w:val="afa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afa">
    <w:name w:val="脚注文本 字符"/>
    <w:basedOn w:val="a0"/>
    <w:link w:val="af9"/>
    <w:uiPriority w:val="99"/>
    <w:semiHidden/>
    <w:rsid w:val="00D47A97"/>
    <w:rPr>
      <w:szCs w:val="20"/>
    </w:rPr>
  </w:style>
  <w:style w:type="character" w:styleId="HTML">
    <w:name w:val="HTML Code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0">
    <w:name w:val="HTML Keyboard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1">
    <w:name w:val="HTML Preformatted"/>
    <w:basedOn w:val="a"/>
    <w:link w:val="HTML2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2">
    <w:name w:val="HTML 预设格式 字符"/>
    <w:basedOn w:val="a0"/>
    <w:link w:val="HTML1"/>
    <w:uiPriority w:val="99"/>
    <w:semiHidden/>
    <w:rsid w:val="00D47A97"/>
    <w:rPr>
      <w:rFonts w:ascii="Consolas" w:hAnsi="Consolas"/>
      <w:szCs w:val="20"/>
    </w:rPr>
  </w:style>
  <w:style w:type="character" w:styleId="HTML3">
    <w:name w:val="HTML Typewriter"/>
    <w:basedOn w:val="a0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afb">
    <w:name w:val="macro"/>
    <w:link w:val="afc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afc">
    <w:name w:val="宏文本 字符"/>
    <w:basedOn w:val="a0"/>
    <w:link w:val="afb"/>
    <w:uiPriority w:val="99"/>
    <w:semiHidden/>
    <w:rsid w:val="00D47A97"/>
    <w:rPr>
      <w:rFonts w:ascii="Consolas" w:hAnsi="Consolas"/>
      <w:szCs w:val="20"/>
    </w:rPr>
  </w:style>
  <w:style w:type="paragraph" w:styleId="afd">
    <w:name w:val="Plain Text"/>
    <w:basedOn w:val="a"/>
    <w:link w:val="afe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afe">
    <w:name w:val="纯文本 字符"/>
    <w:basedOn w:val="a0"/>
    <w:link w:val="afd"/>
    <w:uiPriority w:val="99"/>
    <w:semiHidden/>
    <w:rsid w:val="00D47A97"/>
    <w:rPr>
      <w:rFonts w:ascii="Consolas" w:hAnsi="Consolas"/>
      <w:szCs w:val="21"/>
    </w:rPr>
  </w:style>
  <w:style w:type="paragraph" w:styleId="aff">
    <w:name w:val="Block Text"/>
    <w:basedOn w:val="a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aff0">
    <w:name w:val="Placeholder Text"/>
    <w:basedOn w:val="a0"/>
    <w:uiPriority w:val="99"/>
    <w:semiHidden/>
    <w:rsid w:val="00A1310C"/>
    <w:rPr>
      <w:color w:val="3C3C3C" w:themeColor="background2" w:themeShade="40"/>
    </w:rPr>
  </w:style>
  <w:style w:type="paragraph" w:styleId="aff1">
    <w:name w:val="header"/>
    <w:basedOn w:val="a"/>
    <w:link w:val="aff2"/>
    <w:uiPriority w:val="99"/>
    <w:unhideWhenUsed/>
    <w:rsid w:val="004E1AED"/>
    <w:pPr>
      <w:spacing w:before="0" w:after="0" w:line="240" w:lineRule="auto"/>
    </w:pPr>
  </w:style>
  <w:style w:type="character" w:customStyle="1" w:styleId="aff2">
    <w:name w:val="页眉 字符"/>
    <w:basedOn w:val="a0"/>
    <w:link w:val="aff1"/>
    <w:uiPriority w:val="99"/>
    <w:rsid w:val="004E1AED"/>
  </w:style>
  <w:style w:type="paragraph" w:styleId="aff3">
    <w:name w:val="footer"/>
    <w:basedOn w:val="a"/>
    <w:link w:val="aff4"/>
    <w:uiPriority w:val="99"/>
    <w:unhideWhenUsed/>
    <w:rsid w:val="004E1AED"/>
    <w:pPr>
      <w:spacing w:before="0" w:after="0" w:line="240" w:lineRule="auto"/>
    </w:pPr>
  </w:style>
  <w:style w:type="character" w:customStyle="1" w:styleId="aff4">
    <w:name w:val="页脚 字符"/>
    <w:basedOn w:val="a0"/>
    <w:link w:val="aff3"/>
    <w:uiPriority w:val="99"/>
    <w:rsid w:val="004E1AED"/>
  </w:style>
  <w:style w:type="paragraph" w:styleId="aff5">
    <w:name w:val="No Spacing"/>
    <w:link w:val="aff6"/>
    <w:uiPriority w:val="1"/>
    <w:qFormat/>
    <w:rsid w:val="0067197C"/>
    <w:pPr>
      <w:spacing w:before="0" w:after="0" w:line="240" w:lineRule="auto"/>
    </w:pPr>
  </w:style>
  <w:style w:type="character" w:customStyle="1" w:styleId="aff6">
    <w:name w:val="无间隔 字符"/>
    <w:basedOn w:val="a0"/>
    <w:link w:val="aff5"/>
    <w:uiPriority w:val="1"/>
    <w:rsid w:val="0067197C"/>
  </w:style>
  <w:style w:type="paragraph" w:styleId="TOC1">
    <w:name w:val="toc 1"/>
    <w:basedOn w:val="a"/>
    <w:next w:val="a"/>
    <w:autoRedefine/>
    <w:uiPriority w:val="39"/>
    <w:unhideWhenUsed/>
    <w:rsid w:val="007B7CB2"/>
    <w:pPr>
      <w:tabs>
        <w:tab w:val="right" w:leader="dot" w:pos="9017"/>
      </w:tabs>
    </w:pPr>
  </w:style>
  <w:style w:type="character" w:styleId="aff7">
    <w:name w:val="Hyperlink"/>
    <w:basedOn w:val="a0"/>
    <w:uiPriority w:val="99"/>
    <w:unhideWhenUsed/>
    <w:rsid w:val="007F4525"/>
    <w:rPr>
      <w:color w:val="005DBA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746AAC"/>
    <w:pPr>
      <w:spacing w:before="0" w:after="100" w:line="259" w:lineRule="auto"/>
      <w:ind w:left="220"/>
    </w:pPr>
    <w:rPr>
      <w:rFonts w:cs="Times New Roman"/>
    </w:rPr>
  </w:style>
  <w:style w:type="paragraph" w:styleId="TOC3">
    <w:name w:val="toc 3"/>
    <w:basedOn w:val="a"/>
    <w:next w:val="a"/>
    <w:autoRedefine/>
    <w:uiPriority w:val="39"/>
    <w:unhideWhenUsed/>
    <w:rsid w:val="00746AAC"/>
    <w:pPr>
      <w:spacing w:before="0" w:after="100" w:line="259" w:lineRule="auto"/>
      <w:ind w:left="440"/>
    </w:pPr>
    <w:rPr>
      <w:rFonts w:cs="Times New Roman"/>
    </w:rPr>
  </w:style>
  <w:style w:type="paragraph" w:styleId="aff8">
    <w:name w:val="List Paragraph"/>
    <w:basedOn w:val="a"/>
    <w:uiPriority w:val="34"/>
    <w:unhideWhenUsed/>
    <w:qFormat/>
    <w:rsid w:val="00757E92"/>
    <w:pPr>
      <w:ind w:firstLineChars="200" w:firstLine="420"/>
    </w:pPr>
  </w:style>
  <w:style w:type="table" w:customStyle="1" w:styleId="TipTable">
    <w:name w:val="Tip Table"/>
    <w:basedOn w:val="a1"/>
    <w:uiPriority w:val="99"/>
    <w:rsid w:val="00BF0E7E"/>
    <w:pPr>
      <w:spacing w:before="0" w:after="0" w:line="240" w:lineRule="auto"/>
    </w:pPr>
    <w:rPr>
      <w:color w:val="606060" w:themeColor="text1" w:themeTint="BF"/>
      <w:sz w:val="18"/>
      <w:szCs w:val="18"/>
      <w:lang w:eastAsia="ja-JP"/>
    </w:rPr>
    <w:tblPr>
      <w:tblCellMar>
        <w:top w:w="144" w:type="dxa"/>
        <w:left w:w="0" w:type="dxa"/>
        <w:right w:w="0" w:type="dxa"/>
      </w:tblCellMar>
    </w:tblPr>
    <w:tcPr>
      <w:shd w:val="clear" w:color="auto" w:fill="FFF2CC" w:themeFill="accent1" w:themeFillTint="33"/>
    </w:tcPr>
    <w:tblStylePr w:type="firstCol">
      <w:pPr>
        <w:wordWrap/>
        <w:jc w:val="center"/>
      </w:pPr>
    </w:tblStylePr>
  </w:style>
  <w:style w:type="paragraph" w:customStyle="1" w:styleId="aff9">
    <w:name w:val="提示文本"/>
    <w:basedOn w:val="a"/>
    <w:uiPriority w:val="99"/>
    <w:rsid w:val="00BF0E7E"/>
    <w:pPr>
      <w:spacing w:before="160" w:after="160"/>
      <w:ind w:right="576"/>
    </w:pPr>
    <w:rPr>
      <w:rFonts w:asciiTheme="majorHAnsi" w:eastAsiaTheme="majorEastAsia" w:hAnsiTheme="majorHAnsi" w:cstheme="majorBidi"/>
      <w:i/>
      <w:iCs/>
      <w:color w:val="099BDD" w:themeColor="text2"/>
      <w:sz w:val="16"/>
      <w:szCs w:val="1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3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yperlink" Target="https://www.microsoft.com/en-US/download/details.aspx?id=42642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k950\AppData\Roaming\Microsoft\Templates\&#38262;&#36793;&#35774;&#35745;&#65288;&#31354;&#30333;&#65289;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5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A728826-4BB2-49DF-9B88-D4185BB7B6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镶边设计（空白）.dotx</Template>
  <TotalTime>913</TotalTime>
  <Pages>19</Pages>
  <Words>655</Words>
  <Characters>3739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Interactive Studio</dc:title>
  <dc:subject>用户手册</dc:subject>
  <dc:creator>汪恳</dc:creator>
  <cp:lastModifiedBy>汪 恳</cp:lastModifiedBy>
  <cp:revision>196</cp:revision>
  <cp:lastPrinted>2018-09-07T06:30:00Z</cp:lastPrinted>
  <dcterms:created xsi:type="dcterms:W3CDTF">2018-09-05T01:36:00Z</dcterms:created>
  <dcterms:modified xsi:type="dcterms:W3CDTF">2018-10-15T01:17:00Z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